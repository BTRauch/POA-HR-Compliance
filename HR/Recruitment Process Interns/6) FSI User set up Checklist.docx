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Pr="00F07172" w:rsidR="00A27819" w:rsidTr="039A9EF9" w14:paraId="2D9C44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tcMar/>
          </w:tcPr>
          <w:p w:rsidRPr="00F07172" w:rsidR="00A27819" w:rsidP="00A27819" w:rsidRDefault="00A27819" w14:paraId="79C5A01C" w14:textId="77777777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</w:p>
        </w:tc>
      </w:tr>
      <w:tr w:rsidRPr="00F07172" w:rsidR="0066490A" w:rsidTr="039A9EF9" w14:paraId="474DF6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66490A" w14:paraId="5F08B61A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Employee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56C07238" w:rsidRDefault="0066490A" w14:paraId="6C3EFBC7" w14:textId="2B278EE0"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F07172" w:rsidR="0066490A" w:rsidTr="039A9EF9" w14:paraId="684C275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66490A" w14:paraId="14F889C5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Employee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54F0E66C" w:rsidRDefault="0066490A" w14:paraId="1DC9F86D" w14:textId="5899A8B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</w:p>
        </w:tc>
      </w:tr>
      <w:tr w:rsidRPr="00F07172" w:rsidR="000253DA" w:rsidTr="039A9EF9" w14:paraId="798AEB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0253DA" w:rsidP="00A27819" w:rsidRDefault="000253DA" w14:paraId="0FDD912A" w14:textId="043157D7"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>
              <w:rPr>
                <w:rFonts w:asciiTheme="minorHAnsi" w:hAnsiTheme="minorHAnsi"/>
                <w:b w:val="0"/>
              </w:rPr>
              <w:t>Unit and Department Code/Grant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0253DA" w:rsidP="56C07238" w:rsidRDefault="000253DA" w14:paraId="4216A37E" w14:textId="574662A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</w:p>
        </w:tc>
      </w:tr>
      <w:tr w:rsidR="039A9EF9" w:rsidTr="039A9EF9" w14:paraId="49D2E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="039A9EF9" w:rsidP="039A9EF9" w:rsidRDefault="039A9EF9" w14:paraId="08BCFE87" w14:textId="40D31AEA">
            <w:pPr>
              <w:pStyle w:val="Normal"/>
              <w:rPr>
                <w:rFonts w:ascii="Calibri" w:hAnsi="Calibri" w:asciiTheme="minorAscii" w:hAnsiTheme="minorAscii"/>
                <w:b w:val="0"/>
                <w:bCs w:val="0"/>
              </w:rPr>
            </w:pPr>
            <w:r w:rsidRPr="039A9EF9" w:rsidR="039A9EF9">
              <w:rPr>
                <w:rFonts w:ascii="Calibri" w:hAnsi="Calibri" w:asciiTheme="minorAscii" w:hAnsiTheme="minorAscii"/>
                <w:b w:val="0"/>
                <w:bCs w:val="0"/>
              </w:rPr>
              <w:t>Employee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="039A9EF9" w:rsidP="039A9EF9" w:rsidRDefault="039A9EF9" w14:paraId="4CE4DE8F" w14:textId="5E37A790">
            <w:pPr>
              <w:pStyle w:val="Normal"/>
              <w:spacing w:line="276" w:lineRule="auto"/>
              <w:jc w:val="center"/>
            </w:pPr>
          </w:p>
        </w:tc>
      </w:tr>
      <w:tr w:rsidRPr="00F07172" w:rsidR="0066490A" w:rsidTr="039A9EF9" w14:paraId="15340A0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2154D4" w14:paraId="4C8F1CB6" w14:textId="77777777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Employee</w:t>
            </w:r>
            <w:r w:rsidRPr="00F07172" w:rsidR="005F1B5C">
              <w:rPr>
                <w:rFonts w:asciiTheme="minorHAnsi" w:hAnsiTheme="minorHAnsi"/>
                <w:b w:val="0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001D4BD9" w:rsidRDefault="0066490A" w14:paraId="294D4A9C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Pr="00F07172" w:rsidR="00A27819" w:rsidP="003547BB" w:rsidRDefault="00A27819" w14:paraId="08709F35" w14:textId="77777777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Pr="00F07172" w:rsidR="0066490A" w:rsidTr="54F0E66C" w14:paraId="6BCFC0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tcMar/>
            <w:vAlign w:val="center"/>
          </w:tcPr>
          <w:p w:rsidRPr="00F07172" w:rsidR="0066490A" w:rsidP="001D4BD9" w:rsidRDefault="0066490A" w14:paraId="63987BBC" w14:textId="77777777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Employee IT Equipment Request</w:t>
            </w:r>
          </w:p>
        </w:tc>
      </w:tr>
      <w:tr w:rsidRPr="00F07172" w:rsidR="0066490A" w:rsidTr="54F0E66C" w14:paraId="081DDA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66490A" w14:paraId="1C087E82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Computer (Yes/No)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56C07238" w:rsidRDefault="00F14983" w14:paraId="0CEA0065" w14:textId="19BE819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Unicode MS" w:hAnsi="Arial Unicode MS" w:eastAsia="Arial Unicode MS" w:cs="Arial Unicode MS"/>
              </w:rPr>
            </w:pPr>
            <w:r w:rsidRPr="00F07172" w:rsidR="1D97405B">
              <w:rPr/>
              <w:t xml:space="preserve">yes</w:t>
            </w:r>
            <w:r w:rsidRPr="00F07172" w:rsidR="509E1491">
              <w:rPr/>
              <w:t xml:space="preserve">:</w:t>
            </w:r>
            <w:r w:rsidRPr="00F07172" w:rsidR="509E1491">
              <w:rPr/>
              <w:t xml:space="preserve"> </w:t>
            </w:r>
            <w:sdt>
              <w:sdtPr>
                <w:id w:val="199538161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55C127BD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  <w:r w:rsidR="509E1491">
              <w:rPr/>
              <w:t xml:space="preserve">- </w:t>
            </w:r>
            <w:r w:rsidRPr="00F07172" w:rsidR="509E1491">
              <w:rPr/>
              <w:t>No:</w:t>
            </w:r>
            <w:sdt>
              <w:sdtPr>
                <w:id w:val="1018555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49C4A720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</w:p>
        </w:tc>
      </w:tr>
      <w:tr w:rsidRPr="00F07172" w:rsidR="005F1B5C" w:rsidTr="54F0E66C" w14:paraId="274CBF3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5F1B5C" w:rsidP="00A27819" w:rsidRDefault="005F1B5C" w14:paraId="7C631924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If Yes, Enter Computer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5F1B5C" w:rsidP="00ED17FA" w:rsidRDefault="005F1B5C" w14:paraId="00C882C0" w14:textId="404908A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Pr="00F07172" w:rsidR="0066490A" w:rsidTr="54F0E66C" w14:paraId="08EB68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66490A" w14:paraId="4650750D" w14:textId="77777777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Set up email on mobile phone</w:t>
            </w:r>
            <w:r w:rsidRPr="00F07172">
              <w:rPr>
                <w:rFonts w:asciiTheme="minorHAnsi" w:hAnsiTheme="minorHAnsi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(Yes/No)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001D4BD9" w:rsidRDefault="00F14983" w14:textId="68DA8392" w14:noSpellErr="1" w14:paraId="24867A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 w:rsidR="03F68614">
              <w:rPr/>
              <w:t xml:space="preserve">Yes: </w:t>
            </w:r>
            <w:sdt>
              <w:sdtPr>
                <w:id w:val="10612099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06D91DC1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  <w:r w:rsidR="03F68614">
              <w:rPr/>
              <w:t xml:space="preserve"> - </w:t>
            </w:r>
            <w:r w:rsidRPr="00F07172" w:rsidR="03F68614">
              <w:rPr/>
              <w:t>No:</w:t>
            </w:r>
            <w:sdt>
              <w:sdtPr>
                <w:id w:val="16402942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7E178BEF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</w:p>
          <w:p w:rsidRPr="00F07172" w:rsidR="0066490A" w:rsidP="23A17FD6" w:rsidRDefault="00F14983" w14:paraId="17A7516C" w14:textId="3D0970FA"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hAnsi="Arial Unicode MS" w:eastAsia="Arial Unicode MS" w:cs="Arial Unicode MS"/>
              </w:rPr>
            </w:pPr>
          </w:p>
        </w:tc>
      </w:tr>
    </w:tbl>
    <w:p w:rsidRPr="00F07172" w:rsidR="00A27819" w:rsidP="003547BB" w:rsidRDefault="00A27819" w14:paraId="4A0F803E" w14:textId="77777777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Pr="00F07172" w:rsidR="0066490A" w:rsidTr="2A7CA7BC" w14:paraId="51210C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tcMar/>
            <w:vAlign w:val="center"/>
          </w:tcPr>
          <w:p w:rsidRPr="00F07172" w:rsidR="0066490A" w:rsidP="00A27819" w:rsidRDefault="0066490A" w14:paraId="4FB796CD" w14:textId="77777777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Account Setup Request</w:t>
            </w:r>
          </w:p>
        </w:tc>
      </w:tr>
      <w:tr w:rsidRPr="00F07172" w:rsidR="0066490A" w:rsidTr="2A7CA7BC" w14:paraId="3C9FE8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6490A" w:rsidP="00A27819" w:rsidRDefault="00FF5B45" w14:paraId="35F8CE06" w14:textId="3BFF82A3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POA</w:t>
            </w:r>
            <w:r w:rsidRPr="00F07172" w:rsidR="0066490A">
              <w:rPr>
                <w:rFonts w:asciiTheme="minorHAnsi" w:hAnsiTheme="minorHAnsi"/>
                <w:b w:val="0"/>
              </w:rPr>
              <w:t xml:space="preserve"> Email </w:t>
            </w:r>
            <w:r w:rsidRPr="00F07172" w:rsidR="00CD237E">
              <w:rPr>
                <w:rFonts w:asciiTheme="minorHAnsi" w:hAnsiTheme="minorHAnsi"/>
                <w:b w:val="0"/>
              </w:rPr>
              <w:t>A</w:t>
            </w:r>
            <w:r w:rsidRPr="00F07172" w:rsidR="0066490A">
              <w:rPr>
                <w:rFonts w:asciiTheme="minorHAnsi" w:hAnsiTheme="minorHAnsi"/>
                <w:b w:val="0"/>
              </w:rPr>
              <w:t>ccount (Yes/No)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66490A" w:rsidP="001D4BD9" w:rsidRDefault="00F14983" w14:textId="06DFFAAA" w14:noSpellErr="1" w14:paraId="549639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 w:rsidR="03F68614">
              <w:rPr/>
              <w:t xml:space="preserve">Yes: </w:t>
            </w:r>
            <w:sdt>
              <w:sdtPr>
                <w:id w:val="327008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06D91DC1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  <w:r w:rsidR="03F68614">
              <w:rPr/>
              <w:t xml:space="preserve"> - </w:t>
            </w:r>
            <w:r w:rsidRPr="00F07172" w:rsidR="03F68614">
              <w:rPr/>
              <w:t>No:</w:t>
            </w:r>
            <w:sdt>
              <w:sdtPr>
                <w:id w:val="34669058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7E178BEF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</w:p>
          <w:p w:rsidRPr="00F07172" w:rsidR="0066490A" w:rsidP="23A17FD6" w:rsidRDefault="00F14983" w14:paraId="25049A4B" w14:textId="2206BEB1">
            <w:pPr>
              <w:pStyle w:val="Normal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hAnsi="Arial Unicode MS" w:eastAsia="Arial Unicode MS" w:cs="Arial Unicode MS"/>
              </w:rPr>
            </w:pPr>
          </w:p>
        </w:tc>
      </w:tr>
      <w:tr w:rsidRPr="00F07172" w:rsidR="00382AF6" w:rsidTr="2A7CA7BC" w14:paraId="665EBFD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382AF6" w:rsidP="00A27819" w:rsidRDefault="001D4BD9" w14:paraId="5D989B91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Enter email address: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382AF6" w:rsidP="001A3FC1" w:rsidRDefault="00D72732" w14:paraId="4294ED41" w14:textId="17AF39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Pr="00F07172" w:rsidR="0066490A" w:rsidTr="2A7CA7BC" w14:paraId="539987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6863AE" w:rsidP="00A27819" w:rsidRDefault="006863AE" w14:paraId="5BF1694D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Office 365 License</w:t>
            </w:r>
            <w:r w:rsidRPr="00F07172" w:rsidR="00A27819">
              <w:rPr>
                <w:rFonts w:asciiTheme="minorHAnsi" w:hAnsiTheme="minorHAnsi"/>
                <w:b w:val="0"/>
              </w:rPr>
              <w:t xml:space="preserve">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bottom w:val="single" w:color="auto" w:sz="4" w:space="0"/>
            </w:tcBorders>
            <w:tcMar/>
            <w:vAlign w:val="center"/>
          </w:tcPr>
          <w:p w:rsidR="00FF5B45" w:rsidP="00E605A5" w:rsidRDefault="00FF5B45" w14:paraId="4163E004" w14:textId="30435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E</w:t>
            </w:r>
            <w:r>
              <w:t>1</w:t>
            </w:r>
            <w:r w:rsidRPr="00F07172">
              <w:t xml:space="preserve">: </w:t>
            </w:r>
            <w:sdt>
              <w:sdtPr>
                <w:id w:val="-15160667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F07172">
                  <w:rPr>
                    <w:rFonts w:ascii="Segoe UI Symbol" w:hAnsi="Segoe UI Symbol" w:eastAsia="MS Mincho" w:cs="Segoe UI Symbol"/>
                  </w:rPr>
                  <w:t>☐</w:t>
                </w:r>
              </w:sdtContent>
            </w:sdt>
            <w:r w:rsidRPr="00F07172">
              <w:t xml:space="preserve"> </w:t>
            </w:r>
            <w:r>
              <w:t>-</w:t>
            </w:r>
            <w:r w:rsidRPr="00F07172">
              <w:t xml:space="preserve"> E3: </w:t>
            </w:r>
            <w:sdt>
              <w:sdtPr>
                <w:id w:val="1882682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</w:rPr>
                  <w:t>☐</w:t>
                </w:r>
              </w:sdtContent>
            </w:sdt>
          </w:p>
          <w:p w:rsidRPr="00F07172" w:rsidR="006863AE" w:rsidP="00E605A5" w:rsidRDefault="00687096" w14:paraId="57618789" w14:textId="392FB5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EMS </w:t>
            </w:r>
            <w:r w:rsidRPr="00F07172" w:rsidR="006863AE">
              <w:t>E3</w:t>
            </w:r>
            <w:r w:rsidRPr="00F07172" w:rsidR="00FD192A">
              <w:t xml:space="preserve">: </w:t>
            </w:r>
            <w:sdt>
              <w:sdtPr>
                <w:id w:val="18482091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F07172" w:rsidR="00FD192A">
                  <w:rPr>
                    <w:rFonts w:ascii="Segoe UI Symbol" w:hAnsi="Segoe UI Symbol" w:eastAsia="MS Mincho" w:cs="Segoe UI Symbol"/>
                  </w:rPr>
                  <w:t>☐</w:t>
                </w:r>
              </w:sdtContent>
            </w:sdt>
            <w:r>
              <w:t xml:space="preserve"> (Required for all DC Staff)</w:t>
            </w:r>
          </w:p>
        </w:tc>
      </w:tr>
      <w:tr w:rsidRPr="00F07172" w:rsidR="00A27819" w:rsidTr="2A7CA7BC" w14:paraId="4652633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A27819" w:rsidP="00A27819" w:rsidRDefault="00A27819" w14:paraId="43ED800C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Users Calendar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A27819" w:rsidP="001D4BD9" w:rsidRDefault="00A27819" w14:paraId="09561438" w14:textId="2301B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Pr="00F07172" w:rsidR="00A27819" w:rsidTr="2A7CA7BC" w14:paraId="5A1E1A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F07172" w:rsidR="00A27819" w:rsidP="00A27819" w:rsidRDefault="00A27819" w14:paraId="61B5EC28" w14:textId="77777777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 Access Security Group (server?)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A27819" w:rsidP="001D4BD9" w:rsidRDefault="00B4097F" w14:paraId="1B31A1EF" w14:textId="5C624F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Pr="00F07172" w:rsidR="008A1BA3" w:rsidP="003547BB" w:rsidRDefault="008A1BA3" w14:paraId="4FF60CAC" w14:textId="77777777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Pr="00F07172" w:rsidR="00A27819" w:rsidTr="3678983A" w14:paraId="1998EF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tcMar/>
          </w:tcPr>
          <w:p w:rsidRPr="00F07172" w:rsidR="00A27819" w:rsidP="00E605A5" w:rsidRDefault="00A27819" w14:paraId="2D510E28" w14:textId="77777777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</w:rPr>
              <w:t>Email Distribution Lists</w:t>
            </w:r>
            <w:r w:rsidR="00E605A5">
              <w:rPr>
                <w:rFonts w:asciiTheme="minorHAnsi" w:hAnsiTheme="minorHAnsi"/>
              </w:rPr>
              <w:t xml:space="preserve"> - </w:t>
            </w:r>
            <w:r w:rsidRPr="00F07172">
              <w:rPr>
                <w:rFonts w:asciiTheme="minorHAnsi" w:hAnsiTheme="minorHAnsi"/>
              </w:rPr>
              <w:t>Please add this user to these lists</w:t>
            </w:r>
          </w:p>
        </w:tc>
      </w:tr>
      <w:tr w:rsidRPr="00F07172" w:rsidR="00E605A5" w:rsidTr="3678983A" w14:paraId="5A5FED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E605A5" w:rsidP="78E83AD9" w:rsidRDefault="00E605A5" w14:paraId="1B176306" w14:textId="7D29EA9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asciiTheme="minorAscii" w:hAnsiTheme="minorAscii"/>
                <w:b w:val="0"/>
                <w:bCs w:val="0"/>
              </w:rPr>
            </w:pPr>
            <w:r w:rsidRPr="3678983A" w:rsidR="64BAF344">
              <w:rPr>
                <w:rFonts w:ascii="Calibri" w:hAnsi="Calibri" w:asciiTheme="minorAscii" w:hAnsiTheme="minorAscii"/>
                <w:b w:val="0"/>
                <w:bCs w:val="0"/>
              </w:rPr>
              <w:t>Global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  <w:vAlign w:val="center"/>
          </w:tcPr>
          <w:p w:rsidRPr="00E605A5" w:rsidR="00E605A5" w:rsidP="00E605A5" w:rsidRDefault="00E605A5" w14:paraId="6B3E917A" w14:textId="74DD2B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F07172" w:rsidR="00E605A5" w:rsidTr="3678983A" w14:paraId="3ACBAA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E605A5" w:rsidP="23A17FD6" w:rsidRDefault="00E605A5" w14:paraId="2D1EB5A7" w14:textId="3BAECD57">
            <w:pPr>
              <w:rPr>
                <w:rFonts w:ascii="Calibri" w:hAnsi="Calibri" w:asciiTheme="minorAscii" w:hAnsiTheme="minorAscii"/>
                <w:b w:val="0"/>
                <w:bCs w:val="0"/>
              </w:rPr>
            </w:pPr>
            <w:r w:rsidRPr="3678983A" w:rsidR="64BAF344">
              <w:rPr>
                <w:rFonts w:ascii="Calibri" w:hAnsi="Calibri" w:asciiTheme="minorAscii" w:hAnsiTheme="minorAscii"/>
                <w:b w:val="0"/>
                <w:bCs w:val="0"/>
              </w:rPr>
              <w:t>Field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  <w:vAlign w:val="center"/>
          </w:tcPr>
          <w:p w:rsidRPr="00E605A5" w:rsidR="00E605A5" w:rsidP="00E605A5" w:rsidRDefault="00E605A5" w14:paraId="0E2BA0FC" w14:textId="3C38D3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Pr="00F07172" w:rsidR="00E605A5" w:rsidTr="3678983A" w14:paraId="32C894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E605A5" w:rsidP="3678983A" w:rsidRDefault="00E605A5" w14:paraId="326470B6" w14:textId="41BCEA22">
            <w:pPr>
              <w:rPr>
                <w:rFonts w:ascii="Calibri" w:hAnsi="Calibri" w:asciiTheme="minorAscii" w:hAnsiTheme="minorAscii"/>
                <w:b w:val="0"/>
                <w:bCs w:val="0"/>
              </w:rPr>
            </w:pPr>
            <w:r w:rsidRPr="3678983A" w:rsidR="64BAF344">
              <w:rPr>
                <w:rFonts w:ascii="Calibri" w:hAnsi="Calibri" w:asciiTheme="minorAscii" w:hAnsiTheme="minorAscii"/>
                <w:b w:val="0"/>
                <w:bCs w:val="0"/>
              </w:rPr>
              <w:t>Country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</w:tcPr>
          <w:p w:rsidRPr="00E605A5" w:rsidR="00E605A5" w:rsidP="00E605A5" w:rsidRDefault="00E605A5" w14:paraId="5244C1B8" w14:textId="59D7A1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F07172" w:rsidR="00E605A5" w:rsidTr="3678983A" w14:paraId="7FEDD09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E605A5" w:rsidP="00E605A5" w:rsidRDefault="00E605A5" w14:paraId="53EC1E03" w14:textId="4DED883E">
            <w:pPr>
              <w:rPr>
                <w:rFonts w:eastAsia="Times New Roman" w:cs="Times New Roman" w:asciiTheme="minorHAnsi" w:hAnsiTheme="minorHAnsi"/>
                <w:b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</w:tcPr>
          <w:p w:rsidRPr="00E605A5" w:rsidR="00E605A5" w:rsidP="00E605A5" w:rsidRDefault="00E605A5" w14:paraId="24482CDD" w14:textId="5D9C3D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Pr="00F07172" w:rsidR="001D4BD9" w:rsidTr="3678983A" w14:paraId="6B47F9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1D4BD9" w:rsidP="00E605A5" w:rsidRDefault="001D4BD9" w14:paraId="5721B521" w14:textId="6266B2B1">
            <w:pPr>
              <w:rPr>
                <w:rFonts w:asciiTheme="minorHAnsi" w:hAnsiTheme="minorHAnsi"/>
                <w:b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  <w:vAlign w:val="center"/>
          </w:tcPr>
          <w:p w:rsidRPr="00E605A5" w:rsidR="001D4BD9" w:rsidP="00E605A5" w:rsidRDefault="001D4BD9" w14:paraId="432E88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F07172" w:rsidR="004E2A12" w:rsidTr="3678983A" w14:paraId="3FD5B47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Pr="00E605A5" w:rsidR="004E2A12" w:rsidP="00E605A5" w:rsidRDefault="004E2A12" w14:paraId="43382103" w14:textId="18E213F5">
            <w:pPr>
              <w:rPr>
                <w:rFonts w:eastAsia="Times New Roman" w:cs="Times New Roman" w:asciiTheme="minorHAnsi" w:hAnsiTheme="minorHAnsi"/>
                <w:b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color="auto" w:sz="4" w:space="0"/>
            </w:tcBorders>
            <w:tcMar/>
            <w:vAlign w:val="center"/>
          </w:tcPr>
          <w:p w:rsidRPr="00E605A5" w:rsidR="004E2A12" w:rsidP="00E605A5" w:rsidRDefault="004E2A12" w14:paraId="5B57514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Pr="00F07172" w:rsidR="00A27819" w:rsidP="003547BB" w:rsidRDefault="00A27819" w14:paraId="0478D808" w14:textId="77777777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Pr="00F07172" w:rsidR="00F5233D" w:rsidTr="23A17FD6" w14:paraId="5FA8DE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tcMar/>
            <w:vAlign w:val="center"/>
          </w:tcPr>
          <w:p w:rsidRPr="00F07172" w:rsidR="00F5233D" w:rsidP="00F5233D" w:rsidRDefault="00F5233D" w14:paraId="2B04511F" w14:textId="77777777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Any non-standard software</w:t>
            </w:r>
          </w:p>
        </w:tc>
      </w:tr>
      <w:tr w:rsidRPr="00F07172" w:rsidR="00F5233D" w:rsidTr="23A17FD6" w14:paraId="07E4C5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  <w:vAlign w:val="center"/>
          </w:tcPr>
          <w:p w:rsidR="00F5233D" w:rsidP="00A27819" w:rsidRDefault="00F5233D" w14:paraId="32399442" w14:textId="77777777">
            <w:pPr>
              <w:rPr>
                <w:bCs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Please list any additional software/application needed on the computer for </w:t>
            </w:r>
            <w:r w:rsidR="00A91C99">
              <w:rPr>
                <w:rFonts w:asciiTheme="minorHAnsi" w:hAnsiTheme="minorHAnsi"/>
                <w:b w:val="0"/>
              </w:rPr>
              <w:t>[Client Name]</w:t>
            </w:r>
            <w:r w:rsidRPr="00F07172">
              <w:rPr>
                <w:rFonts w:asciiTheme="minorHAnsi" w:hAnsiTheme="minorHAnsi"/>
                <w:b w:val="0"/>
              </w:rPr>
              <w:t xml:space="preserve"> business</w:t>
            </w:r>
          </w:p>
          <w:p w:rsidRPr="00F323C9" w:rsidR="00F323C9" w:rsidP="00F323C9" w:rsidRDefault="00F323C9" w14:paraId="2DBCDA35" w14:textId="77777777">
            <w:pPr>
              <w:rPr>
                <w:rFonts w:asciiTheme="minorHAnsi" w:hAnsiTheme="minorHAnsi"/>
              </w:rPr>
            </w:pPr>
          </w:p>
          <w:p w:rsidRPr="00F323C9" w:rsidR="00F323C9" w:rsidP="00F323C9" w:rsidRDefault="00F323C9" w14:paraId="7FB50488" w14:textId="77777777">
            <w:pPr>
              <w:rPr>
                <w:rFonts w:asciiTheme="minorHAnsi" w:hAnsiTheme="minorHAnsi"/>
              </w:rPr>
            </w:pPr>
          </w:p>
          <w:p w:rsidR="00F323C9" w:rsidP="00F323C9" w:rsidRDefault="00F323C9" w14:paraId="4EA4E018" w14:textId="77777777">
            <w:pPr>
              <w:rPr>
                <w:bCs w:val="0"/>
              </w:rPr>
            </w:pPr>
          </w:p>
          <w:p w:rsidRPr="00F323C9" w:rsidR="00F323C9" w:rsidP="00F323C9" w:rsidRDefault="00F323C9" w14:paraId="781DFDAA" w14:textId="77777777">
            <w:pPr>
              <w:rPr>
                <w:rFonts w:asciiTheme="minorHAnsi" w:hAnsiTheme="minorHAnsi"/>
              </w:rPr>
            </w:pPr>
          </w:p>
          <w:p w:rsidR="00F323C9" w:rsidP="00F323C9" w:rsidRDefault="00F323C9" w14:paraId="6262811D" w14:textId="77777777">
            <w:pPr>
              <w:rPr>
                <w:bCs w:val="0"/>
              </w:rPr>
            </w:pPr>
          </w:p>
          <w:p w:rsidRPr="00F323C9" w:rsidR="00F323C9" w:rsidP="00F323C9" w:rsidRDefault="00F323C9" w14:paraId="6C5FCB2B" w14:textId="31995519">
            <w:pPr>
              <w:rPr>
                <w:rFonts w:asciiTheme="minorHAnsi" w:hAnsiTheme="minorHAns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  <w:vAlign w:val="center"/>
          </w:tcPr>
          <w:p w:rsidRPr="00F07172" w:rsidR="00F5233D" w:rsidP="00F5233D" w:rsidRDefault="00F5233D" w14:paraId="32022FA0" w14:textId="605946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 w:rsidR="65D6C308">
              <w:rPr/>
              <w:t>Adobe Reader</w:t>
            </w:r>
            <w:r w:rsidR="7145F196">
              <w:rPr/>
              <w:t xml:space="preserve"> </w:t>
            </w:r>
            <w:sdt>
              <w:sdtPr>
                <w:id w:val="9778824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  <w:placeholder>
                  <w:docPart w:val="DefaultPlaceholder_1081868574"/>
                </w:placeholder>
              </w:sdtPr>
              <w:sdtEndPr/>
              <w:sdtContent>
                <w:r w:rsidR="7145F196">
                  <w:rPr>
                    <w:rFonts w:ascii="Arial Unicode MS" w:hAnsi="Arial Unicode MS" w:eastAsia="Arial Unicode MS" w:cs="Arial Unicode MS"/>
                  </w:rPr>
                  <w:t>☐</w:t>
                </w:r>
              </w:sdtContent>
            </w:sdt>
            <w:r w:rsidR="121DD700">
              <w:rPr/>
              <w:t xml:space="preserve"> YES</w:t>
            </w:r>
          </w:p>
          <w:p w:rsidR="00AB7F4A" w:rsidP="00F5233D" w:rsidRDefault="00AB7F4A" w14:paraId="18E9E27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Adobe Pro </w:t>
            </w:r>
            <w:sdt>
              <w:sdtPr>
                <w:id w:val="36502643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>
                  <w:rPr>
                    <w:rFonts w:hint="eastAsia" w:ascii="Arial Unicode MS" w:hAnsi="Arial Unicode MS" w:eastAsia="Arial Unicode MS" w:cs="Arial Unicode MS"/>
                  </w:rPr>
                  <w:t>☐</w:t>
                </w:r>
              </w:sdtContent>
            </w:sdt>
          </w:p>
          <w:p w:rsidR="00AB7F4A" w:rsidP="00F5233D" w:rsidRDefault="00AB7F4A" w14:paraId="5FA1EB2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Visio </w:t>
            </w:r>
            <w:sdt>
              <w:sdtPr>
                <w:id w:val="781787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>
                  <w:rPr>
                    <w:rFonts w:hint="eastAsia" w:ascii="Arial Unicode MS" w:hAnsi="Arial Unicode MS" w:eastAsia="Arial Unicode MS" w:cs="Arial Unicode MS"/>
                  </w:rPr>
                  <w:t>☐</w:t>
                </w:r>
              </w:sdtContent>
            </w:sdt>
          </w:p>
          <w:p w:rsidRPr="00F07172" w:rsidR="00F5233D" w:rsidP="00F5233D" w:rsidRDefault="00F5233D" w14:paraId="3AE1EA4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MS Project</w:t>
            </w:r>
            <w:r w:rsidR="00E605A5">
              <w:t xml:space="preserve"> </w:t>
            </w:r>
            <w:sdt>
              <w:sdtPr>
                <w:id w:val="-1886786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E605A5">
                  <w:rPr>
                    <w:rFonts w:hint="eastAsia" w:ascii="Arial Unicode MS" w:hAnsi="Arial Unicode MS" w:eastAsia="Arial Unicode MS" w:cs="Arial Unicode MS"/>
                  </w:rPr>
                  <w:t>☐</w:t>
                </w:r>
              </w:sdtContent>
            </w:sdt>
          </w:p>
        </w:tc>
      </w:tr>
      <w:tr w:rsidRPr="00F07172" w:rsidR="00F5233D" w:rsidTr="23A17FD6" w14:paraId="21BAEF0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Pr="00F07172" w:rsidR="00F5233D" w:rsidP="00F5233D" w:rsidRDefault="00F5233D" w14:paraId="6E6E7D49" w14:textId="77777777">
            <w:pPr>
              <w:jc w:val="center"/>
              <w:rPr>
                <w:rFonts w:asciiTheme="minorHAnsi" w:hAnsiTheme="minorHAnsi"/>
                <w:b w:val="0"/>
              </w:rPr>
            </w:pPr>
          </w:p>
          <w:p w:rsidRPr="00F07172" w:rsidR="00F5233D" w:rsidP="00F5233D" w:rsidRDefault="00F5233D" w14:paraId="1FC93D1A" w14:textId="6C4CF060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Printer </w:t>
            </w:r>
            <w:proofErr w:type="gramStart"/>
            <w:r w:rsidRPr="00F07172">
              <w:rPr>
                <w:rFonts w:asciiTheme="minorHAnsi" w:hAnsiTheme="minorHAnsi"/>
                <w:b w:val="0"/>
              </w:rPr>
              <w:t>Access  (</w:t>
            </w:r>
            <w:proofErr w:type="gramEnd"/>
            <w:r w:rsidRPr="00F07172">
              <w:rPr>
                <w:rFonts w:asciiTheme="minorHAnsi" w:hAnsiTheme="minorHAnsi"/>
                <w:b w:val="0"/>
              </w:rPr>
              <w:t>Yes)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RPr="00F07172" w:rsidR="00F5233D" w:rsidP="00F5233D" w:rsidRDefault="0090748D" w14:paraId="0639D15C" w14:textId="503621BA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cs="Segoe UI"/>
                <w:color w:val="000000"/>
                <w:sz w:val="20"/>
                <w:szCs w:val="20"/>
              </w:rPr>
              <w:t>10.130.5.114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Pr="00F07172" w:rsidR="00F5233D">
              <w:rPr>
                <w:rFonts w:cs="Segoe UI"/>
                <w:color w:val="000000"/>
                <w:sz w:val="20"/>
                <w:szCs w:val="20"/>
              </w:rPr>
              <w:t>:</w:t>
            </w:r>
            <w:proofErr w:type="gramEnd"/>
            <w:r w:rsidRPr="00F07172" w:rsidR="00F5233D"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rFonts w:cs="Segoe UI"/>
                  <w:color w:val="000000"/>
                  <w:sz w:val="20"/>
                  <w:szCs w:val="20"/>
                </w:rPr>
                <w:id w:val="-211520153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:rsidRPr="00F07172" w:rsidR="00070AF4" w:rsidP="00070AF4" w:rsidRDefault="00070AF4" w14:paraId="2A8400D2" w14:textId="160C56DE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>
              <w:rPr>
                <w:rFonts w:cs="Segoe UI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cs="Segoe UI"/>
                <w:color w:val="000000"/>
                <w:sz w:val="20"/>
                <w:szCs w:val="20"/>
              </w:rPr>
              <w:t>10.130.5.1</w:t>
            </w:r>
            <w:r w:rsidR="00C068BF">
              <w:rPr>
                <w:rFonts w:cs="Segoe UI"/>
                <w:color w:val="000000"/>
                <w:sz w:val="20"/>
                <w:szCs w:val="20"/>
              </w:rPr>
              <w:t>23</w:t>
            </w:r>
            <w:r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Pr="00F07172">
              <w:rPr>
                <w:rFonts w:cs="Segoe UI"/>
                <w:color w:val="000000"/>
                <w:sz w:val="20"/>
                <w:szCs w:val="20"/>
              </w:rPr>
              <w:t>:</w:t>
            </w:r>
            <w:proofErr w:type="gramEnd"/>
            <w:r w:rsidRPr="00F07172"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rFonts w:cs="Segoe UI"/>
                  <w:color w:val="000000"/>
                  <w:sz w:val="20"/>
                  <w:szCs w:val="20"/>
                </w:rPr>
                <w:id w:val="-27749465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:rsidRPr="00F07172" w:rsidR="00F5233D" w:rsidP="00E605A5" w:rsidRDefault="00F5233D" w14:paraId="651640A5" w14:textId="3D5886E5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E02720" w:rsidP="00E605A5" w:rsidRDefault="00E02720" w14:paraId="777D923B" w14:textId="77777777">
      <w:pPr>
        <w:spacing w:after="0"/>
        <w:jc w:val="center"/>
        <w:rPr>
          <w:b/>
        </w:rPr>
      </w:pPr>
    </w:p>
    <w:p w:rsidR="00E20867" w:rsidP="00E605A5" w:rsidRDefault="00E20867" w14:paraId="1B71C242" w14:textId="7A95E785">
      <w:pPr>
        <w:spacing w:after="0"/>
        <w:jc w:val="center"/>
        <w:rPr>
          <w:b/>
        </w:rPr>
      </w:pPr>
      <w:r w:rsidRPr="00F07172">
        <w:rPr>
          <w:b/>
        </w:rPr>
        <w:t>SHAREPOINT ACCESS</w:t>
      </w:r>
    </w:p>
    <w:p w:rsidR="00E02720" w:rsidP="00F36B9D" w:rsidRDefault="00F36B9D" w14:paraId="21AE1B01" w14:textId="208F98FA">
      <w:pPr>
        <w:spacing w:after="0"/>
        <w:jc w:val="center"/>
        <w:rPr>
          <w:sz w:val="18"/>
          <w:szCs w:val="20"/>
        </w:rPr>
      </w:pPr>
      <w:r>
        <w:rPr>
          <w:b/>
        </w:rPr>
        <w:t xml:space="preserve">Is SharePoint Access needed? </w:t>
      </w:r>
      <w:r w:rsidRPr="00CF0907">
        <w:rPr>
          <w:sz w:val="18"/>
          <w:szCs w:val="20"/>
        </w:rPr>
        <w:t xml:space="preserve">Yes: </w:t>
      </w:r>
      <w:sdt>
        <w:sdtPr>
          <w:rPr>
            <w:sz w:val="18"/>
            <w:szCs w:val="20"/>
          </w:rPr>
          <w:id w:val="-2038267117"/>
          <w14:checkbox>
            <w14:checked w14:val="0"/>
            <w14:checkedState w14:val="2612" w14:font="Arial Unicode MS"/>
            <w14:uncheckedState w14:val="2610" w14:font="Arial Unicode MS"/>
          </w14:checkbox>
        </w:sdtPr>
        <w:sdtEndPr/>
        <w:sdtContent>
          <w:r w:rsidRPr="00CF0907">
            <w:rPr>
              <w:rFonts w:ascii="Segoe UI Symbol" w:hAnsi="Segoe UI Symbol" w:eastAsia="MS Mincho" w:cs="Segoe UI Symbol"/>
              <w:sz w:val="18"/>
              <w:szCs w:val="20"/>
            </w:rPr>
            <w:t>☐</w:t>
          </w:r>
        </w:sdtContent>
      </w:sdt>
      <w:r w:rsidRPr="00CF0907">
        <w:rPr>
          <w:sz w:val="18"/>
          <w:szCs w:val="20"/>
        </w:rPr>
        <w:t>No:</w:t>
      </w:r>
      <w:sdt>
        <w:sdtPr>
          <w:rPr>
            <w:sz w:val="18"/>
            <w:szCs w:val="20"/>
          </w:rPr>
          <w:id w:val="-643883160"/>
          <w14:checkbox>
            <w14:checked w14:val="0"/>
            <w14:checkedState w14:val="2612" w14:font="Arial Unicode MS"/>
            <w14:uncheckedState w14:val="2610" w14:font="Arial Unicode MS"/>
          </w14:checkbox>
        </w:sdtPr>
        <w:sdtEndPr/>
        <w:sdtContent>
          <w:r>
            <w:rPr>
              <w:rFonts w:hint="eastAsia" w:ascii="Arial Unicode MS" w:hAnsi="Arial Unicode MS" w:eastAsia="Arial Unicode MS" w:cs="Arial Unicode MS"/>
              <w:sz w:val="18"/>
              <w:szCs w:val="20"/>
            </w:rPr>
            <w:t>☐</w:t>
          </w:r>
        </w:sdtContent>
      </w:sdt>
    </w:p>
    <w:p w:rsidRPr="00F36B9D" w:rsidR="00262EC9" w:rsidP="00AD65A9" w:rsidRDefault="0009424E" w14:paraId="3FEC6D3C" w14:textId="1A45020C">
      <w:pPr>
        <w:spacing w:after="0"/>
        <w:rPr>
          <w:sz w:val="18"/>
          <w:szCs w:val="20"/>
        </w:rPr>
      </w:pPr>
      <w:r>
        <w:rPr>
          <w:sz w:val="18"/>
          <w:szCs w:val="20"/>
        </w:rPr>
        <w:t xml:space="preserve">To see the complete list of </w:t>
      </w:r>
      <w:r w:rsidR="004504B6">
        <w:rPr>
          <w:sz w:val="18"/>
          <w:szCs w:val="20"/>
        </w:rPr>
        <w:t>what each s</w:t>
      </w:r>
      <w:r w:rsidR="00AD694A">
        <w:rPr>
          <w:sz w:val="18"/>
          <w:szCs w:val="20"/>
        </w:rPr>
        <w:t>ecurity group gives access to</w:t>
      </w:r>
      <w:r w:rsidR="007A43CB">
        <w:rPr>
          <w:sz w:val="18"/>
          <w:szCs w:val="20"/>
        </w:rPr>
        <w:t xml:space="preserve"> each site please check the </w:t>
      </w:r>
      <w:hyperlink w:history="1" r:id="rId10">
        <w:r w:rsidRPr="001E2D11" w:rsidR="00391B70">
          <w:rPr>
            <w:rStyle w:val="Hyperlink"/>
          </w:rPr>
          <w:t>https://partnersnet107.sharepoint.com/:x:/s/External/EQTv8N0KJmxMqduK8H1xayABX9LaOuVQjlsMCZbgQCCdVA?e=MiPQgM</w:t>
        </w:r>
      </w:hyperlink>
      <w:r w:rsidR="00391B70">
        <w:t xml:space="preserve"> </w:t>
      </w:r>
    </w:p>
    <w:tbl>
      <w:tblPr>
        <w:tblStyle w:val="TableGrid"/>
        <w:tblW w:w="10710" w:type="dxa"/>
        <w:tblInd w:w="-45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  <w:gridCol w:w="1710"/>
      </w:tblGrid>
      <w:tr w:rsidRPr="00F07172" w:rsidR="00111486" w:rsidTr="00CF0907" w14:paraId="7630071A" w14:textId="77777777">
        <w:trPr>
          <w:cantSplit/>
          <w:tblHeader/>
        </w:trPr>
        <w:tc>
          <w:tcPr>
            <w:tcW w:w="9000" w:type="dxa"/>
            <w:shd w:val="clear" w:color="auto" w:fill="D6E3BC" w:themeFill="accent3" w:themeFillTint="66"/>
          </w:tcPr>
          <w:p w:rsidRPr="00F07172" w:rsidR="00111486" w:rsidP="00DC455D" w:rsidRDefault="00F36B9D" w14:paraId="12A1A851" w14:textId="489E4F8B">
            <w:pPr>
              <w:ind w:right="-25"/>
              <w:jc w:val="center"/>
              <w:rPr>
                <w:color w:val="1F497D" w:themeColor="text2"/>
                <w:szCs w:val="20"/>
              </w:rPr>
            </w:pPr>
            <w:r>
              <w:rPr>
                <w:color w:val="1F497D" w:themeColor="text2"/>
                <w:szCs w:val="20"/>
              </w:rPr>
              <w:t>If</w:t>
            </w:r>
            <w:r w:rsidR="009229F7">
              <w:rPr>
                <w:color w:val="1F497D" w:themeColor="text2"/>
                <w:szCs w:val="20"/>
              </w:rPr>
              <w:t xml:space="preserve"> </w:t>
            </w:r>
            <w:proofErr w:type="gramStart"/>
            <w:r w:rsidR="009229F7">
              <w:rPr>
                <w:color w:val="1F497D" w:themeColor="text2"/>
                <w:szCs w:val="20"/>
              </w:rPr>
              <w:t>Yes</w:t>
            </w:r>
            <w:proofErr w:type="gramEnd"/>
            <w:r w:rsidR="009229F7">
              <w:rPr>
                <w:color w:val="1F497D" w:themeColor="text2"/>
                <w:szCs w:val="20"/>
              </w:rPr>
              <w:t xml:space="preserve">, </w:t>
            </w:r>
            <w:r w:rsidR="00B608EE">
              <w:rPr>
                <w:color w:val="1F497D" w:themeColor="text2"/>
                <w:szCs w:val="20"/>
              </w:rPr>
              <w:t>which security group should the user be member of?</w:t>
            </w:r>
            <w:r w:rsidR="009229F7">
              <w:rPr>
                <w:color w:val="1F497D" w:themeColor="text2"/>
                <w:szCs w:val="20"/>
              </w:rPr>
              <w:t xml:space="preserve"> </w:t>
            </w:r>
            <w:r w:rsidR="00486F52">
              <w:rPr>
                <w:color w:val="1F497D" w:themeColor="text2"/>
                <w:szCs w:val="20"/>
              </w:rPr>
              <w:t xml:space="preserve"> </w:t>
            </w:r>
          </w:p>
        </w:tc>
        <w:tc>
          <w:tcPr>
            <w:tcW w:w="1710" w:type="dxa"/>
            <w:shd w:val="clear" w:color="auto" w:fill="D6E3BC" w:themeFill="accent3" w:themeFillTint="66"/>
          </w:tcPr>
          <w:p w:rsidRPr="00F07172" w:rsidR="00111486" w:rsidP="00CF0907" w:rsidRDefault="00111486" w14:paraId="5EC2E74B" w14:textId="77777777">
            <w:pPr>
              <w:rPr>
                <w:sz w:val="20"/>
                <w:szCs w:val="20"/>
              </w:rPr>
            </w:pPr>
          </w:p>
        </w:tc>
      </w:tr>
      <w:tr w:rsidRPr="00F07172" w:rsidR="00111486" w:rsidTr="00CF0907" w14:paraId="2D3A2C6A" w14:textId="77777777">
        <w:trPr>
          <w:cantSplit/>
          <w:trHeight w:val="269"/>
        </w:trPr>
        <w:tc>
          <w:tcPr>
            <w:tcW w:w="9000" w:type="dxa"/>
          </w:tcPr>
          <w:p w:rsidRPr="00CF0907" w:rsidR="00111486" w:rsidP="00CF0907" w:rsidRDefault="00CF0907" w14:paraId="64C8CEBB" w14:textId="2B8F7613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Global Admin</w:t>
            </w:r>
          </w:p>
        </w:tc>
        <w:tc>
          <w:tcPr>
            <w:tcW w:w="1710" w:type="dxa"/>
          </w:tcPr>
          <w:p w:rsidRPr="00CF0907" w:rsidR="00111486" w:rsidP="00CF0907" w:rsidRDefault="00F14983" w14:paraId="2196B212" w14:textId="1B1AADB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271139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2131316548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415C500F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2035D84D" w14:textId="6208DEF4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SLT</w:t>
            </w:r>
          </w:p>
        </w:tc>
        <w:tc>
          <w:tcPr>
            <w:tcW w:w="1710" w:type="dxa"/>
          </w:tcPr>
          <w:p w:rsidRPr="00CF0907" w:rsidR="00DE54DF" w:rsidP="00CF0907" w:rsidRDefault="00DE54DF" w14:paraId="4CB7C70E" w14:textId="18460A09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7172007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114192736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368818A1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24E8BAD6" w14:textId="6F6615EE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391B70">
              <w:rPr>
                <w:sz w:val="20"/>
                <w:szCs w:val="20"/>
              </w:rPr>
              <w:t xml:space="preserve">SMT </w:t>
            </w:r>
          </w:p>
        </w:tc>
        <w:tc>
          <w:tcPr>
            <w:tcW w:w="1710" w:type="dxa"/>
          </w:tcPr>
          <w:p w:rsidRPr="00CF0907" w:rsidR="00DE54DF" w:rsidP="00CF0907" w:rsidRDefault="00DE54DF" w14:paraId="0F5477E4" w14:textId="4137925E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78508386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118363089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141CF455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57D1693C" w14:textId="022DCB51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DC Staff</w:t>
            </w:r>
          </w:p>
        </w:tc>
        <w:tc>
          <w:tcPr>
            <w:tcW w:w="1710" w:type="dxa"/>
          </w:tcPr>
          <w:p w:rsidRPr="00CF0907" w:rsidR="00DE54DF" w:rsidP="00CF0907" w:rsidRDefault="00DE54DF" w14:paraId="17BEF72B" w14:textId="01B71B93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84856954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19138513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32BC3D82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63853BAA" w14:textId="74D0138C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Field Staff</w:t>
            </w:r>
          </w:p>
        </w:tc>
        <w:tc>
          <w:tcPr>
            <w:tcW w:w="1710" w:type="dxa"/>
          </w:tcPr>
          <w:p w:rsidRPr="00CF0907" w:rsidR="00DE54DF" w:rsidP="00CF0907" w:rsidRDefault="00DE54DF" w14:paraId="094EE538" w14:textId="5C2E3A44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70159850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50914043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6F09DAB8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44F11203" w14:textId="52A02536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CPU</w:t>
            </w:r>
          </w:p>
        </w:tc>
        <w:tc>
          <w:tcPr>
            <w:tcW w:w="1710" w:type="dxa"/>
          </w:tcPr>
          <w:p w:rsidRPr="00CF0907" w:rsidR="00DE54DF" w:rsidP="00CF0907" w:rsidRDefault="00DE54DF" w14:paraId="6F4CC40B" w14:textId="72E85D8B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19979131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592936986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2566A1AD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55C4535D" w14:textId="421B24DC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EDH</w:t>
            </w:r>
          </w:p>
        </w:tc>
        <w:tc>
          <w:tcPr>
            <w:tcW w:w="1710" w:type="dxa"/>
          </w:tcPr>
          <w:p w:rsidRPr="00CF0907" w:rsidR="00DE54DF" w:rsidP="00CF0907" w:rsidRDefault="00DE54DF" w14:paraId="67BEFFC2" w14:textId="1F0635E2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20290502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2121789383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4F786C0F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1432567D" w14:textId="13D525BB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EGC</w:t>
            </w:r>
          </w:p>
        </w:tc>
        <w:tc>
          <w:tcPr>
            <w:tcW w:w="1710" w:type="dxa"/>
          </w:tcPr>
          <w:p w:rsidRPr="00CF0907" w:rsidR="00DE54DF" w:rsidP="00CF0907" w:rsidRDefault="00DE54DF" w14:paraId="6A2CB068" w14:textId="61747F59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00466709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60812854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DE54DF" w:rsidTr="00CF0907" w14:paraId="37A5BECE" w14:textId="77777777">
        <w:trPr>
          <w:cantSplit/>
        </w:trPr>
        <w:tc>
          <w:tcPr>
            <w:tcW w:w="9000" w:type="dxa"/>
          </w:tcPr>
          <w:p w:rsidRPr="00CF0907" w:rsidR="00DE54DF" w:rsidP="00CF0907" w:rsidRDefault="00CF0907" w14:paraId="063E6573" w14:textId="10C35065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MEM</w:t>
            </w:r>
          </w:p>
        </w:tc>
        <w:tc>
          <w:tcPr>
            <w:tcW w:w="1710" w:type="dxa"/>
          </w:tcPr>
          <w:p w:rsidRPr="00CF0907" w:rsidR="00DE54DF" w:rsidP="00CF0907" w:rsidRDefault="00DE54DF" w14:paraId="22C69744" w14:textId="2172684F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187728256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10169251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37892986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58A304C6" w14:textId="77B68743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F&amp;A</w:t>
            </w:r>
          </w:p>
        </w:tc>
        <w:tc>
          <w:tcPr>
            <w:tcW w:w="1710" w:type="dxa"/>
          </w:tcPr>
          <w:p w:rsidRPr="00CF0907" w:rsidR="00CF0907" w:rsidP="00CF0907" w:rsidRDefault="00CF0907" w14:paraId="00FAFB59" w14:textId="6BCCFAB8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57412326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421033793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59ECA111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6793FC98" w14:textId="20B718CC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HR</w:t>
            </w:r>
          </w:p>
        </w:tc>
        <w:tc>
          <w:tcPr>
            <w:tcW w:w="1710" w:type="dxa"/>
          </w:tcPr>
          <w:p w:rsidRPr="00CF0907" w:rsidR="00CF0907" w:rsidP="00CF0907" w:rsidRDefault="00CF0907" w14:paraId="334E324E" w14:textId="7D14CF9F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1097818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39594458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4F9806AF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0FC3A388" w14:textId="2BD526AE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Admin</w:t>
            </w:r>
          </w:p>
        </w:tc>
        <w:tc>
          <w:tcPr>
            <w:tcW w:w="1710" w:type="dxa"/>
          </w:tcPr>
          <w:p w:rsidRPr="00CF0907" w:rsidR="00CF0907" w:rsidP="00CF0907" w:rsidRDefault="00CF0907" w14:paraId="5F65631C" w14:textId="6FC0BE10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9585244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66000060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2D83337A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4FAB0AB4" w14:textId="608A763D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IT</w:t>
            </w:r>
          </w:p>
        </w:tc>
        <w:tc>
          <w:tcPr>
            <w:tcW w:w="1710" w:type="dxa"/>
          </w:tcPr>
          <w:p w:rsidRPr="00CF0907" w:rsidR="00CF0907" w:rsidP="00CF0907" w:rsidRDefault="00CF0907" w14:paraId="6FC68257" w14:textId="01C9F0CB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6094968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117438136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3B1CAD9D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424C31F6" w14:textId="47982665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BD</w:t>
            </w:r>
          </w:p>
        </w:tc>
        <w:tc>
          <w:tcPr>
            <w:tcW w:w="1710" w:type="dxa"/>
          </w:tcPr>
          <w:p w:rsidRPr="00CF0907" w:rsidR="00CF0907" w:rsidP="00CF0907" w:rsidRDefault="00CF0907" w14:paraId="0025899B" w14:textId="6D22BA5F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6289294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71813267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4C9F1D9C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6D35EF2F" w14:textId="7E37EC18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GOV</w:t>
            </w:r>
          </w:p>
        </w:tc>
        <w:tc>
          <w:tcPr>
            <w:tcW w:w="1710" w:type="dxa"/>
          </w:tcPr>
          <w:p w:rsidRPr="00CF0907" w:rsidR="00CF0907" w:rsidP="00CF0907" w:rsidRDefault="00CF0907" w14:paraId="4925DD14" w14:textId="16ED26DA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36841809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189842324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2E6871B5" w14:textId="77777777">
        <w:trPr>
          <w:cantSplit/>
        </w:trPr>
        <w:tc>
          <w:tcPr>
            <w:tcW w:w="9000" w:type="dxa"/>
          </w:tcPr>
          <w:p w:rsidRPr="00CF0907" w:rsidR="00CF0907" w:rsidP="00CF0907" w:rsidRDefault="00CF0907" w14:paraId="3136031B" w14:textId="5E8CAC3D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INTERNS</w:t>
            </w:r>
          </w:p>
        </w:tc>
        <w:tc>
          <w:tcPr>
            <w:tcW w:w="1710" w:type="dxa"/>
          </w:tcPr>
          <w:p w:rsidRPr="00CF0907" w:rsidR="00CF0907" w:rsidP="00CF0907" w:rsidRDefault="00CF0907" w14:paraId="0021DEAE" w14:textId="6B17C57A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4423700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32674808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8B6290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Pr="00F07172" w:rsidR="00CF0907" w:rsidTr="00CF0907" w14:paraId="59544AD0" w14:textId="77777777">
        <w:trPr>
          <w:cantSplit/>
        </w:trPr>
        <w:tc>
          <w:tcPr>
            <w:tcW w:w="9000" w:type="dxa"/>
          </w:tcPr>
          <w:p w:rsidR="00CF0907" w:rsidP="00CF0907" w:rsidRDefault="00CF0907" w14:paraId="5E129964" w14:textId="22103975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Board</w:t>
            </w:r>
          </w:p>
        </w:tc>
        <w:tc>
          <w:tcPr>
            <w:tcW w:w="1710" w:type="dxa"/>
          </w:tcPr>
          <w:p w:rsidRPr="00CF0907" w:rsidR="00CF0907" w:rsidP="00CF0907" w:rsidRDefault="00CF0907" w14:paraId="0A938B51" w14:textId="002AED45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sz w:val="18"/>
                  <w:szCs w:val="20"/>
                </w:rPr>
                <w:id w:val="-15405077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Pr="00CF0907">
                  <w:rPr>
                    <w:rFonts w:ascii="Segoe UI Symbol" w:hAnsi="Segoe UI Symbol" w:eastAsia="MS Mincho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sz w:val="18"/>
                  <w:szCs w:val="20"/>
                </w:rPr>
                <w:id w:val="-1898891274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EndPr/>
              <w:sdtContent>
                <w:r w:rsidR="00320E56">
                  <w:rPr>
                    <w:rFonts w:hint="eastAsia" w:ascii="Arial Unicode MS" w:hAnsi="Arial Unicode MS" w:eastAsia="Arial Unicode MS" w:cs="Arial Unicode MS"/>
                    <w:sz w:val="18"/>
                    <w:szCs w:val="20"/>
                  </w:rPr>
                  <w:t>☒</w:t>
                </w:r>
              </w:sdtContent>
            </w:sdt>
          </w:p>
        </w:tc>
      </w:tr>
    </w:tbl>
    <w:p w:rsidRPr="00A31D2D" w:rsidR="00111486" w:rsidP="003547BB" w:rsidRDefault="00813551" w14:paraId="2BC6AA1D" w14:textId="3E6CC110">
      <w:pPr>
        <w:spacing w:after="0"/>
        <w:rPr>
          <w:color w:val="FF0000"/>
        </w:rPr>
      </w:pPr>
      <w:r w:rsidRPr="00A31D2D">
        <w:rPr>
          <w:b/>
          <w:bCs/>
          <w:color w:val="FF0000"/>
        </w:rPr>
        <w:t>NOTE</w:t>
      </w:r>
      <w:r w:rsidRPr="00A31D2D">
        <w:rPr>
          <w:color w:val="FF0000"/>
        </w:rPr>
        <w:t xml:space="preserve">: All changes to SharePoint permissions has to be updated on </w:t>
      </w:r>
      <w:r w:rsidRPr="00A31D2D" w:rsidR="00D4154E">
        <w:rPr>
          <w:color w:val="FF0000"/>
        </w:rPr>
        <w:t xml:space="preserve">the </w:t>
      </w:r>
      <w:hyperlink w:history="1" r:id="rId11">
        <w:r w:rsidRPr="001E2D11" w:rsidR="003B5277">
          <w:rPr>
            <w:rStyle w:val="Hyperlink"/>
          </w:rPr>
          <w:t>https://partnersnet107.sharepoint.com/:x:/s/External/EQTv8N0KJmxMqduK8H1xayABX9LaOuVQjlsMCZbgQCCdVA?e=MiPQgM</w:t>
        </w:r>
      </w:hyperlink>
      <w:r w:rsidR="003B5277">
        <w:t xml:space="preserve"> </w:t>
      </w:r>
      <w:r w:rsidRPr="00A31D2D" w:rsidR="00A31D2D">
        <w:rPr>
          <w:color w:val="FF0000"/>
        </w:rPr>
        <w:t xml:space="preserve">Excel sheet. </w:t>
      </w:r>
      <w:r w:rsidRPr="00A31D2D" w:rsidR="00D4154E">
        <w:rPr>
          <w:color w:val="FF0000"/>
        </w:rPr>
        <w:t xml:space="preserve"> </w:t>
      </w:r>
    </w:p>
    <w:p w:rsidRPr="00F07172" w:rsidR="00111486" w:rsidP="00111486" w:rsidRDefault="00111486" w14:paraId="09DFBFBF" w14:textId="77777777"/>
    <w:sectPr w:rsidRPr="00F07172" w:rsidR="00111486" w:rsidSect="00F323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630" w:bottom="1440" w:left="1440" w:header="720" w:footer="2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73C1" w:rsidP="00552181" w:rsidRDefault="008673C1" w14:paraId="5390B079" w14:textId="77777777">
      <w:pPr>
        <w:spacing w:after="0" w:line="240" w:lineRule="auto"/>
      </w:pPr>
      <w:r>
        <w:separator/>
      </w:r>
    </w:p>
  </w:endnote>
  <w:endnote w:type="continuationSeparator" w:id="0">
    <w:p w:rsidR="008673C1" w:rsidP="00552181" w:rsidRDefault="008673C1" w14:paraId="4C640C5A" w14:textId="77777777">
      <w:pPr>
        <w:spacing w:after="0" w:line="240" w:lineRule="auto"/>
      </w:pPr>
      <w:r>
        <w:continuationSeparator/>
      </w:r>
    </w:p>
  </w:endnote>
  <w:endnote w:type="continuationNotice" w:id="1">
    <w:p w:rsidR="008673C1" w:rsidRDefault="008673C1" w14:paraId="2784079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739B" w:rsidRDefault="00D2739B" w14:paraId="331693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7172" w:rsidP="00F323C9" w:rsidRDefault="00F323C9" w14:paraId="12C97261" w14:textId="2A88D257">
    <w:pPr>
      <w:pStyle w:val="Footer"/>
      <w:jc w:val="right"/>
    </w:pPr>
    <w:r>
      <w:t xml:space="preserve"> </w:t>
    </w:r>
    <w:r>
      <w:rPr>
        <w:noProof/>
      </w:rPr>
      <w:t>POA 012021</w:t>
    </w:r>
    <w:r>
      <w:t xml:space="preserve">                                                                                      </w:t>
    </w:r>
    <w:r w:rsidR="00F07172">
      <w:t xml:space="preserve">Page </w:t>
    </w:r>
    <w:sdt>
      <w:sdtPr>
        <w:id w:val="-14382221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07172">
          <w:fldChar w:fldCharType="begin"/>
        </w:r>
        <w:r w:rsidR="00F07172">
          <w:instrText xml:space="preserve"> PAGE   \* MERGEFORMAT </w:instrText>
        </w:r>
        <w:r w:rsidR="00F07172">
          <w:fldChar w:fldCharType="separate"/>
        </w:r>
        <w:r w:rsidR="00AB7F4A">
          <w:rPr>
            <w:noProof/>
          </w:rPr>
          <w:t>2</w:t>
        </w:r>
        <w:r w:rsidR="00F07172">
          <w:rPr>
            <w:noProof/>
          </w:rPr>
          <w:fldChar w:fldCharType="end"/>
        </w:r>
      </w:sdtContent>
    </w:sdt>
  </w:p>
  <w:p w:rsidR="00A27819" w:rsidRDefault="00A27819" w14:paraId="5535B88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739B" w:rsidRDefault="00D2739B" w14:paraId="6633F9E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73C1" w:rsidP="00552181" w:rsidRDefault="008673C1" w14:paraId="747D3207" w14:textId="77777777">
      <w:pPr>
        <w:spacing w:after="0" w:line="240" w:lineRule="auto"/>
      </w:pPr>
      <w:r>
        <w:separator/>
      </w:r>
    </w:p>
  </w:footnote>
  <w:footnote w:type="continuationSeparator" w:id="0">
    <w:p w:rsidR="008673C1" w:rsidP="00552181" w:rsidRDefault="008673C1" w14:paraId="353CA66A" w14:textId="77777777">
      <w:pPr>
        <w:spacing w:after="0" w:line="240" w:lineRule="auto"/>
      </w:pPr>
      <w:r>
        <w:continuationSeparator/>
      </w:r>
    </w:p>
  </w:footnote>
  <w:footnote w:type="continuationNotice" w:id="1">
    <w:p w:rsidR="008673C1" w:rsidRDefault="008673C1" w14:paraId="22C7A1B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739B" w:rsidRDefault="00D2739B" w14:paraId="52BE4F2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76C5" w:rsidP="003A6DB0" w:rsidRDefault="007B76C5" w14:paraId="41902D4C" w14:textId="7E38FAD0">
    <w:pPr>
      <w:pStyle w:val="Header"/>
      <w:pBdr>
        <w:bottom w:val="thickThinSmallGap" w:color="622423" w:themeColor="accent2" w:themeShade="7F" w:sz="24" w:space="1"/>
      </w:pBdr>
      <w:tabs>
        <w:tab w:val="left" w:pos="7350"/>
      </w:tabs>
      <w:rPr>
        <w:rFonts w:asciiTheme="majorHAnsi" w:hAnsiTheme="majorHAnsi" w:eastAsiaTheme="majorEastAsia" w:cstheme="majorBidi"/>
        <w:sz w:val="32"/>
        <w:szCs w:val="32"/>
      </w:rPr>
    </w:pPr>
    <w:r>
      <w:rPr>
        <w:rFonts w:asciiTheme="majorHAnsi" w:hAnsiTheme="majorHAnsi" w:eastAsiaTheme="majorEastAsia" w:cstheme="majorBidi"/>
        <w:sz w:val="32"/>
        <w:szCs w:val="32"/>
      </w:rPr>
      <w:tab/>
    </w:r>
    <w:sdt>
      <w:sdtPr>
        <w:rPr>
          <w:rFonts w:asciiTheme="majorHAnsi" w:hAnsiTheme="majorHAnsi" w:eastAsiaTheme="majorEastAsia" w:cstheme="majorBidi"/>
          <w:sz w:val="32"/>
          <w:szCs w:val="32"/>
        </w:rPr>
        <w:alias w:val="Title"/>
        <w:id w:val="77738743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B6290">
          <w:rPr>
            <w:rFonts w:asciiTheme="majorHAnsi" w:hAnsiTheme="majorHAnsi" w:eastAsiaTheme="majorEastAsia" w:cstheme="majorBidi"/>
            <w:sz w:val="32"/>
            <w:szCs w:val="32"/>
          </w:rPr>
          <w:t>[</w:t>
        </w:r>
        <w:r w:rsidR="00D2739B">
          <w:rPr>
            <w:rFonts w:asciiTheme="majorHAnsi" w:hAnsiTheme="majorHAnsi" w:eastAsiaTheme="majorEastAsia" w:cstheme="majorBidi"/>
            <w:sz w:val="32"/>
            <w:szCs w:val="32"/>
          </w:rPr>
          <w:t>Employee Name Here</w:t>
        </w:r>
        <w:r w:rsidR="008B6290">
          <w:rPr>
            <w:rFonts w:asciiTheme="majorHAnsi" w:hAnsiTheme="majorHAnsi" w:eastAsiaTheme="majorEastAsia" w:cstheme="majorBidi"/>
            <w:sz w:val="32"/>
            <w:szCs w:val="32"/>
          </w:rPr>
          <w:t>] User Set Up</w:t>
        </w:r>
      </w:sdtContent>
    </w:sdt>
    <w:r>
      <w:rPr>
        <w:rFonts w:asciiTheme="majorHAnsi" w:hAnsiTheme="majorHAnsi" w:eastAsiaTheme="majorEastAsia" w:cstheme="majorBidi"/>
        <w:sz w:val="32"/>
        <w:szCs w:val="32"/>
      </w:rPr>
      <w:tab/>
    </w:r>
  </w:p>
  <w:p w:rsidR="007B76C5" w:rsidRDefault="007B76C5" w14:paraId="5326A40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739B" w:rsidRDefault="00D2739B" w14:paraId="2AE20D2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74032"/>
    <w:multiLevelType w:val="hybridMultilevel"/>
    <w:tmpl w:val="F11429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FF17F1B"/>
    <w:multiLevelType w:val="hybridMultilevel"/>
    <w:tmpl w:val="2AA09D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19333EF"/>
    <w:multiLevelType w:val="hybridMultilevel"/>
    <w:tmpl w:val="1B7017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6FE0A6A"/>
    <w:multiLevelType w:val="hybridMultilevel"/>
    <w:tmpl w:val="64C677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BD55C8"/>
    <w:multiLevelType w:val="hybridMultilevel"/>
    <w:tmpl w:val="47B8D82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E3150DC"/>
    <w:multiLevelType w:val="hybridMultilevel"/>
    <w:tmpl w:val="7D1C35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67CC54F3"/>
    <w:multiLevelType w:val="hybridMultilevel"/>
    <w:tmpl w:val="4AFE8A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C985876"/>
    <w:multiLevelType w:val="hybridMultilevel"/>
    <w:tmpl w:val="E1C003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79D70BEE"/>
    <w:multiLevelType w:val="hybridMultilevel"/>
    <w:tmpl w:val="AB381A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C9F2617"/>
    <w:multiLevelType w:val="hybridMultilevel"/>
    <w:tmpl w:val="11AE946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1NDQwMjezMLM0MzRR0lEKTi0uzszPAymwqAUAk/Tg7ywAAAA="/>
  </w:docVars>
  <w:rsids>
    <w:rsidRoot w:val="00E41110"/>
    <w:rsid w:val="000253DA"/>
    <w:rsid w:val="0003256F"/>
    <w:rsid w:val="000509DC"/>
    <w:rsid w:val="00062BF5"/>
    <w:rsid w:val="000705CC"/>
    <w:rsid w:val="000707C0"/>
    <w:rsid w:val="00070AF4"/>
    <w:rsid w:val="00084020"/>
    <w:rsid w:val="000915B9"/>
    <w:rsid w:val="0009424E"/>
    <w:rsid w:val="000A0ED6"/>
    <w:rsid w:val="000A2C58"/>
    <w:rsid w:val="000C3970"/>
    <w:rsid w:val="000F03CF"/>
    <w:rsid w:val="001016C8"/>
    <w:rsid w:val="00111486"/>
    <w:rsid w:val="00150D34"/>
    <w:rsid w:val="001519E0"/>
    <w:rsid w:val="00164671"/>
    <w:rsid w:val="00181734"/>
    <w:rsid w:val="001A18AF"/>
    <w:rsid w:val="001A3FC1"/>
    <w:rsid w:val="001C44C4"/>
    <w:rsid w:val="001D4BD9"/>
    <w:rsid w:val="001D4DA7"/>
    <w:rsid w:val="002154D4"/>
    <w:rsid w:val="0021661A"/>
    <w:rsid w:val="00230AD1"/>
    <w:rsid w:val="00243072"/>
    <w:rsid w:val="00246E95"/>
    <w:rsid w:val="00254397"/>
    <w:rsid w:val="00256750"/>
    <w:rsid w:val="002578FB"/>
    <w:rsid w:val="00262EC9"/>
    <w:rsid w:val="002660E3"/>
    <w:rsid w:val="00266B6B"/>
    <w:rsid w:val="00270DB3"/>
    <w:rsid w:val="002B1B4D"/>
    <w:rsid w:val="002B5039"/>
    <w:rsid w:val="002C1932"/>
    <w:rsid w:val="002E0377"/>
    <w:rsid w:val="00300500"/>
    <w:rsid w:val="00313621"/>
    <w:rsid w:val="00320E56"/>
    <w:rsid w:val="00324222"/>
    <w:rsid w:val="003547BB"/>
    <w:rsid w:val="003821EB"/>
    <w:rsid w:val="00382998"/>
    <w:rsid w:val="00382AF6"/>
    <w:rsid w:val="00391B70"/>
    <w:rsid w:val="003A6DB0"/>
    <w:rsid w:val="003B5277"/>
    <w:rsid w:val="003C2C31"/>
    <w:rsid w:val="003D4487"/>
    <w:rsid w:val="003D4765"/>
    <w:rsid w:val="003E227F"/>
    <w:rsid w:val="003F0B49"/>
    <w:rsid w:val="0040273E"/>
    <w:rsid w:val="0040755C"/>
    <w:rsid w:val="00412942"/>
    <w:rsid w:val="00414915"/>
    <w:rsid w:val="00414E43"/>
    <w:rsid w:val="00425CC0"/>
    <w:rsid w:val="004343AE"/>
    <w:rsid w:val="00436EF5"/>
    <w:rsid w:val="004504B6"/>
    <w:rsid w:val="004840C3"/>
    <w:rsid w:val="00486F52"/>
    <w:rsid w:val="0049176F"/>
    <w:rsid w:val="00495FDC"/>
    <w:rsid w:val="004A0F39"/>
    <w:rsid w:val="004B6120"/>
    <w:rsid w:val="004E2A12"/>
    <w:rsid w:val="004E2CD1"/>
    <w:rsid w:val="005140AB"/>
    <w:rsid w:val="00550542"/>
    <w:rsid w:val="00550E62"/>
    <w:rsid w:val="005513E6"/>
    <w:rsid w:val="00552181"/>
    <w:rsid w:val="005641E6"/>
    <w:rsid w:val="005739D6"/>
    <w:rsid w:val="005947C4"/>
    <w:rsid w:val="00594DCB"/>
    <w:rsid w:val="005C4F55"/>
    <w:rsid w:val="005C6246"/>
    <w:rsid w:val="005D310F"/>
    <w:rsid w:val="005D4680"/>
    <w:rsid w:val="005D7832"/>
    <w:rsid w:val="005E5B5F"/>
    <w:rsid w:val="005F1B5C"/>
    <w:rsid w:val="005F3B56"/>
    <w:rsid w:val="0060394C"/>
    <w:rsid w:val="00620843"/>
    <w:rsid w:val="00631BCD"/>
    <w:rsid w:val="006329AD"/>
    <w:rsid w:val="006426DD"/>
    <w:rsid w:val="00643A07"/>
    <w:rsid w:val="00661045"/>
    <w:rsid w:val="0066490A"/>
    <w:rsid w:val="006863AE"/>
    <w:rsid w:val="00687096"/>
    <w:rsid w:val="006914F8"/>
    <w:rsid w:val="006A3C20"/>
    <w:rsid w:val="006A7A15"/>
    <w:rsid w:val="006C298A"/>
    <w:rsid w:val="006C44B4"/>
    <w:rsid w:val="006D2725"/>
    <w:rsid w:val="006D6E4A"/>
    <w:rsid w:val="006F4BDD"/>
    <w:rsid w:val="00707881"/>
    <w:rsid w:val="007304B9"/>
    <w:rsid w:val="00734CC7"/>
    <w:rsid w:val="0075656C"/>
    <w:rsid w:val="00761966"/>
    <w:rsid w:val="00764934"/>
    <w:rsid w:val="007A21E2"/>
    <w:rsid w:val="007A43CB"/>
    <w:rsid w:val="007B70A3"/>
    <w:rsid w:val="007B76C5"/>
    <w:rsid w:val="007D00F9"/>
    <w:rsid w:val="007E4160"/>
    <w:rsid w:val="007E4C7B"/>
    <w:rsid w:val="007F27EC"/>
    <w:rsid w:val="007F6DFF"/>
    <w:rsid w:val="007F7214"/>
    <w:rsid w:val="00800375"/>
    <w:rsid w:val="008131C1"/>
    <w:rsid w:val="00813551"/>
    <w:rsid w:val="008335E6"/>
    <w:rsid w:val="008379B8"/>
    <w:rsid w:val="00843D08"/>
    <w:rsid w:val="008526E5"/>
    <w:rsid w:val="008673C1"/>
    <w:rsid w:val="00892A82"/>
    <w:rsid w:val="008A1BA3"/>
    <w:rsid w:val="008B0303"/>
    <w:rsid w:val="008B6290"/>
    <w:rsid w:val="008B7EC3"/>
    <w:rsid w:val="008D1F9A"/>
    <w:rsid w:val="008D72EC"/>
    <w:rsid w:val="008E397A"/>
    <w:rsid w:val="0090748D"/>
    <w:rsid w:val="00911240"/>
    <w:rsid w:val="0092018F"/>
    <w:rsid w:val="009229F7"/>
    <w:rsid w:val="0092639A"/>
    <w:rsid w:val="00952886"/>
    <w:rsid w:val="00975A05"/>
    <w:rsid w:val="009B7625"/>
    <w:rsid w:val="009B7725"/>
    <w:rsid w:val="009D47DF"/>
    <w:rsid w:val="009D5D5E"/>
    <w:rsid w:val="009F4347"/>
    <w:rsid w:val="00A07A38"/>
    <w:rsid w:val="00A15676"/>
    <w:rsid w:val="00A251BB"/>
    <w:rsid w:val="00A26F37"/>
    <w:rsid w:val="00A27819"/>
    <w:rsid w:val="00A31D2D"/>
    <w:rsid w:val="00A37971"/>
    <w:rsid w:val="00A466C2"/>
    <w:rsid w:val="00A6336A"/>
    <w:rsid w:val="00A91C99"/>
    <w:rsid w:val="00AA1BF4"/>
    <w:rsid w:val="00AB7F4A"/>
    <w:rsid w:val="00AD0758"/>
    <w:rsid w:val="00AD65A9"/>
    <w:rsid w:val="00AD694A"/>
    <w:rsid w:val="00AE2525"/>
    <w:rsid w:val="00AE58AF"/>
    <w:rsid w:val="00AE722F"/>
    <w:rsid w:val="00B00263"/>
    <w:rsid w:val="00B07156"/>
    <w:rsid w:val="00B4097F"/>
    <w:rsid w:val="00B608EE"/>
    <w:rsid w:val="00B8023F"/>
    <w:rsid w:val="00B90201"/>
    <w:rsid w:val="00B9750D"/>
    <w:rsid w:val="00BA3749"/>
    <w:rsid w:val="00BF0265"/>
    <w:rsid w:val="00BF70F1"/>
    <w:rsid w:val="00C05A23"/>
    <w:rsid w:val="00C068BF"/>
    <w:rsid w:val="00C222E2"/>
    <w:rsid w:val="00C276E0"/>
    <w:rsid w:val="00C33BB9"/>
    <w:rsid w:val="00C42F78"/>
    <w:rsid w:val="00C6159E"/>
    <w:rsid w:val="00C63603"/>
    <w:rsid w:val="00C65703"/>
    <w:rsid w:val="00C81655"/>
    <w:rsid w:val="00C82226"/>
    <w:rsid w:val="00C853D7"/>
    <w:rsid w:val="00C935CE"/>
    <w:rsid w:val="00CA73FF"/>
    <w:rsid w:val="00CA7E05"/>
    <w:rsid w:val="00CC7500"/>
    <w:rsid w:val="00CD237E"/>
    <w:rsid w:val="00CD6FAB"/>
    <w:rsid w:val="00CF0907"/>
    <w:rsid w:val="00CF4239"/>
    <w:rsid w:val="00D07B78"/>
    <w:rsid w:val="00D2739B"/>
    <w:rsid w:val="00D4154E"/>
    <w:rsid w:val="00D72732"/>
    <w:rsid w:val="00D73AC4"/>
    <w:rsid w:val="00D953C0"/>
    <w:rsid w:val="00D961EC"/>
    <w:rsid w:val="00D96915"/>
    <w:rsid w:val="00DB23B9"/>
    <w:rsid w:val="00DB54BF"/>
    <w:rsid w:val="00DD6973"/>
    <w:rsid w:val="00DE54DF"/>
    <w:rsid w:val="00E02720"/>
    <w:rsid w:val="00E17C5F"/>
    <w:rsid w:val="00E20867"/>
    <w:rsid w:val="00E358DB"/>
    <w:rsid w:val="00E41110"/>
    <w:rsid w:val="00E46A67"/>
    <w:rsid w:val="00E5253E"/>
    <w:rsid w:val="00E55ED9"/>
    <w:rsid w:val="00E605A5"/>
    <w:rsid w:val="00E7211E"/>
    <w:rsid w:val="00E912D0"/>
    <w:rsid w:val="00E914B7"/>
    <w:rsid w:val="00EB6606"/>
    <w:rsid w:val="00ED17FA"/>
    <w:rsid w:val="00F02F61"/>
    <w:rsid w:val="00F07172"/>
    <w:rsid w:val="00F07562"/>
    <w:rsid w:val="00F14983"/>
    <w:rsid w:val="00F15BFB"/>
    <w:rsid w:val="00F15D19"/>
    <w:rsid w:val="00F275FD"/>
    <w:rsid w:val="00F323C9"/>
    <w:rsid w:val="00F34314"/>
    <w:rsid w:val="00F36B9D"/>
    <w:rsid w:val="00F41198"/>
    <w:rsid w:val="00F5233D"/>
    <w:rsid w:val="00F55A89"/>
    <w:rsid w:val="00F5765D"/>
    <w:rsid w:val="00F626A3"/>
    <w:rsid w:val="00F720C0"/>
    <w:rsid w:val="00F81DD7"/>
    <w:rsid w:val="00F83A0B"/>
    <w:rsid w:val="00F86007"/>
    <w:rsid w:val="00F93AEA"/>
    <w:rsid w:val="00F9772A"/>
    <w:rsid w:val="00FA2BA3"/>
    <w:rsid w:val="00FB62CF"/>
    <w:rsid w:val="00FC6F51"/>
    <w:rsid w:val="00FD192A"/>
    <w:rsid w:val="00FD3F7C"/>
    <w:rsid w:val="00FE3CE1"/>
    <w:rsid w:val="00FF5B45"/>
    <w:rsid w:val="01EAA2B8"/>
    <w:rsid w:val="039A9EF9"/>
    <w:rsid w:val="03F68614"/>
    <w:rsid w:val="044F0B19"/>
    <w:rsid w:val="063683A3"/>
    <w:rsid w:val="06D91DC1"/>
    <w:rsid w:val="0A2D80D9"/>
    <w:rsid w:val="0C60ABD7"/>
    <w:rsid w:val="121DD700"/>
    <w:rsid w:val="124918F4"/>
    <w:rsid w:val="1B72CDF6"/>
    <w:rsid w:val="1D97405B"/>
    <w:rsid w:val="1E640A34"/>
    <w:rsid w:val="20FBFB89"/>
    <w:rsid w:val="23A17FD6"/>
    <w:rsid w:val="23FDD6BF"/>
    <w:rsid w:val="24469BF5"/>
    <w:rsid w:val="28941CDE"/>
    <w:rsid w:val="2A7CA7BC"/>
    <w:rsid w:val="2CA054AE"/>
    <w:rsid w:val="33E1FC36"/>
    <w:rsid w:val="34120651"/>
    <w:rsid w:val="3678983A"/>
    <w:rsid w:val="4178D4DA"/>
    <w:rsid w:val="49C4A720"/>
    <w:rsid w:val="4B1F910A"/>
    <w:rsid w:val="509E1491"/>
    <w:rsid w:val="54F0E66C"/>
    <w:rsid w:val="55C127BD"/>
    <w:rsid w:val="568CB6CD"/>
    <w:rsid w:val="56C07238"/>
    <w:rsid w:val="600F297F"/>
    <w:rsid w:val="6033C599"/>
    <w:rsid w:val="60445D52"/>
    <w:rsid w:val="64BAF344"/>
    <w:rsid w:val="65D6C308"/>
    <w:rsid w:val="68852032"/>
    <w:rsid w:val="7145F196"/>
    <w:rsid w:val="71A49678"/>
    <w:rsid w:val="71CDF895"/>
    <w:rsid w:val="73DB200C"/>
    <w:rsid w:val="780221F0"/>
    <w:rsid w:val="78E83AD9"/>
    <w:rsid w:val="7CF2957A"/>
    <w:rsid w:val="7D19600A"/>
    <w:rsid w:val="7E178BEF"/>
    <w:rsid w:val="7EC171B3"/>
    <w:rsid w:val="7EF69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1D44EC"/>
  <w15:docId w15:val="{7FDE290C-8CEF-4D27-9158-EA0D21A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4671"/>
    <w:pPr>
      <w:spacing w:before="100" w:beforeAutospacing="1" w:after="100" w:afterAutospacing="1" w:line="240" w:lineRule="auto"/>
      <w:outlineLvl w:val="0"/>
    </w:pPr>
    <w:rPr>
      <w:rFonts w:ascii="Segoe UI Light" w:hAnsi="Segoe UI Light" w:eastAsia="Times New Roman" w:cs="Times New Roman"/>
      <w:color w:val="777777"/>
      <w:kern w:val="36"/>
      <w:sz w:val="55"/>
      <w:szCs w:val="5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6D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1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Grid-Accent3">
    <w:name w:val="Light Grid Accent 3"/>
    <w:basedOn w:val="TableNormal"/>
    <w:uiPriority w:val="62"/>
    <w:rsid w:val="005513E6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E4C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2181"/>
  </w:style>
  <w:style w:type="paragraph" w:styleId="Footer">
    <w:name w:val="footer"/>
    <w:basedOn w:val="Normal"/>
    <w:link w:val="Foot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2181"/>
  </w:style>
  <w:style w:type="paragraph" w:styleId="BalloonText">
    <w:name w:val="Balloon Text"/>
    <w:basedOn w:val="Normal"/>
    <w:link w:val="BalloonTextChar"/>
    <w:uiPriority w:val="99"/>
    <w:semiHidden/>
    <w:unhideWhenUsed/>
    <w:rsid w:val="00552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52181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164671"/>
    <w:rPr>
      <w:rFonts w:ascii="Segoe UI Light" w:hAnsi="Segoe UI Light" w:eastAsia="Times New Roman" w:cs="Times New Roman"/>
      <w:color w:val="777777"/>
      <w:kern w:val="36"/>
      <w:sz w:val="55"/>
      <w:szCs w:val="55"/>
    </w:rPr>
  </w:style>
  <w:style w:type="paragraph" w:styleId="ListParagraph">
    <w:name w:val="List Paragraph"/>
    <w:basedOn w:val="Normal"/>
    <w:uiPriority w:val="34"/>
    <w:qFormat/>
    <w:rsid w:val="00164671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6426DD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CA73F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1D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5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5B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15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5BF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15B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artnersnet107.sharepoint.com/:x:/s/External/EQTv8N0KJmxMqduK8H1xayABX9LaOuVQjlsMCZbgQCCdVA?e=MiPQgM" TargetMode="Externa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hyperlink" Target="https://partnersnet107.sharepoint.com/:x:/s/External/EQTv8N0KJmxMqduK8H1xayABX9LaOuVQjlsMCZbgQCCdVA?e=MiPQgM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glossaryDocument" Target="glossary/document.xml" Id="Rae31f6b8d59a471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\Downloads\Parcc%20User%20set%20up%20Checklist-Blank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e573f-5d28-4596-8aa3-27d09546b9e0}"/>
      </w:docPartPr>
      <w:docPartBody>
        <w:p w14:paraId="59BEED9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1E5CC3-43D3-4770-B02D-7F89E74FAF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91CE8-5B83-4B5C-85BD-C8E1D6287C9D}"/>
</file>

<file path=customXml/itemProps3.xml><?xml version="1.0" encoding="utf-8"?>
<ds:datastoreItem xmlns:ds="http://schemas.openxmlformats.org/officeDocument/2006/customXml" ds:itemID="{BEE9D9AE-5E2D-4C4B-86B5-109AF16E63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Parcc User set up Checklist-Blank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[Employee Name Here] User Set Up</dc:title>
  <dc:creator>Kevin Days</dc:creator>
  <cp:lastModifiedBy>Paola Sarmiento</cp:lastModifiedBy>
  <cp:revision>12</cp:revision>
  <cp:lastPrinted>2016-03-07T18:34:00Z</cp:lastPrinted>
  <dcterms:created xsi:type="dcterms:W3CDTF">2020-12-28T16:18:00Z</dcterms:created>
  <dcterms:modified xsi:type="dcterms:W3CDTF">2023-02-24T21:14:04Z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