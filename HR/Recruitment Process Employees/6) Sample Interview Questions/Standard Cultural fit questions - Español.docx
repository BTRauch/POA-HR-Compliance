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jpeg" ContentType="image/jpeg"/>
  <Override PartName="/docProps/core.xml" ContentType="application/vnd.openxmlformats-package.core-properties+xml"/>
  <Override PartName="/word/document.xml" ContentType="application/vnd.openxmlformats-officedocument.wordprocessingml.document.main+xml"/>
  <Override PartName="/word/footer11.xml" ContentType="application/vnd.openxmlformats-officedocument.wordprocessingml.footer+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header11.xml" ContentType="application/vnd.openxmlformats-officedocument.wordprocessingml.header+xml"/>
  <Override PartName="/customXml/item22.xml" ContentType="application/xml"/>
  <Override PartName="/customXml/itemProps22.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01605" w:rsidR="002E544B" w:rsidP="00824BDB" w:rsidRDefault="002E544B" w14:paraId="26D72126" w14:textId="390C4F93">
      <w:pPr>
        <w:rPr>
          <w:b/>
          <w:bCs/>
        </w:rPr>
      </w:pPr>
    </w:p>
    <w:p w:rsidRPr="00C01605" w:rsidR="00824BDB" w:rsidP="00824BDB" w:rsidRDefault="00824BDB" w14:paraId="285592BF" w14:textId="6B65EAC4">
      <w:pPr>
        <w:bidi w:val="false"/>
        <w:rPr>
          <w:b/>
          <w:bCs/>
        </w:rPr>
      </w:pPr>
      <w:r w:rsidRPr="00C01605">
        <w:rPr>
          <w:b/>
          <w:bCs/>
          <w:lang w:val="es"/>
        </w:rPr>
        <w:t xml:space="preserve">Preguntas estándar de la entrevista de ajuste cultural</w:t>
      </w:r>
    </w:p>
    <w:p w:rsidR="00824BDB" w:rsidP="00824BDB" w:rsidRDefault="00824BDB" w14:paraId="7BDF5022" w14:textId="77777777"/>
    <w:p w:rsidR="00824BDB" w:rsidP="00824BDB" w:rsidRDefault="00824BDB" w14:paraId="1CCD0DDA" w14:textId="019923BD"/>
    <w:p w:rsidR="00824BDB" w:rsidP="00824BDB" w:rsidRDefault="00E23FF7" w14:paraId="7133799D" w14:textId="6737B5BE">
      <w:pPr>
        <w:pStyle w:val="ListParagraph"/>
        <w:numPr>
          <w:ilvl w:val="0"/>
          <w:numId w:val="33"/>
        </w:numPr>
        <w:bidi w:val="false"/>
        <w:rPr>
          <w:rFonts w:eastAsia="Times New Roman"/>
        </w:rPr>
      </w:pPr>
      <w:r>
        <w:rPr>
          <w:lang w:val="es"/>
        </w:rPr>
        <w:t xml:space="preserve">¿Cuál es su experiencia trabajando en un entorno de trabajo intercultural y diverso?</w:t>
      </w:r>
    </w:p>
    <w:p w:rsidR="00E23FF7" w:rsidP="00E23FF7" w:rsidRDefault="00E23FF7" w14:paraId="5F4416A2" w14:textId="5225322C">
      <w:pPr>
        <w:pStyle w:val="ListParagraph"/>
        <w:rPr>
          <w:rFonts w:eastAsia="Times New Roman"/>
        </w:rPr>
      </w:pPr>
    </w:p>
    <w:p w:rsidR="00E23FF7" w:rsidP="00E23FF7" w:rsidRDefault="00E23FF7" w14:paraId="78029C58" w14:textId="77777777">
      <w:pPr>
        <w:pStyle w:val="ListParagraph"/>
        <w:rPr>
          <w:rFonts w:eastAsia="Times New Roman"/>
        </w:rPr>
      </w:pPr>
    </w:p>
    <w:p w:rsidRPr="00E95886" w:rsidR="00824BDB" w:rsidP="00824BDB" w:rsidRDefault="00824BDB" w14:paraId="1F38F4B0" w14:textId="77777777">
      <w:pPr>
        <w:rPr>
          <w:rFonts w:eastAsia="Times New Roman" w:cs="Calibri"/>
        </w:rPr>
      </w:pPr>
    </w:p>
    <w:p w:rsidR="00824BDB" w:rsidP="00824BDB" w:rsidRDefault="00824BDB" w14:paraId="0D1B5201" w14:textId="77777777">
      <w:pPr>
        <w:rPr>
          <w:rFonts w:eastAsia="Times New Roman"/>
        </w:rPr>
      </w:pPr>
    </w:p>
    <w:p w:rsidR="00824BDB" w:rsidP="00824BDB" w:rsidRDefault="00824BDB" w14:paraId="7D21E8B8" w14:textId="77777777">
      <w:pPr>
        <w:rPr>
          <w:rFonts w:eastAsia="Times New Roman"/>
        </w:rPr>
      </w:pPr>
    </w:p>
    <w:p w:rsidRPr="00824BDB" w:rsidR="00824BDB" w:rsidP="00824BDB" w:rsidRDefault="00824BDB" w14:paraId="670FD635" w14:textId="6C25B1C6">
      <w:pPr>
        <w:pStyle w:val="ListParagraph"/>
        <w:numPr>
          <w:ilvl w:val="0"/>
          <w:numId w:val="33"/>
        </w:numPr>
        <w:bidi w:val="false"/>
        <w:rPr>
          <w:rFonts w:eastAsia="Times New Roman"/>
        </w:rPr>
      </w:pPr>
      <w:r w:rsidRPr="00824BDB">
        <w:rPr>
          <w:lang w:val="es"/>
        </w:rPr>
        <w:t xml:space="preserve">¿Qué significa para ti ser un jugador de equipo? </w:t>
      </w:r>
      <w:proofErr w:type="gramStart"/>
      <w:proofErr w:type="gramEnd"/>
    </w:p>
    <w:p w:rsidR="00824BDB" w:rsidP="00824BDB" w:rsidRDefault="00824BDB" w14:paraId="65999A06" w14:textId="2BEB571A">
      <w:pPr>
        <w:rPr>
          <w:rFonts w:eastAsia="Times New Roman" w:cs="Calibri"/>
        </w:rPr>
      </w:pPr>
    </w:p>
    <w:p w:rsidRPr="00E95886" w:rsidR="00E23FF7" w:rsidP="00824BDB" w:rsidRDefault="00E23FF7" w14:paraId="7E7954BC" w14:textId="77777777">
      <w:pPr>
        <w:rPr>
          <w:rFonts w:eastAsia="Times New Roman" w:cs="Calibri"/>
        </w:rPr>
      </w:pPr>
    </w:p>
    <w:p w:rsidRPr="00E95886" w:rsidR="00824BDB" w:rsidP="00824BDB" w:rsidRDefault="00824BDB" w14:paraId="50B6D22A" w14:textId="77777777">
      <w:pPr>
        <w:rPr>
          <w:rFonts w:eastAsia="Times New Roman" w:cs="Calibri"/>
        </w:rPr>
      </w:pPr>
    </w:p>
    <w:p w:rsidR="00824BDB" w:rsidP="00824BDB" w:rsidRDefault="00824BDB" w14:paraId="2232812D" w14:textId="77777777">
      <w:pPr>
        <w:rPr>
          <w:rFonts w:eastAsia="Times New Roman"/>
        </w:rPr>
      </w:pPr>
    </w:p>
    <w:p w:rsidR="00824BDB" w:rsidP="00824BDB" w:rsidRDefault="00824BDB" w14:paraId="10A96403" w14:textId="623951FA">
      <w:pPr>
        <w:pStyle w:val="ListParagraph"/>
        <w:numPr>
          <w:ilvl w:val="0"/>
          <w:numId w:val="33"/>
        </w:numPr>
        <w:bidi w:val="false"/>
        <w:rPr>
          <w:rFonts w:eastAsia="Times New Roman"/>
        </w:rPr>
      </w:pPr>
      <w:r w:rsidRPr="00824BDB">
        <w:rPr>
          <w:lang w:val="es"/>
        </w:rPr>
        <w:t xml:space="preserve">Describa una situación difícil que enfrentó en el trabajo. ¿Cuál fue su papel? ¿Cómo lo resolviste? ¿Cuáles fueron los resultados?</w:t>
      </w:r>
    </w:p>
    <w:p w:rsidR="00E23FF7" w:rsidP="00E23FF7" w:rsidRDefault="00E23FF7" w14:paraId="4C0AD017" w14:textId="4DB683BF">
      <w:pPr>
        <w:rPr>
          <w:rFonts w:eastAsia="Times New Roman"/>
        </w:rPr>
      </w:pPr>
    </w:p>
    <w:p w:rsidR="00E23FF7" w:rsidP="00E23FF7" w:rsidRDefault="00E23FF7" w14:paraId="6DE90E5A" w14:textId="20D875FA">
      <w:pPr>
        <w:rPr>
          <w:rFonts w:eastAsia="Times New Roman"/>
        </w:rPr>
      </w:pPr>
    </w:p>
    <w:p w:rsidR="00E23FF7" w:rsidP="00E23FF7" w:rsidRDefault="00E23FF7" w14:paraId="2B32C539" w14:textId="55C4E789">
      <w:pPr>
        <w:rPr>
          <w:rFonts w:eastAsia="Times New Roman"/>
        </w:rPr>
      </w:pPr>
    </w:p>
    <w:p w:rsidR="00E23FF7" w:rsidP="00E23FF7" w:rsidRDefault="00E23FF7" w14:paraId="7DF345B6" w14:textId="78C65A3D">
      <w:pPr>
        <w:rPr>
          <w:rFonts w:eastAsia="Times New Roman"/>
        </w:rPr>
      </w:pPr>
    </w:p>
    <w:p w:rsidR="00E23FF7" w:rsidP="00E23FF7" w:rsidRDefault="00E23FF7" w14:paraId="6C80D191" w14:textId="24F487D0">
      <w:pPr>
        <w:rPr>
          <w:rFonts w:eastAsia="Times New Roman"/>
        </w:rPr>
      </w:pPr>
    </w:p>
    <w:p w:rsidRPr="00E23FF7" w:rsidR="00E23FF7" w:rsidP="00E23FF7" w:rsidRDefault="00E23FF7" w14:paraId="540AEBD6" w14:textId="77777777">
      <w:pPr>
        <w:rPr>
          <w:rFonts w:eastAsia="Times New Roman"/>
        </w:rPr>
      </w:pPr>
    </w:p>
    <w:p w:rsidR="00E23FF7" w:rsidP="00824BDB" w:rsidRDefault="00E23FF7" w14:paraId="688A39BC" w14:textId="34314BE5">
      <w:pPr>
        <w:pStyle w:val="ListParagraph"/>
        <w:numPr>
          <w:ilvl w:val="0"/>
          <w:numId w:val="33"/>
        </w:numPr>
        <w:bidi w:val="false"/>
        <w:rPr>
          <w:rFonts w:eastAsia="Times New Roman"/>
        </w:rPr>
      </w:pPr>
      <w:r>
        <w:rPr>
          <w:lang w:val="es"/>
        </w:rPr>
        <w:t xml:space="preserve">¿Cuál es su visión para la unidad en la que forma parte la posición que aplicó?</w:t>
      </w:r>
    </w:p>
    <w:p w:rsidR="00E23FF7" w:rsidP="00E23FF7" w:rsidRDefault="00E23FF7" w14:paraId="7F80C873" w14:textId="0FB4BDC4">
      <w:pPr>
        <w:pStyle w:val="ListParagraph"/>
        <w:rPr>
          <w:rFonts w:eastAsia="Times New Roman"/>
        </w:rPr>
      </w:pPr>
    </w:p>
    <w:p w:rsidR="00E23FF7" w:rsidP="00E23FF7" w:rsidRDefault="00E23FF7" w14:paraId="23E0B948" w14:textId="7F30D805">
      <w:pPr>
        <w:pStyle w:val="ListParagraph"/>
        <w:rPr>
          <w:rFonts w:eastAsia="Times New Roman"/>
        </w:rPr>
      </w:pPr>
    </w:p>
    <w:p w:rsidR="00E23FF7" w:rsidP="00E23FF7" w:rsidRDefault="00E23FF7" w14:paraId="0FDC21FE" w14:textId="0B10CF97">
      <w:pPr>
        <w:pStyle w:val="ListParagraph"/>
        <w:rPr>
          <w:rFonts w:eastAsia="Times New Roman"/>
        </w:rPr>
      </w:pPr>
    </w:p>
    <w:p w:rsidR="00E23FF7" w:rsidP="00E23FF7" w:rsidRDefault="00E23FF7" w14:paraId="1EF87DD1" w14:textId="3DFF89FA">
      <w:pPr>
        <w:pStyle w:val="ListParagraph"/>
        <w:rPr>
          <w:rFonts w:eastAsia="Times New Roman"/>
        </w:rPr>
      </w:pPr>
    </w:p>
    <w:p w:rsidR="00E23FF7" w:rsidP="00E23FF7" w:rsidRDefault="00E23FF7" w14:paraId="0F5D0780" w14:textId="7EF57E81">
      <w:pPr>
        <w:pStyle w:val="ListParagraph"/>
        <w:rPr>
          <w:rFonts w:eastAsia="Times New Roman"/>
        </w:rPr>
      </w:pPr>
    </w:p>
    <w:p w:rsidR="00E23FF7" w:rsidP="00E23FF7" w:rsidRDefault="00E23FF7" w14:paraId="2B03263B" w14:textId="77777777">
      <w:pPr>
        <w:pStyle w:val="ListParagraph"/>
        <w:rPr>
          <w:rFonts w:eastAsia="Times New Roman"/>
        </w:rPr>
      </w:pPr>
    </w:p>
    <w:p w:rsidR="00E23FF7" w:rsidP="00E23FF7" w:rsidRDefault="00E23FF7" w14:paraId="56AFA8CB" w14:textId="77777777">
      <w:pPr>
        <w:pStyle w:val="ListParagraph"/>
        <w:rPr>
          <w:rFonts w:eastAsia="Times New Roman"/>
        </w:rPr>
      </w:pPr>
    </w:p>
    <w:p w:rsidRPr="00824BDB" w:rsidR="00E23FF7" w:rsidP="00E23FF7" w:rsidRDefault="00E23FF7" w14:paraId="6FB3B86E" w14:textId="77777777">
      <w:pPr>
        <w:pStyle w:val="ListParagraph"/>
        <w:numPr>
          <w:ilvl w:val="0"/>
          <w:numId w:val="33"/>
        </w:numPr>
        <w:bidi w:val="false"/>
        <w:rPr>
          <w:rFonts w:eastAsia="Times New Roman"/>
        </w:rPr>
      </w:pPr>
      <w:r w:rsidRPr="00824BDB">
        <w:rPr>
          <w:lang w:val="es"/>
        </w:rPr>
        <w:t xml:space="preserve">¿Cuál crees que debería ser el objetivo de una organización sin fines de lucro como Partners of the Americas cuando se trata de Relaciones Internacionales? ¿Cómo harías que eso fuera una realidad en el puesto para el que estás solicitando? </w:t>
      </w:r>
    </w:p>
    <w:p w:rsidRPr="00824BDB" w:rsidR="00E23FF7" w:rsidP="00E23FF7" w:rsidRDefault="00E23FF7" w14:paraId="21F93003" w14:textId="77777777">
      <w:pPr>
        <w:pStyle w:val="ListParagraph"/>
        <w:rPr>
          <w:rFonts w:eastAsia="Times New Roman"/>
        </w:rPr>
      </w:pPr>
    </w:p>
    <w:p w:rsidRPr="00824BDB" w:rsidR="00824BDB" w:rsidP="00824BDB" w:rsidRDefault="00824BDB" w14:paraId="6AFCBE55" w14:textId="77777777"/>
    <w:sectPr w:rsidRPr="00824BDB" w:rsidR="00824BDB">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80E6C" w14:paraId="26D72084" w14:textId="77777777">
      <w:r>
        <w:rPr>
          <w:lang w:val="es"/>
        </w:rPr>
        <w:separator/>
      </w:r>
    </w:p>
  </w:endnote>
  <w:endnote w:type="continuationSeparator" w:id="0">
    <w:p w:rsidR="00000000" w:rsidRDefault="00880E6C" w14:paraId="26D72086" w14:textId="77777777">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1.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7850" w:rsidRDefault="00880E6C" w14:paraId="26D7208A" w14:textId="77777777">
    <w:pPr>
      <w:pStyle w:val="Footer"/>
      <w:bidi w:val="false"/>
      <w:jc w:val="right"/>
    </w:pPr>
    <w:r>
      <w:rPr>
        <w:noProof/>
        <w:lang w:val="es"/>
      </w:rPr>
      <w:drawing>
        <wp:inline distT="0" distB="0" distL="0" distR="0" wp14:anchorId="26D72082" wp14:editId="26D72083">
          <wp:extent cx="5262445" cy="479950"/>
          <wp:effectExtent l="0" t="0" r="0" b="0"/>
          <wp:docPr id="2"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262445" cy="479950"/>
                  </a:xfrm>
                  <a:prstGeom prst="rect">
                    <a:avLst/>
                  </a:prstGeom>
                  <a:noFill/>
                  <a:ln>
                    <a:noFill/>
                    <a:prstDash/>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80E6C" w14:paraId="26D72080" w14:textId="77777777">
      <w:r>
        <w:rPr>
          <w:color w:val="000000"/>
          <w:lang w:val="es"/>
        </w:rPr>
        <w:separator/>
      </w:r>
    </w:p>
  </w:footnote>
  <w:footnote w:type="continuationSeparator" w:id="0">
    <w:p w:rsidR="00000000" w:rsidRDefault="00880E6C" w14:paraId="26D72082" w14:textId="77777777">
      <w:r>
        <w:rPr>
          <w:lang w:val="es"/>
        </w:rPr>
        <w:continuationSeparator/>
      </w:r>
    </w:p>
  </w:footnote>
</w:footnotes>
</file>

<file path=word/header1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7850" w:rsidRDefault="00880E6C" w14:paraId="26D72088" w14:textId="77777777">
    <w:pPr>
      <w:pStyle w:val="Header"/>
      <w:bidi w:val="false"/>
    </w:pPr>
    <w:r>
      <w:rPr>
        <w:noProof/>
        <w:lang w:val="es"/>
      </w:rPr>
      <w:drawing>
        <wp:inline distT="0" distB="0" distL="0" distR="0" wp14:anchorId="26D72080" wp14:editId="26D72081">
          <wp:extent cx="2210223" cy="753255"/>
          <wp:effectExtent l="0" t="0" r="0" b="8745"/>
          <wp:docPr id="1"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r="28962"/>
                  <a:stretch>
                    <a:fillRect/>
                  </a:stretch>
                </pic:blipFill>
                <pic:spPr>
                  <a:xfrm>
                    <a:off x="0" y="0"/>
                    <a:ext cx="2210223" cy="753255"/>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1AE"/>
    <w:multiLevelType w:val="multilevel"/>
    <w:tmpl w:val="39BC32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074634CD"/>
    <w:multiLevelType w:val="multilevel"/>
    <w:tmpl w:val="AC1E6E6E"/>
    <w:lvl w:ilvl="0">
      <w:start w:val="1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AF2726"/>
    <w:multiLevelType w:val="multilevel"/>
    <w:tmpl w:val="15247522"/>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1F16F5C"/>
    <w:multiLevelType w:val="hybridMultilevel"/>
    <w:tmpl w:val="67AA6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82021"/>
    <w:multiLevelType w:val="multilevel"/>
    <w:tmpl w:val="88F20D8A"/>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5" w15:restartNumberingAfterBreak="0">
    <w:nsid w:val="12E474AA"/>
    <w:multiLevelType w:val="multilevel"/>
    <w:tmpl w:val="CD085D66"/>
    <w:lvl w:ilvl="0">
      <w:start w:val="1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6655808"/>
    <w:multiLevelType w:val="multilevel"/>
    <w:tmpl w:val="FE80143E"/>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D7717BC"/>
    <w:multiLevelType w:val="multilevel"/>
    <w:tmpl w:val="56FA2B8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8" w15:restartNumberingAfterBreak="0">
    <w:nsid w:val="1F5125CC"/>
    <w:multiLevelType w:val="multilevel"/>
    <w:tmpl w:val="58FC248E"/>
    <w:lvl w:ilvl="0">
      <w:start w:val="1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264146B"/>
    <w:multiLevelType w:val="multilevel"/>
    <w:tmpl w:val="25D60596"/>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9211F72"/>
    <w:multiLevelType w:val="multilevel"/>
    <w:tmpl w:val="45A68842"/>
    <w:lvl w:ilvl="0">
      <w:start w:val="1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9247BBA"/>
    <w:multiLevelType w:val="multilevel"/>
    <w:tmpl w:val="DD2EB0AC"/>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2" w15:restartNumberingAfterBreak="0">
    <w:nsid w:val="2C9B6400"/>
    <w:multiLevelType w:val="multilevel"/>
    <w:tmpl w:val="4F40CC84"/>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3" w15:restartNumberingAfterBreak="0">
    <w:nsid w:val="2E581BFF"/>
    <w:multiLevelType w:val="multilevel"/>
    <w:tmpl w:val="9392F44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15018B0"/>
    <w:multiLevelType w:val="multilevel"/>
    <w:tmpl w:val="A10A69D0"/>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58A3402"/>
    <w:multiLevelType w:val="multilevel"/>
    <w:tmpl w:val="CEE0EB12"/>
    <w:lvl w:ilvl="0">
      <w:start w:val="3"/>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6" w15:restartNumberingAfterBreak="0">
    <w:nsid w:val="36BA40D2"/>
    <w:multiLevelType w:val="multilevel"/>
    <w:tmpl w:val="F7981874"/>
    <w:lvl w:ilvl="0">
      <w:start w:val="1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9442AAA"/>
    <w:multiLevelType w:val="multilevel"/>
    <w:tmpl w:val="CA90B3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9E70979"/>
    <w:multiLevelType w:val="multilevel"/>
    <w:tmpl w:val="47607FF0"/>
    <w:lvl w:ilvl="0">
      <w:start w:val="2"/>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9" w15:restartNumberingAfterBreak="0">
    <w:nsid w:val="3ADE2049"/>
    <w:multiLevelType w:val="multilevel"/>
    <w:tmpl w:val="936E5564"/>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CC51505"/>
    <w:multiLevelType w:val="multilevel"/>
    <w:tmpl w:val="1698142E"/>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677605"/>
    <w:multiLevelType w:val="multilevel"/>
    <w:tmpl w:val="DBBAEF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A0C620C"/>
    <w:multiLevelType w:val="multilevel"/>
    <w:tmpl w:val="5508ACA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D5C1839"/>
    <w:multiLevelType w:val="multilevel"/>
    <w:tmpl w:val="DE48F1E8"/>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7132EF0"/>
    <w:multiLevelType w:val="multilevel"/>
    <w:tmpl w:val="D9622F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E6D4C4E"/>
    <w:multiLevelType w:val="multilevel"/>
    <w:tmpl w:val="FD240488"/>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99B3AF8"/>
    <w:multiLevelType w:val="multilevel"/>
    <w:tmpl w:val="FC6E8C1E"/>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6AA936A8"/>
    <w:multiLevelType w:val="multilevel"/>
    <w:tmpl w:val="38F0DBAC"/>
    <w:lvl w:ilvl="0">
      <w:start w:val="9"/>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6BD47BC6"/>
    <w:multiLevelType w:val="multilevel"/>
    <w:tmpl w:val="5380A5BE"/>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29" w15:restartNumberingAfterBreak="0">
    <w:nsid w:val="6C99724A"/>
    <w:multiLevelType w:val="multilevel"/>
    <w:tmpl w:val="856CFE14"/>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1C85A83"/>
    <w:multiLevelType w:val="multilevel"/>
    <w:tmpl w:val="5A0AACFA"/>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40F392F"/>
    <w:multiLevelType w:val="multilevel"/>
    <w:tmpl w:val="0ABE8798"/>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32" w15:restartNumberingAfterBreak="0">
    <w:nsid w:val="794407F6"/>
    <w:multiLevelType w:val="hybridMultilevel"/>
    <w:tmpl w:val="33F23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6780760">
    <w:abstractNumId w:val="7"/>
  </w:num>
  <w:num w:numId="2" w16cid:durableId="1077632922">
    <w:abstractNumId w:val="21"/>
  </w:num>
  <w:num w:numId="3" w16cid:durableId="381829734">
    <w:abstractNumId w:val="25"/>
  </w:num>
  <w:num w:numId="4" w16cid:durableId="1366713259">
    <w:abstractNumId w:val="18"/>
  </w:num>
  <w:num w:numId="5" w16cid:durableId="1305307599">
    <w:abstractNumId w:val="15"/>
  </w:num>
  <w:num w:numId="6" w16cid:durableId="1816606345">
    <w:abstractNumId w:val="17"/>
  </w:num>
  <w:num w:numId="7" w16cid:durableId="442463281">
    <w:abstractNumId w:val="13"/>
  </w:num>
  <w:num w:numId="8" w16cid:durableId="2089300822">
    <w:abstractNumId w:val="23"/>
  </w:num>
  <w:num w:numId="9" w16cid:durableId="886841013">
    <w:abstractNumId w:val="19"/>
  </w:num>
  <w:num w:numId="10" w16cid:durableId="132069578">
    <w:abstractNumId w:val="2"/>
  </w:num>
  <w:num w:numId="11" w16cid:durableId="2092192011">
    <w:abstractNumId w:val="6"/>
  </w:num>
  <w:num w:numId="12" w16cid:durableId="1917401102">
    <w:abstractNumId w:val="14"/>
  </w:num>
  <w:num w:numId="13" w16cid:durableId="1718360623">
    <w:abstractNumId w:val="9"/>
  </w:num>
  <w:num w:numId="14" w16cid:durableId="1982886310">
    <w:abstractNumId w:val="27"/>
  </w:num>
  <w:num w:numId="15" w16cid:durableId="1667972048">
    <w:abstractNumId w:val="26"/>
  </w:num>
  <w:num w:numId="16" w16cid:durableId="1706521073">
    <w:abstractNumId w:val="29"/>
  </w:num>
  <w:num w:numId="17" w16cid:durableId="1489708914">
    <w:abstractNumId w:val="8"/>
  </w:num>
  <w:num w:numId="18" w16cid:durableId="1468164118">
    <w:abstractNumId w:val="5"/>
  </w:num>
  <w:num w:numId="19" w16cid:durableId="1973241987">
    <w:abstractNumId w:val="1"/>
  </w:num>
  <w:num w:numId="20" w16cid:durableId="1632905204">
    <w:abstractNumId w:val="10"/>
  </w:num>
  <w:num w:numId="21" w16cid:durableId="876939450">
    <w:abstractNumId w:val="16"/>
  </w:num>
  <w:num w:numId="22" w16cid:durableId="969751193">
    <w:abstractNumId w:val="24"/>
  </w:num>
  <w:num w:numId="23" w16cid:durableId="1074282264">
    <w:abstractNumId w:val="30"/>
  </w:num>
  <w:num w:numId="24" w16cid:durableId="525482231">
    <w:abstractNumId w:val="22"/>
  </w:num>
  <w:num w:numId="25" w16cid:durableId="1356539752">
    <w:abstractNumId w:val="20"/>
  </w:num>
  <w:num w:numId="26" w16cid:durableId="353189191">
    <w:abstractNumId w:val="0"/>
  </w:num>
  <w:num w:numId="27" w16cid:durableId="1767381019">
    <w:abstractNumId w:val="28"/>
  </w:num>
  <w:num w:numId="28" w16cid:durableId="739402008">
    <w:abstractNumId w:val="12"/>
  </w:num>
  <w:num w:numId="29" w16cid:durableId="616302765">
    <w:abstractNumId w:val="11"/>
  </w:num>
  <w:num w:numId="30" w16cid:durableId="873036940">
    <w:abstractNumId w:val="31"/>
  </w:num>
  <w:num w:numId="31" w16cid:durableId="1488092825">
    <w:abstractNumId w:val="4"/>
  </w:num>
  <w:num w:numId="32" w16cid:durableId="960380811">
    <w:abstractNumId w:val="32"/>
  </w:num>
  <w:num w:numId="33" w16cid:durableId="542792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544B"/>
    <w:rsid w:val="002E544B"/>
    <w:rsid w:val="00824BDB"/>
    <w:rsid w:val="00880E6C"/>
    <w:rsid w:val="00C01605"/>
    <w:rsid w:val="00E23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207E"/>
  <w15:docId w15:val="{60404265-57FB-4AB6-A177-BD6615CD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sz w:val="22"/>
        <w:szCs w:val="22"/>
        <w:lang w:val="en-U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spacing w:after="0" w:line="240"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680"/>
        <w:tab w:val="right" w:pos="9360"/>
      </w:tabs>
    </w:pPr>
  </w:style>
  <w:style w:type="character" w:styleId="HeaderChar" w:customStyle="1">
    <w:name w:val="Header Char"/>
    <w:basedOn w:val="DefaultParagraphFont"/>
  </w:style>
  <w:style w:type="paragraph" w:styleId="Footer">
    <w:name w:val="footer"/>
    <w:basedOn w:val="Normal"/>
    <w:pPr>
      <w:tabs>
        <w:tab w:val="center" w:pos="4680"/>
        <w:tab w:val="right" w:pos="9360"/>
      </w:tabs>
    </w:pPr>
  </w:style>
  <w:style w:type="character" w:styleId="FooterChar" w:customStyle="1">
    <w:name w:val="Footer Char"/>
    <w:basedOn w:val="DefaultParagraphFont"/>
  </w:style>
  <w:style w:type="paragraph" w:styleId="ListParagraph">
    <w:name w:val="List Paragraph"/>
    <w:basedOn w:val="Normal"/>
    <w:uiPriority w:val="34"/>
    <w:qFormat/>
    <w:rsid w:val="00824BDB"/>
    <w:pPr>
      <w:widowControl/>
      <w:suppressAutoHyphens w:val="0"/>
      <w:autoSpaceDN/>
      <w:ind w:left="720"/>
    </w:pPr>
    <w:rPr>
      <w:rFonts w:cs="Calibri"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word/footer11.xml" Id="rId8" /><Relationship Type="http://schemas.openxmlformats.org/officeDocument/2006/relationships/customXml" Target="/customXml/item3.xml" Id="rId13" /><Relationship Type="http://schemas.openxmlformats.org/officeDocument/2006/relationships/settings" Target="/word/settings.xml" Id="rId3" /><Relationship Type="http://schemas.openxmlformats.org/officeDocument/2006/relationships/header" Target="/word/header11.xml" Id="rId7" /><Relationship Type="http://schemas.openxmlformats.org/officeDocument/2006/relationships/customXml" Target="/customXml/item22.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13.xml" Id="rId11" /><Relationship Type="http://schemas.openxmlformats.org/officeDocument/2006/relationships/footnotes" Target="/word/footnotes.xml" Id="rId5" /><Relationship Type="http://schemas.openxmlformats.org/officeDocument/2006/relationships/theme" Target="/word/theme/theme11.xml" Id="rId10" /><Relationship Type="http://schemas.openxmlformats.org/officeDocument/2006/relationships/webSettings" Target="/word/webSettings.xml" Id="rId4" /><Relationship Type="http://schemas.openxmlformats.org/officeDocument/2006/relationships/fontTable" Target="/word/fontTable.xml" Id="rId9" /></Relationships>
</file>

<file path=word/_rels/footer11.xml.rels>&#65279;<?xml version="1.0" encoding="utf-8"?><Relationships xmlns="http://schemas.openxmlformats.org/package/2006/relationships"><Relationship Type="http://schemas.openxmlformats.org/officeDocument/2006/relationships/image" Target="/word/media/image2.jpeg" Id="rId1" /></Relationships>
</file>

<file path=word/_rels/header11.xml.rels>&#65279;<?xml version="1.0" encoding="utf-8"?><Relationships xmlns="http://schemas.openxmlformats.org/package/2006/relationships"><Relationship Type="http://schemas.openxmlformats.org/officeDocument/2006/relationships/image" Target="/word/media/image12.jpeg" Id="rId1" /></Relationships>
</file>

<file path=word/_rels/settings.xml.rels>&#65279;<?xml version="1.0" encoding="utf-8"?><Relationships xmlns="http://schemas.openxmlformats.org/package/2006/relationships"><Relationship Type="http://schemas.openxmlformats.org/officeDocument/2006/relationships/attachedTemplate" Target="Normal" TargetMode="External" Id="rId1" /></Relationship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5141FB8A-14BD-4DEA-850C-90588EB0EBBF}"/>
</file>

<file path=customXml/itemProps22.xml><?xml version="1.0" encoding="utf-8"?>
<ds:datastoreItem xmlns:ds="http://schemas.openxmlformats.org/officeDocument/2006/customXml" ds:itemID="{BB978DBE-BE54-421A-BCA3-0157A8D23558}"/>
</file>

<file path=customXml/itemProps31.xml><?xml version="1.0" encoding="utf-8"?>
<ds:datastoreItem xmlns:ds="http://schemas.openxmlformats.org/officeDocument/2006/customXml" ds:itemID="{EAE29A33-076B-41F5-B9A6-15AAC02B26AA}"/>
</file>

<file path=docProps/app.xml><?xml version="1.0" encoding="utf-8"?>
<Properties xmlns="http://schemas.openxmlformats.org/officeDocument/2006/extended-properties" xmlns:vt="http://schemas.openxmlformats.org/officeDocument/2006/docPropsVTypes">
  <Template>Normal</Template>
  <TotalTime>4</TotalTime>
  <Pages>1</Pages>
  <Words>91</Words>
  <Characters>522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Kirk Del Rosario</dc:creator>
  <dc:description/>
  <cp:lastModifiedBy>Kirk Del Rosario</cp:lastModifiedBy>
  <cp:revision>2</cp:revision>
  <dcterms:created xsi:type="dcterms:W3CDTF">2022-06-10T12:11:00Z</dcterms:created>
  <dcterms:modified xsi:type="dcterms:W3CDTF">2022-06-10T12:11:00Z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