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2FBF58" w14:textId="1517DDF0" w:rsidR="00C972F3" w:rsidRPr="008B70AE" w:rsidRDefault="00C972F3" w:rsidP="008B70AE">
      <w:pPr>
        <w:jc w:val="center"/>
        <w:rPr>
          <w:b/>
          <w:bCs/>
          <w:sz w:val="28"/>
          <w:szCs w:val="28"/>
          <w:u w:val="single"/>
        </w:rPr>
      </w:pPr>
      <w:r w:rsidRPr="008B70AE">
        <w:rPr>
          <w:b/>
          <w:bCs/>
          <w:sz w:val="28"/>
          <w:szCs w:val="28"/>
          <w:u w:val="single"/>
        </w:rPr>
        <w:t xml:space="preserve">FSI and </w:t>
      </w:r>
      <w:r w:rsidR="008B70AE">
        <w:rPr>
          <w:b/>
          <w:bCs/>
          <w:sz w:val="28"/>
          <w:szCs w:val="28"/>
          <w:u w:val="single"/>
        </w:rPr>
        <w:t>Learning Management System (LMS)</w:t>
      </w:r>
      <w:r w:rsidRPr="008B70AE">
        <w:rPr>
          <w:b/>
          <w:bCs/>
          <w:sz w:val="28"/>
          <w:szCs w:val="28"/>
          <w:u w:val="single"/>
        </w:rPr>
        <w:t xml:space="preserve"> User Set Up</w:t>
      </w:r>
    </w:p>
    <w:tbl>
      <w:tblPr>
        <w:tblStyle w:val="LightGrid-Accent3"/>
        <w:tblW w:w="10710" w:type="dxa"/>
        <w:tblInd w:w="-460" w:type="dxa"/>
        <w:tblLayout w:type="fixed"/>
        <w:tblLook w:val="04A0" w:firstRow="1" w:lastRow="0" w:firstColumn="1" w:lastColumn="0" w:noHBand="0" w:noVBand="1"/>
      </w:tblPr>
      <w:tblGrid>
        <w:gridCol w:w="5670"/>
        <w:gridCol w:w="5040"/>
      </w:tblGrid>
      <w:tr w:rsidR="00A27819" w:rsidRPr="00F07172" w14:paraId="2D9C44D0" w14:textId="77777777" w:rsidTr="77BCC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0" w:type="dxa"/>
            <w:gridSpan w:val="2"/>
          </w:tcPr>
          <w:p w14:paraId="79C5A01C" w14:textId="77777777" w:rsidR="00A27819" w:rsidRPr="00F07172" w:rsidRDefault="00A27819" w:rsidP="00A27819">
            <w:pPr>
              <w:jc w:val="center"/>
              <w:rPr>
                <w:rFonts w:asciiTheme="minorHAnsi" w:hAnsiTheme="minorHAnsi"/>
              </w:rPr>
            </w:pPr>
            <w:r w:rsidRPr="00F07172">
              <w:rPr>
                <w:rFonts w:asciiTheme="minorHAnsi" w:hAnsiTheme="minorHAnsi"/>
              </w:rPr>
              <w:t>User Information</w:t>
            </w:r>
          </w:p>
        </w:tc>
      </w:tr>
      <w:tr w:rsidR="0066490A" w:rsidRPr="00F07172" w14:paraId="474DF68E" w14:textId="77777777" w:rsidTr="77BCC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5F08B61A" w14:textId="6FCB2F0F" w:rsidR="0066490A" w:rsidRPr="00F07172" w:rsidRDefault="0066490A" w:rsidP="00A27819">
            <w:pPr>
              <w:rPr>
                <w:rFonts w:asciiTheme="minorHAnsi" w:hAnsiTheme="minorHAnsi"/>
                <w:b w:val="0"/>
              </w:rPr>
            </w:pPr>
            <w:r w:rsidRPr="00F07172">
              <w:rPr>
                <w:rFonts w:asciiTheme="minorHAnsi" w:hAnsiTheme="minorHAnsi"/>
                <w:b w:val="0"/>
              </w:rPr>
              <w:t xml:space="preserve">Employee </w:t>
            </w:r>
            <w:r w:rsidR="005A23CF">
              <w:rPr>
                <w:rFonts w:asciiTheme="minorHAnsi" w:hAnsiTheme="minorHAnsi"/>
                <w:b w:val="0"/>
              </w:rPr>
              <w:t xml:space="preserve">First </w:t>
            </w:r>
            <w:r w:rsidRPr="00F07172">
              <w:rPr>
                <w:rFonts w:asciiTheme="minorHAnsi" w:hAnsiTheme="minorHAnsi"/>
                <w:b w:val="0"/>
              </w:rPr>
              <w:t>Name</w:t>
            </w:r>
          </w:p>
        </w:tc>
        <w:tc>
          <w:tcPr>
            <w:tcW w:w="5040" w:type="dxa"/>
            <w:vAlign w:val="center"/>
          </w:tcPr>
          <w:p w14:paraId="6C3EFBC7" w14:textId="75CCD4AC" w:rsidR="0066490A" w:rsidRPr="00F07172" w:rsidRDefault="0066490A" w:rsidP="56C072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A23CF" w:rsidRPr="00F07172" w14:paraId="0CB5F20B" w14:textId="77777777" w:rsidTr="77BCC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25E4EE27" w14:textId="2CA1142A" w:rsidR="005A23CF" w:rsidRPr="00F07172" w:rsidRDefault="005A23CF" w:rsidP="00A27819">
            <w:r w:rsidRPr="00F07172">
              <w:rPr>
                <w:rFonts w:asciiTheme="minorHAnsi" w:hAnsiTheme="minorHAnsi"/>
                <w:b w:val="0"/>
              </w:rPr>
              <w:t xml:space="preserve">Employee </w:t>
            </w:r>
            <w:r>
              <w:rPr>
                <w:rFonts w:asciiTheme="minorHAnsi" w:hAnsiTheme="minorHAnsi"/>
                <w:b w:val="0"/>
              </w:rPr>
              <w:t xml:space="preserve">Last </w:t>
            </w:r>
            <w:r w:rsidRPr="00F07172">
              <w:rPr>
                <w:rFonts w:asciiTheme="minorHAnsi" w:hAnsiTheme="minorHAnsi"/>
                <w:b w:val="0"/>
              </w:rPr>
              <w:t>Name</w:t>
            </w:r>
          </w:p>
        </w:tc>
        <w:tc>
          <w:tcPr>
            <w:tcW w:w="5040" w:type="dxa"/>
            <w:vAlign w:val="center"/>
          </w:tcPr>
          <w:p w14:paraId="5A912143" w14:textId="77777777" w:rsidR="005A23CF" w:rsidRPr="00F07172" w:rsidRDefault="005A23CF" w:rsidP="56C0723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6490A" w:rsidRPr="00F07172" w14:paraId="684C275E" w14:textId="77777777" w:rsidTr="77BCC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14F889C5" w14:textId="79892972" w:rsidR="0066490A" w:rsidRPr="00F07172" w:rsidRDefault="0066490A" w:rsidP="00A27819">
            <w:pPr>
              <w:rPr>
                <w:rFonts w:asciiTheme="minorHAnsi" w:hAnsiTheme="minorHAnsi"/>
                <w:b w:val="0"/>
              </w:rPr>
            </w:pPr>
            <w:r w:rsidRPr="00F07172">
              <w:rPr>
                <w:rFonts w:asciiTheme="minorHAnsi" w:hAnsiTheme="minorHAnsi"/>
                <w:b w:val="0"/>
              </w:rPr>
              <w:t>Employee Title</w:t>
            </w:r>
            <w:r w:rsidR="007925D3">
              <w:rPr>
                <w:rFonts w:asciiTheme="minorHAnsi" w:hAnsiTheme="minorHAnsi"/>
                <w:b w:val="0"/>
              </w:rPr>
              <w:t>/Position</w:t>
            </w:r>
          </w:p>
        </w:tc>
        <w:tc>
          <w:tcPr>
            <w:tcW w:w="5040" w:type="dxa"/>
            <w:vAlign w:val="center"/>
          </w:tcPr>
          <w:p w14:paraId="1DC9F86D" w14:textId="4E07B87B" w:rsidR="0066490A" w:rsidRPr="00F07172" w:rsidRDefault="0066490A" w:rsidP="54F0E66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253DA" w:rsidRPr="00F07172" w14:paraId="798AEB31" w14:textId="77777777" w:rsidTr="77BCC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0FDD912A" w14:textId="043157D7" w:rsidR="000253DA" w:rsidRPr="00F07172" w:rsidRDefault="000253DA" w:rsidP="00A27819">
            <w:r w:rsidRPr="00F07172">
              <w:rPr>
                <w:rFonts w:asciiTheme="minorHAnsi" w:hAnsiTheme="minorHAnsi"/>
                <w:b w:val="0"/>
              </w:rPr>
              <w:t xml:space="preserve">Employee </w:t>
            </w:r>
            <w:r>
              <w:rPr>
                <w:rFonts w:asciiTheme="minorHAnsi" w:hAnsiTheme="minorHAnsi"/>
                <w:b w:val="0"/>
              </w:rPr>
              <w:t>Unit and Department Code/Grant</w:t>
            </w:r>
          </w:p>
        </w:tc>
        <w:tc>
          <w:tcPr>
            <w:tcW w:w="5040" w:type="dxa"/>
            <w:vAlign w:val="center"/>
          </w:tcPr>
          <w:p w14:paraId="4216A37E" w14:textId="193D130A" w:rsidR="000253DA" w:rsidRPr="00F07172" w:rsidRDefault="000253DA" w:rsidP="56C07238">
            <w:pPr>
              <w:spacing w:after="200"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39A9EF9" w14:paraId="49D2E88D" w14:textId="77777777" w:rsidTr="77BCC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08BCFE87" w14:textId="40D31AEA" w:rsidR="039A9EF9" w:rsidRDefault="039A9EF9" w:rsidP="039A9EF9">
            <w:pPr>
              <w:rPr>
                <w:rFonts w:asciiTheme="minorHAnsi" w:hAnsiTheme="minorHAnsi"/>
                <w:b w:val="0"/>
                <w:bCs w:val="0"/>
              </w:rPr>
            </w:pPr>
            <w:r w:rsidRPr="039A9EF9">
              <w:rPr>
                <w:rFonts w:asciiTheme="minorHAnsi" w:hAnsiTheme="minorHAnsi"/>
                <w:b w:val="0"/>
                <w:bCs w:val="0"/>
              </w:rPr>
              <w:t>Employee Location</w:t>
            </w:r>
          </w:p>
        </w:tc>
        <w:tc>
          <w:tcPr>
            <w:tcW w:w="5040" w:type="dxa"/>
            <w:vAlign w:val="center"/>
          </w:tcPr>
          <w:p w14:paraId="4CE4DE8F" w14:textId="57101DA1" w:rsidR="039A9EF9" w:rsidRDefault="039A9EF9" w:rsidP="039A9EF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6490A" w:rsidRPr="00F07172" w14:paraId="15340A02" w14:textId="77777777" w:rsidTr="77BCC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4C8F1CB6" w14:textId="77777777" w:rsidR="0066490A" w:rsidRPr="00F07172" w:rsidRDefault="002154D4" w:rsidP="00A27819">
            <w:pPr>
              <w:rPr>
                <w:rFonts w:asciiTheme="minorHAnsi" w:hAnsiTheme="minorHAnsi"/>
              </w:rPr>
            </w:pPr>
            <w:r w:rsidRPr="00F07172">
              <w:rPr>
                <w:rFonts w:asciiTheme="minorHAnsi" w:hAnsiTheme="minorHAnsi"/>
                <w:b w:val="0"/>
              </w:rPr>
              <w:t>Employee</w:t>
            </w:r>
            <w:r w:rsidR="005F1B5C" w:rsidRPr="00F07172">
              <w:rPr>
                <w:rFonts w:asciiTheme="minorHAnsi" w:hAnsiTheme="minorHAnsi"/>
                <w:b w:val="0"/>
              </w:rPr>
              <w:t xml:space="preserve"> </w:t>
            </w:r>
            <w:r w:rsidRPr="00F07172">
              <w:rPr>
                <w:rFonts w:asciiTheme="minorHAnsi" w:hAnsiTheme="minorHAnsi"/>
                <w:b w:val="0"/>
              </w:rPr>
              <w:t>Phone Number</w:t>
            </w:r>
          </w:p>
        </w:tc>
        <w:tc>
          <w:tcPr>
            <w:tcW w:w="5040" w:type="dxa"/>
            <w:vAlign w:val="center"/>
          </w:tcPr>
          <w:p w14:paraId="294D4A9C" w14:textId="204D8FC5" w:rsidR="0066490A" w:rsidRPr="00F07172" w:rsidRDefault="0066490A" w:rsidP="77BCC0B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8709F35" w14:textId="77777777" w:rsidR="00A27819" w:rsidRPr="00F07172" w:rsidRDefault="00A27819" w:rsidP="003547BB">
      <w:pPr>
        <w:spacing w:after="0" w:line="240" w:lineRule="auto"/>
      </w:pPr>
    </w:p>
    <w:tbl>
      <w:tblPr>
        <w:tblStyle w:val="LightGrid-Accent3"/>
        <w:tblW w:w="10710" w:type="dxa"/>
        <w:tblInd w:w="-460" w:type="dxa"/>
        <w:tblLayout w:type="fixed"/>
        <w:tblLook w:val="04A0" w:firstRow="1" w:lastRow="0" w:firstColumn="1" w:lastColumn="0" w:noHBand="0" w:noVBand="1"/>
      </w:tblPr>
      <w:tblGrid>
        <w:gridCol w:w="5670"/>
        <w:gridCol w:w="5040"/>
      </w:tblGrid>
      <w:tr w:rsidR="0066490A" w:rsidRPr="00F07172" w14:paraId="6BCFC013" w14:textId="77777777" w:rsidTr="1804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0" w:type="dxa"/>
            <w:gridSpan w:val="2"/>
            <w:vAlign w:val="center"/>
          </w:tcPr>
          <w:p w14:paraId="63987BBC" w14:textId="77777777" w:rsidR="0066490A" w:rsidRPr="00F07172" w:rsidRDefault="0066490A" w:rsidP="001D4BD9">
            <w:pPr>
              <w:jc w:val="center"/>
              <w:rPr>
                <w:rFonts w:asciiTheme="minorHAnsi" w:hAnsiTheme="minorHAnsi"/>
              </w:rPr>
            </w:pPr>
            <w:r w:rsidRPr="00F07172">
              <w:rPr>
                <w:rFonts w:asciiTheme="minorHAnsi" w:hAnsiTheme="minorHAnsi"/>
              </w:rPr>
              <w:t>Employee IT Equipment Request</w:t>
            </w:r>
          </w:p>
        </w:tc>
      </w:tr>
      <w:tr w:rsidR="0066490A" w:rsidRPr="00F07172" w14:paraId="081DDAE4" w14:textId="77777777" w:rsidTr="1804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1C087E82" w14:textId="77777777" w:rsidR="0066490A" w:rsidRPr="00F07172" w:rsidRDefault="0066490A" w:rsidP="00A27819">
            <w:pPr>
              <w:rPr>
                <w:rFonts w:asciiTheme="minorHAnsi" w:hAnsiTheme="minorHAnsi"/>
                <w:b w:val="0"/>
              </w:rPr>
            </w:pPr>
            <w:r w:rsidRPr="00F07172">
              <w:rPr>
                <w:rFonts w:asciiTheme="minorHAnsi" w:hAnsiTheme="minorHAnsi"/>
                <w:b w:val="0"/>
              </w:rPr>
              <w:t>Computer (Yes/No)</w:t>
            </w:r>
          </w:p>
        </w:tc>
        <w:tc>
          <w:tcPr>
            <w:tcW w:w="5040" w:type="dxa"/>
            <w:vAlign w:val="center"/>
          </w:tcPr>
          <w:p w14:paraId="0CEA0065" w14:textId="0DFA57AE" w:rsidR="0066490A" w:rsidRPr="00F07172" w:rsidRDefault="231F8EE6" w:rsidP="56C07238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</w:rPr>
            </w:pPr>
            <w:r>
              <w:t>yes</w:t>
            </w:r>
            <w:r w:rsidR="4EE2CEB6">
              <w:t xml:space="preserve">: </w:t>
            </w:r>
            <w:sdt>
              <w:sdtPr>
                <w:id w:val="199538161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FC1760" w:rsidRPr="00FC1760"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sdtContent>
            </w:sdt>
            <w:r w:rsidR="4EE2CEB6">
              <w:t>- No:</w:t>
            </w:r>
            <w:sdt>
              <w:sdtPr>
                <w:rPr>
                  <w:color w:val="2B579A"/>
                  <w:shd w:val="clear" w:color="auto" w:fill="E6E6E6"/>
                </w:rPr>
                <w:id w:val="10185558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 w:rsidR="236B6640" w:rsidRPr="77BCC0B0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</w:tr>
      <w:tr w:rsidR="005F1B5C" w:rsidRPr="00F07172" w14:paraId="274CBF37" w14:textId="77777777" w:rsidTr="180438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7C631924" w14:textId="77777777" w:rsidR="005F1B5C" w:rsidRPr="00F07172" w:rsidRDefault="005F1B5C" w:rsidP="00A27819">
            <w:pPr>
              <w:rPr>
                <w:rFonts w:asciiTheme="minorHAnsi" w:hAnsiTheme="minorHAnsi"/>
                <w:b w:val="0"/>
              </w:rPr>
            </w:pPr>
            <w:r w:rsidRPr="00F07172">
              <w:rPr>
                <w:rFonts w:asciiTheme="minorHAnsi" w:hAnsiTheme="minorHAnsi"/>
                <w:b w:val="0"/>
              </w:rPr>
              <w:t>If Yes, Enter Computer Name</w:t>
            </w:r>
          </w:p>
        </w:tc>
        <w:tc>
          <w:tcPr>
            <w:tcW w:w="5040" w:type="dxa"/>
            <w:vAlign w:val="center"/>
          </w:tcPr>
          <w:p w14:paraId="00C882C0" w14:textId="404908AF" w:rsidR="005F1B5C" w:rsidRPr="00F07172" w:rsidRDefault="005F1B5C" w:rsidP="00ED17F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6490A" w:rsidRPr="00F07172" w14:paraId="08EB685D" w14:textId="77777777" w:rsidTr="1804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4650750D" w14:textId="77777777" w:rsidR="0066490A" w:rsidRPr="00F07172" w:rsidRDefault="0066490A" w:rsidP="00A27819">
            <w:pPr>
              <w:rPr>
                <w:rFonts w:asciiTheme="minorHAnsi" w:hAnsiTheme="minorHAnsi"/>
              </w:rPr>
            </w:pPr>
            <w:r w:rsidRPr="00F07172">
              <w:rPr>
                <w:rFonts w:asciiTheme="minorHAnsi" w:hAnsiTheme="minorHAnsi"/>
                <w:b w:val="0"/>
              </w:rPr>
              <w:t>Set up email on mobile phone</w:t>
            </w:r>
            <w:r w:rsidRPr="00F07172">
              <w:rPr>
                <w:rFonts w:asciiTheme="minorHAnsi" w:hAnsiTheme="minorHAnsi"/>
              </w:rPr>
              <w:t xml:space="preserve"> </w:t>
            </w:r>
            <w:r w:rsidRPr="00F07172">
              <w:rPr>
                <w:rFonts w:asciiTheme="minorHAnsi" w:hAnsiTheme="minorHAnsi"/>
                <w:b w:val="0"/>
              </w:rPr>
              <w:t>(Yes/No)</w:t>
            </w:r>
          </w:p>
        </w:tc>
        <w:tc>
          <w:tcPr>
            <w:tcW w:w="5040" w:type="dxa"/>
            <w:vAlign w:val="center"/>
          </w:tcPr>
          <w:p w14:paraId="24867AD7" w14:textId="6397715A" w:rsidR="0066490A" w:rsidRPr="00F07172" w:rsidRDefault="03F68614" w:rsidP="726D07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</w:rPr>
            </w:pPr>
            <w:r>
              <w:t xml:space="preserve">Yes: </w:t>
            </w:r>
            <w:sdt>
              <w:sdtPr>
                <w:id w:val="1061209954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FC1760"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sdtContent>
            </w:sdt>
            <w:r>
              <w:t xml:space="preserve"> - No:</w:t>
            </w:r>
            <w:sdt>
              <w:sdtPr>
                <w:rPr>
                  <w:color w:val="2B579A"/>
                  <w:shd w:val="clear" w:color="auto" w:fill="E6E6E6"/>
                </w:rPr>
                <w:id w:val="1640294246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 w:rsidR="7E178BEF" w:rsidRPr="18043812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  <w:p w14:paraId="17A7516C" w14:textId="3D0970FA" w:rsidR="0066490A" w:rsidRPr="00F07172" w:rsidRDefault="0066490A" w:rsidP="23A17F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</w:rPr>
            </w:pPr>
          </w:p>
        </w:tc>
      </w:tr>
    </w:tbl>
    <w:p w14:paraId="4A0F803E" w14:textId="77777777" w:rsidR="00A27819" w:rsidRPr="00F07172" w:rsidRDefault="00A27819" w:rsidP="003547BB">
      <w:pPr>
        <w:spacing w:after="0" w:line="240" w:lineRule="auto"/>
      </w:pPr>
    </w:p>
    <w:tbl>
      <w:tblPr>
        <w:tblStyle w:val="LightGrid-Accent3"/>
        <w:tblW w:w="10710" w:type="dxa"/>
        <w:tblInd w:w="-460" w:type="dxa"/>
        <w:tblLayout w:type="fixed"/>
        <w:tblLook w:val="04A0" w:firstRow="1" w:lastRow="0" w:firstColumn="1" w:lastColumn="0" w:noHBand="0" w:noVBand="1"/>
      </w:tblPr>
      <w:tblGrid>
        <w:gridCol w:w="5670"/>
        <w:gridCol w:w="5040"/>
      </w:tblGrid>
      <w:tr w:rsidR="0066490A" w:rsidRPr="00F07172" w14:paraId="51210CDD" w14:textId="77777777" w:rsidTr="77BCC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0" w:type="dxa"/>
            <w:gridSpan w:val="2"/>
            <w:vAlign w:val="center"/>
          </w:tcPr>
          <w:p w14:paraId="4FB796CD" w14:textId="77777777" w:rsidR="0066490A" w:rsidRPr="00F07172" w:rsidRDefault="0066490A" w:rsidP="00A27819">
            <w:pPr>
              <w:jc w:val="center"/>
              <w:rPr>
                <w:rFonts w:asciiTheme="minorHAnsi" w:hAnsiTheme="minorHAnsi"/>
              </w:rPr>
            </w:pPr>
            <w:r w:rsidRPr="00F07172">
              <w:rPr>
                <w:rFonts w:asciiTheme="minorHAnsi" w:hAnsiTheme="minorHAnsi"/>
              </w:rPr>
              <w:t>Account Setup Request</w:t>
            </w:r>
          </w:p>
        </w:tc>
      </w:tr>
      <w:tr w:rsidR="0066490A" w:rsidRPr="00F07172" w14:paraId="3C9FE81E" w14:textId="77777777" w:rsidTr="77BCC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35F8CE06" w14:textId="3BFF82A3" w:rsidR="0066490A" w:rsidRPr="00F07172" w:rsidRDefault="00FF5B45" w:rsidP="00A27819">
            <w:pPr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POA</w:t>
            </w:r>
            <w:r w:rsidR="0066490A" w:rsidRPr="00F07172">
              <w:rPr>
                <w:rFonts w:asciiTheme="minorHAnsi" w:hAnsiTheme="minorHAnsi"/>
                <w:b w:val="0"/>
              </w:rPr>
              <w:t xml:space="preserve"> Email </w:t>
            </w:r>
            <w:r w:rsidR="00CD237E" w:rsidRPr="00F07172">
              <w:rPr>
                <w:rFonts w:asciiTheme="minorHAnsi" w:hAnsiTheme="minorHAnsi"/>
                <w:b w:val="0"/>
              </w:rPr>
              <w:t>A</w:t>
            </w:r>
            <w:r w:rsidR="0066490A" w:rsidRPr="00F07172">
              <w:rPr>
                <w:rFonts w:asciiTheme="minorHAnsi" w:hAnsiTheme="minorHAnsi"/>
                <w:b w:val="0"/>
              </w:rPr>
              <w:t>ccount (Yes/No)</w:t>
            </w:r>
          </w:p>
        </w:tc>
        <w:tc>
          <w:tcPr>
            <w:tcW w:w="5040" w:type="dxa"/>
            <w:vAlign w:val="center"/>
          </w:tcPr>
          <w:p w14:paraId="549639EA" w14:textId="4B3FFF1F" w:rsidR="0066490A" w:rsidRPr="00F07172" w:rsidRDefault="27E868F4" w:rsidP="77BCC0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</w:rPr>
            </w:pPr>
            <w:r>
              <w:t xml:space="preserve">Yes: </w:t>
            </w:r>
            <w:sdt>
              <w:sdtPr>
                <w:id w:val="32700853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FC1760"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sdtContent>
            </w:sdt>
            <w:r>
              <w:t xml:space="preserve"> - No:</w:t>
            </w:r>
            <w:sdt>
              <w:sdtPr>
                <w:rPr>
                  <w:color w:val="2B579A"/>
                  <w:shd w:val="clear" w:color="auto" w:fill="E6E6E6"/>
                </w:rPr>
                <w:id w:val="346690586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 w:rsidR="2D7CD1F8" w:rsidRPr="77BCC0B0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  <w:p w14:paraId="25049A4B" w14:textId="2206BEB1" w:rsidR="0066490A" w:rsidRPr="00F07172" w:rsidRDefault="0066490A" w:rsidP="23A17F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</w:rPr>
            </w:pPr>
          </w:p>
        </w:tc>
      </w:tr>
      <w:tr w:rsidR="00382AF6" w:rsidRPr="00F07172" w14:paraId="665EBFD0" w14:textId="77777777" w:rsidTr="77BCC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5D989B91" w14:textId="7EF8AF5F" w:rsidR="00382AF6" w:rsidRPr="00F07172" w:rsidRDefault="001D4BD9" w:rsidP="00A27819">
            <w:pPr>
              <w:rPr>
                <w:rFonts w:asciiTheme="minorHAnsi" w:hAnsiTheme="minorHAnsi"/>
                <w:b w:val="0"/>
              </w:rPr>
            </w:pPr>
            <w:r w:rsidRPr="00F07172">
              <w:rPr>
                <w:rFonts w:asciiTheme="minorHAnsi" w:hAnsiTheme="minorHAnsi"/>
                <w:b w:val="0"/>
              </w:rPr>
              <w:t>Enter email address:</w:t>
            </w:r>
            <w:r w:rsidR="00E31800">
              <w:rPr>
                <w:rFonts w:asciiTheme="minorHAnsi" w:hAnsiTheme="minorHAnsi"/>
                <w:b w:val="0"/>
              </w:rPr>
              <w:t xml:space="preserve"> (first name initial and last name @partners.net) EX: John Smith – jsmith@partners.net</w:t>
            </w:r>
          </w:p>
        </w:tc>
        <w:tc>
          <w:tcPr>
            <w:tcW w:w="5040" w:type="dxa"/>
            <w:vAlign w:val="center"/>
          </w:tcPr>
          <w:p w14:paraId="4294ED41" w14:textId="630DA411" w:rsidR="00382AF6" w:rsidRPr="00F07172" w:rsidRDefault="00382AF6" w:rsidP="001A3FC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6490A" w:rsidRPr="00F07172" w14:paraId="5399876F" w14:textId="77777777" w:rsidTr="77BCC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5BF1694D" w14:textId="64FB4150" w:rsidR="006863AE" w:rsidRPr="00F07172" w:rsidRDefault="63C32AEA" w:rsidP="77BCC0B0">
            <w:pPr>
              <w:rPr>
                <w:rFonts w:asciiTheme="minorHAnsi" w:hAnsiTheme="minorHAnsi"/>
                <w:b w:val="0"/>
                <w:bCs w:val="0"/>
              </w:rPr>
            </w:pPr>
            <w:r w:rsidRPr="77BCC0B0">
              <w:rPr>
                <w:rFonts w:asciiTheme="minorHAnsi" w:hAnsiTheme="minorHAnsi"/>
                <w:b w:val="0"/>
                <w:bCs w:val="0"/>
              </w:rPr>
              <w:t>Office 365 License</w:t>
            </w:r>
            <w:r w:rsidR="00A27819" w:rsidRPr="77BCC0B0">
              <w:rPr>
                <w:rFonts w:asciiTheme="minorHAnsi" w:hAnsiTheme="minorHAnsi"/>
                <w:b w:val="0"/>
                <w:bCs w:val="0"/>
              </w:rPr>
              <w:t xml:space="preserve"> Category</w:t>
            </w:r>
          </w:p>
        </w:tc>
        <w:tc>
          <w:tcPr>
            <w:tcW w:w="5040" w:type="dxa"/>
            <w:tcBorders>
              <w:bottom w:val="single" w:sz="4" w:space="0" w:color="auto"/>
            </w:tcBorders>
            <w:vAlign w:val="center"/>
          </w:tcPr>
          <w:p w14:paraId="4163E004" w14:textId="30435ADE" w:rsidR="00FF5B45" w:rsidRDefault="00FF5B45" w:rsidP="00E605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172">
              <w:t>E</w:t>
            </w:r>
            <w:r>
              <w:t>1</w:t>
            </w:r>
            <w:r w:rsidRPr="00F07172">
              <w:t xml:space="preserve">: </w:t>
            </w:r>
            <w:sdt>
              <w:sdtPr>
                <w:rPr>
                  <w:color w:val="2B579A"/>
                  <w:shd w:val="clear" w:color="auto" w:fill="E6E6E6"/>
                </w:rPr>
                <w:id w:val="-151606678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 w:rsidRPr="00F07172">
                  <w:rPr>
                    <w:rFonts w:ascii="Segoe UI Symbol" w:eastAsia="MS Mincho" w:hAnsi="Segoe UI Symbol" w:cs="Segoe UI Symbol"/>
                  </w:rPr>
                  <w:t>☐</w:t>
                </w:r>
              </w:sdtContent>
            </w:sdt>
            <w:r w:rsidRPr="00F07172">
              <w:t xml:space="preserve"> </w:t>
            </w:r>
            <w:r>
              <w:t>-</w:t>
            </w:r>
            <w:r w:rsidRPr="00F07172">
              <w:t xml:space="preserve"> E3: </w:t>
            </w:r>
            <w:sdt>
              <w:sdtPr>
                <w:rPr>
                  <w:color w:val="2B579A"/>
                  <w:shd w:val="clear" w:color="auto" w:fill="E6E6E6"/>
                </w:rPr>
                <w:id w:val="188268293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 w:rsidR="008B6290"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sdtContent>
            </w:sdt>
          </w:p>
          <w:p w14:paraId="57618789" w14:textId="392FB535" w:rsidR="006863AE" w:rsidRPr="00F07172" w:rsidRDefault="00687096" w:rsidP="00E605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EMS </w:t>
            </w:r>
            <w:r w:rsidR="006863AE" w:rsidRPr="00F07172">
              <w:t>E3</w:t>
            </w:r>
            <w:r w:rsidR="00FD192A" w:rsidRPr="00F07172">
              <w:t xml:space="preserve">: </w:t>
            </w:r>
            <w:sdt>
              <w:sdtPr>
                <w:rPr>
                  <w:color w:val="2B579A"/>
                  <w:shd w:val="clear" w:color="auto" w:fill="E6E6E6"/>
                </w:rPr>
                <w:id w:val="184820918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 w:rsidR="00FD192A" w:rsidRPr="00F07172">
                  <w:rPr>
                    <w:rFonts w:ascii="Segoe UI Symbol" w:eastAsia="MS Mincho" w:hAnsi="Segoe UI Symbol" w:cs="Segoe UI Symbol"/>
                  </w:rPr>
                  <w:t>☐</w:t>
                </w:r>
              </w:sdtContent>
            </w:sdt>
            <w:r>
              <w:t xml:space="preserve"> (Required for all DC Staff)</w:t>
            </w:r>
          </w:p>
        </w:tc>
      </w:tr>
      <w:tr w:rsidR="00A27819" w:rsidRPr="00F07172" w14:paraId="4652633D" w14:textId="77777777" w:rsidTr="77BCC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43ED800C" w14:textId="77777777" w:rsidR="00A27819" w:rsidRPr="00F07172" w:rsidRDefault="00A27819" w:rsidP="00A27819">
            <w:pPr>
              <w:rPr>
                <w:rFonts w:asciiTheme="minorHAnsi" w:hAnsiTheme="minorHAnsi"/>
                <w:b w:val="0"/>
              </w:rPr>
            </w:pPr>
            <w:r w:rsidRPr="00F07172">
              <w:rPr>
                <w:rFonts w:asciiTheme="minorHAnsi" w:hAnsiTheme="minorHAnsi"/>
                <w:b w:val="0"/>
              </w:rPr>
              <w:t>Users Calendar Access</w:t>
            </w:r>
          </w:p>
        </w:tc>
        <w:tc>
          <w:tcPr>
            <w:tcW w:w="5040" w:type="dxa"/>
            <w:vAlign w:val="center"/>
          </w:tcPr>
          <w:p w14:paraId="09561438" w14:textId="2301BD28" w:rsidR="00A27819" w:rsidRPr="00F07172" w:rsidRDefault="00A27819" w:rsidP="001D4BD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27819" w:rsidRPr="00F07172" w14:paraId="5A1E1AC6" w14:textId="77777777" w:rsidTr="77BCC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61B5EC28" w14:textId="77777777" w:rsidR="00A27819" w:rsidRPr="00F07172" w:rsidRDefault="00A27819" w:rsidP="00A27819">
            <w:pPr>
              <w:rPr>
                <w:rFonts w:asciiTheme="minorHAnsi" w:hAnsiTheme="minorHAnsi"/>
                <w:b w:val="0"/>
              </w:rPr>
            </w:pPr>
            <w:r w:rsidRPr="00F07172">
              <w:rPr>
                <w:rFonts w:asciiTheme="minorHAnsi" w:hAnsiTheme="minorHAnsi"/>
                <w:b w:val="0"/>
              </w:rPr>
              <w:t>User Access Security Group (server?)</w:t>
            </w:r>
          </w:p>
        </w:tc>
        <w:tc>
          <w:tcPr>
            <w:tcW w:w="5040" w:type="dxa"/>
            <w:vAlign w:val="center"/>
          </w:tcPr>
          <w:p w14:paraId="1B31A1EF" w14:textId="5C624F9D" w:rsidR="00A27819" w:rsidRPr="00F07172" w:rsidRDefault="00B4097F" w:rsidP="001D4B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</w:tbl>
    <w:p w14:paraId="4FF60CAC" w14:textId="77777777" w:rsidR="008A1BA3" w:rsidRPr="00F07172" w:rsidRDefault="008A1BA3" w:rsidP="003547BB">
      <w:pPr>
        <w:spacing w:after="0"/>
      </w:pPr>
    </w:p>
    <w:tbl>
      <w:tblPr>
        <w:tblStyle w:val="LightGrid-Accent3"/>
        <w:tblW w:w="10710" w:type="dxa"/>
        <w:tblInd w:w="-460" w:type="dxa"/>
        <w:tblLayout w:type="fixed"/>
        <w:tblLook w:val="04A0" w:firstRow="1" w:lastRow="0" w:firstColumn="1" w:lastColumn="0" w:noHBand="0" w:noVBand="1"/>
      </w:tblPr>
      <w:tblGrid>
        <w:gridCol w:w="5670"/>
        <w:gridCol w:w="5040"/>
      </w:tblGrid>
      <w:tr w:rsidR="00A27819" w:rsidRPr="00F07172" w14:paraId="1998EF0C" w14:textId="77777777" w:rsidTr="77BCC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0" w:type="dxa"/>
            <w:gridSpan w:val="2"/>
          </w:tcPr>
          <w:p w14:paraId="2D510E28" w14:textId="77777777" w:rsidR="00A27819" w:rsidRPr="00F07172" w:rsidRDefault="00A27819" w:rsidP="00E605A5">
            <w:pPr>
              <w:jc w:val="center"/>
              <w:rPr>
                <w:rFonts w:asciiTheme="minorHAnsi" w:hAnsiTheme="minorHAnsi"/>
                <w:b w:val="0"/>
              </w:rPr>
            </w:pPr>
            <w:r w:rsidRPr="00F07172">
              <w:rPr>
                <w:rFonts w:asciiTheme="minorHAnsi" w:hAnsiTheme="minorHAnsi"/>
              </w:rPr>
              <w:t>Email Distribution Lists</w:t>
            </w:r>
            <w:r w:rsidR="00E605A5">
              <w:rPr>
                <w:rFonts w:asciiTheme="minorHAnsi" w:hAnsiTheme="minorHAnsi"/>
              </w:rPr>
              <w:t xml:space="preserve"> - </w:t>
            </w:r>
            <w:r w:rsidRPr="00F07172">
              <w:rPr>
                <w:rFonts w:asciiTheme="minorHAnsi" w:hAnsiTheme="minorHAnsi"/>
              </w:rPr>
              <w:t>Please add this user to these lists</w:t>
            </w:r>
          </w:p>
        </w:tc>
      </w:tr>
      <w:tr w:rsidR="00E605A5" w:rsidRPr="00F07172" w14:paraId="5A5FED47" w14:textId="77777777" w:rsidTr="77BCC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1B176306" w14:textId="7D29EA96" w:rsidR="00E605A5" w:rsidRPr="00E605A5" w:rsidRDefault="64BAF344" w:rsidP="78E83AD9">
            <w:pPr>
              <w:spacing w:after="200" w:line="276" w:lineRule="auto"/>
              <w:rPr>
                <w:rFonts w:asciiTheme="minorHAnsi" w:hAnsiTheme="minorHAnsi"/>
                <w:b w:val="0"/>
                <w:bCs w:val="0"/>
              </w:rPr>
            </w:pPr>
            <w:r w:rsidRPr="3678983A">
              <w:rPr>
                <w:rFonts w:asciiTheme="minorHAnsi" w:hAnsiTheme="minorHAnsi"/>
                <w:b w:val="0"/>
                <w:bCs w:val="0"/>
              </w:rPr>
              <w:t>Global Staff</w:t>
            </w:r>
          </w:p>
        </w:tc>
        <w:tc>
          <w:tcPr>
            <w:tcW w:w="5040" w:type="dxa"/>
            <w:tcBorders>
              <w:top w:val="single" w:sz="4" w:space="0" w:color="auto"/>
            </w:tcBorders>
            <w:vAlign w:val="center"/>
          </w:tcPr>
          <w:p w14:paraId="6B3E917A" w14:textId="72E3CADA" w:rsidR="00E605A5" w:rsidRPr="00E605A5" w:rsidRDefault="00E605A5" w:rsidP="00E60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605A5" w:rsidRPr="00F07172" w14:paraId="3ACBAACE" w14:textId="77777777" w:rsidTr="77BCC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2D1EB5A7" w14:textId="3BAECD57" w:rsidR="00E605A5" w:rsidRPr="00E605A5" w:rsidRDefault="64BAF344" w:rsidP="23A17FD6">
            <w:pPr>
              <w:rPr>
                <w:rFonts w:asciiTheme="minorHAnsi" w:hAnsiTheme="minorHAnsi"/>
                <w:b w:val="0"/>
                <w:bCs w:val="0"/>
              </w:rPr>
            </w:pPr>
            <w:r w:rsidRPr="3678983A">
              <w:rPr>
                <w:rFonts w:asciiTheme="minorHAnsi" w:hAnsiTheme="minorHAnsi"/>
                <w:b w:val="0"/>
                <w:bCs w:val="0"/>
              </w:rPr>
              <w:t>Field Staff</w:t>
            </w:r>
          </w:p>
        </w:tc>
        <w:tc>
          <w:tcPr>
            <w:tcW w:w="5040" w:type="dxa"/>
            <w:tcBorders>
              <w:top w:val="single" w:sz="4" w:space="0" w:color="auto"/>
            </w:tcBorders>
            <w:vAlign w:val="center"/>
          </w:tcPr>
          <w:p w14:paraId="0E2BA0FC" w14:textId="6EDD97D9" w:rsidR="00E605A5" w:rsidRPr="00E605A5" w:rsidRDefault="00E605A5" w:rsidP="00E605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605A5" w:rsidRPr="00F07172" w14:paraId="32C89440" w14:textId="77777777" w:rsidTr="77BCC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326470B6" w14:textId="41BCEA22" w:rsidR="00E605A5" w:rsidRPr="00E605A5" w:rsidRDefault="64BAF344" w:rsidP="3678983A">
            <w:pPr>
              <w:rPr>
                <w:rFonts w:asciiTheme="minorHAnsi" w:hAnsiTheme="minorHAnsi"/>
                <w:b w:val="0"/>
                <w:bCs w:val="0"/>
              </w:rPr>
            </w:pPr>
            <w:r w:rsidRPr="3678983A">
              <w:rPr>
                <w:rFonts w:asciiTheme="minorHAnsi" w:hAnsiTheme="minorHAnsi"/>
                <w:b w:val="0"/>
                <w:bCs w:val="0"/>
              </w:rPr>
              <w:t>Country Staff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5244C1B8" w14:textId="2C6CD691" w:rsidR="00E605A5" w:rsidRPr="00E605A5" w:rsidRDefault="00E605A5" w:rsidP="00E60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605A5" w:rsidRPr="00F07172" w14:paraId="7FEDD09B" w14:textId="77777777" w:rsidTr="77BCC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53EC1E03" w14:textId="2DE655E4" w:rsidR="00E605A5" w:rsidRPr="00E605A5" w:rsidRDefault="00E605A5" w:rsidP="77BCC0B0">
            <w:pPr>
              <w:rPr>
                <w:rFonts w:asciiTheme="minorHAnsi" w:eastAsia="Times New Roman" w:hAnsiTheme="minorHAnsi" w:cs="Times New Roman"/>
                <w:b w:val="0"/>
                <w:bCs w:val="0"/>
              </w:rPr>
            </w:pP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24482CDD" w14:textId="08F0E2FF" w:rsidR="00E605A5" w:rsidRPr="00E605A5" w:rsidRDefault="00E605A5" w:rsidP="00E605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478D808" w14:textId="77777777" w:rsidR="00A27819" w:rsidRPr="00F07172" w:rsidRDefault="00A27819" w:rsidP="003547BB">
      <w:pPr>
        <w:spacing w:after="0"/>
      </w:pPr>
    </w:p>
    <w:tbl>
      <w:tblPr>
        <w:tblStyle w:val="LightGrid-Accent3"/>
        <w:tblW w:w="10710" w:type="dxa"/>
        <w:tblInd w:w="-460" w:type="dxa"/>
        <w:tblLayout w:type="fixed"/>
        <w:tblLook w:val="04A0" w:firstRow="1" w:lastRow="0" w:firstColumn="1" w:lastColumn="0" w:noHBand="0" w:noVBand="1"/>
      </w:tblPr>
      <w:tblGrid>
        <w:gridCol w:w="5670"/>
        <w:gridCol w:w="5040"/>
      </w:tblGrid>
      <w:tr w:rsidR="00F5233D" w:rsidRPr="00F07172" w14:paraId="5FA8DE2A" w14:textId="77777777" w:rsidTr="7E0D55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0" w:type="dxa"/>
            <w:gridSpan w:val="2"/>
            <w:vAlign w:val="center"/>
          </w:tcPr>
          <w:p w14:paraId="2B04511F" w14:textId="77777777" w:rsidR="00F5233D" w:rsidRPr="00F07172" w:rsidRDefault="00F5233D" w:rsidP="00F5233D">
            <w:pPr>
              <w:jc w:val="center"/>
              <w:rPr>
                <w:rFonts w:asciiTheme="minorHAnsi" w:hAnsiTheme="minorHAnsi"/>
              </w:rPr>
            </w:pPr>
            <w:r w:rsidRPr="00F07172">
              <w:rPr>
                <w:rFonts w:asciiTheme="minorHAnsi" w:hAnsiTheme="minorHAnsi"/>
              </w:rPr>
              <w:t>Any non-standard software</w:t>
            </w:r>
          </w:p>
        </w:tc>
      </w:tr>
      <w:tr w:rsidR="00F5233D" w:rsidRPr="00F07172" w14:paraId="07E4C537" w14:textId="77777777" w:rsidTr="7E0D55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32399442" w14:textId="77777777" w:rsidR="00F5233D" w:rsidRDefault="00F5233D" w:rsidP="00A27819">
            <w:pPr>
              <w:rPr>
                <w:bCs w:val="0"/>
              </w:rPr>
            </w:pPr>
            <w:r w:rsidRPr="00F07172">
              <w:rPr>
                <w:rFonts w:asciiTheme="minorHAnsi" w:hAnsiTheme="minorHAnsi"/>
                <w:b w:val="0"/>
              </w:rPr>
              <w:t xml:space="preserve">Please list any additional software/application needed on the computer for </w:t>
            </w:r>
            <w:r w:rsidR="00A91C99">
              <w:rPr>
                <w:rFonts w:asciiTheme="minorHAnsi" w:hAnsiTheme="minorHAnsi"/>
                <w:b w:val="0"/>
              </w:rPr>
              <w:t>[Client Name]</w:t>
            </w:r>
            <w:r w:rsidRPr="00F07172">
              <w:rPr>
                <w:rFonts w:asciiTheme="minorHAnsi" w:hAnsiTheme="minorHAnsi"/>
                <w:b w:val="0"/>
              </w:rPr>
              <w:t xml:space="preserve"> business</w:t>
            </w:r>
          </w:p>
          <w:p w14:paraId="2DBCDA35" w14:textId="77777777" w:rsidR="00F323C9" w:rsidRPr="00F323C9" w:rsidRDefault="00F323C9" w:rsidP="00F323C9">
            <w:pPr>
              <w:rPr>
                <w:rFonts w:asciiTheme="minorHAnsi" w:hAnsiTheme="minorHAnsi"/>
              </w:rPr>
            </w:pPr>
          </w:p>
          <w:p w14:paraId="7FB50488" w14:textId="77777777" w:rsidR="00F323C9" w:rsidRPr="00F323C9" w:rsidRDefault="00F323C9" w:rsidP="00F323C9">
            <w:pPr>
              <w:rPr>
                <w:rFonts w:asciiTheme="minorHAnsi" w:hAnsiTheme="minorHAnsi"/>
              </w:rPr>
            </w:pPr>
          </w:p>
          <w:p w14:paraId="4EA4E018" w14:textId="77777777" w:rsidR="00F323C9" w:rsidRDefault="00F323C9" w:rsidP="00F323C9">
            <w:pPr>
              <w:rPr>
                <w:bCs w:val="0"/>
              </w:rPr>
            </w:pPr>
          </w:p>
          <w:p w14:paraId="781DFDAA" w14:textId="77777777" w:rsidR="00F323C9" w:rsidRPr="00F323C9" w:rsidRDefault="00F323C9" w:rsidP="00F323C9">
            <w:pPr>
              <w:rPr>
                <w:rFonts w:asciiTheme="minorHAnsi" w:hAnsiTheme="minorHAnsi"/>
              </w:rPr>
            </w:pPr>
          </w:p>
          <w:p w14:paraId="6262811D" w14:textId="77777777" w:rsidR="00F323C9" w:rsidRDefault="00F323C9" w:rsidP="00F323C9">
            <w:pPr>
              <w:rPr>
                <w:bCs w:val="0"/>
              </w:rPr>
            </w:pPr>
          </w:p>
          <w:p w14:paraId="6C5FCB2B" w14:textId="31995519" w:rsidR="00F323C9" w:rsidRPr="00F323C9" w:rsidRDefault="00F323C9" w:rsidP="00F323C9">
            <w:pPr>
              <w:rPr>
                <w:rFonts w:asciiTheme="minorHAnsi" w:hAnsiTheme="minorHAnsi"/>
              </w:rPr>
            </w:pPr>
          </w:p>
        </w:tc>
        <w:tc>
          <w:tcPr>
            <w:tcW w:w="5040" w:type="dxa"/>
            <w:vAlign w:val="center"/>
          </w:tcPr>
          <w:p w14:paraId="32022FA0" w14:textId="542FCF7A" w:rsidR="00F5233D" w:rsidRPr="00F07172" w:rsidRDefault="65D6C308" w:rsidP="00F523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Adobe Reader</w:t>
            </w:r>
            <w:r w:rsidR="7145F196">
              <w:t xml:space="preserve"> </w:t>
            </w:r>
            <w:sdt>
              <w:sdtPr>
                <w:id w:val="977882418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FC1760" w:rsidRPr="00FC1760"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sdtContent>
            </w:sdt>
            <w:r w:rsidR="121DD700">
              <w:t xml:space="preserve"> </w:t>
            </w:r>
          </w:p>
          <w:p w14:paraId="18E9E279" w14:textId="3DB77D09" w:rsidR="00AB7F4A" w:rsidRDefault="00AB7F4A" w:rsidP="00F523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Adobe Pro </w:t>
            </w:r>
            <w:sdt>
              <w:sdtPr>
                <w:id w:val="365026432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FC1760" w:rsidRPr="00FC1760"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sdtContent>
            </w:sdt>
          </w:p>
          <w:p w14:paraId="5FA1EB29" w14:textId="696EE1E6" w:rsidR="00AB7F4A" w:rsidRDefault="00AB7F4A" w:rsidP="00F523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Visio </w:t>
            </w:r>
            <w:sdt>
              <w:sdtPr>
                <w:id w:val="7817872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FC1760"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sdtContent>
            </w:sdt>
          </w:p>
          <w:p w14:paraId="3AE1EA42" w14:textId="77777777" w:rsidR="00F5233D" w:rsidRPr="00F07172" w:rsidRDefault="00F5233D" w:rsidP="00F523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172">
              <w:t>MS Project</w:t>
            </w:r>
            <w:r w:rsidR="00E605A5">
              <w:t xml:space="preserve"> </w:t>
            </w:r>
            <w:sdt>
              <w:sdtPr>
                <w:rPr>
                  <w:color w:val="2B579A"/>
                  <w:shd w:val="clear" w:color="auto" w:fill="E6E6E6"/>
                </w:rPr>
                <w:id w:val="-188678659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 w:rsidR="00E605A5"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sdtContent>
            </w:sdt>
          </w:p>
        </w:tc>
      </w:tr>
      <w:tr w:rsidR="00F5233D" w:rsidRPr="00F07172" w14:paraId="21BAEF0E" w14:textId="77777777" w:rsidTr="7E0D55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</w:tcPr>
          <w:p w14:paraId="6E6E7D49" w14:textId="77777777" w:rsidR="00F5233D" w:rsidRPr="00F07172" w:rsidRDefault="00F5233D" w:rsidP="00F5233D">
            <w:pPr>
              <w:jc w:val="center"/>
              <w:rPr>
                <w:rFonts w:asciiTheme="minorHAnsi" w:hAnsiTheme="minorHAnsi"/>
                <w:b w:val="0"/>
              </w:rPr>
            </w:pPr>
          </w:p>
          <w:p w14:paraId="1FC93D1A" w14:textId="116FD2B3" w:rsidR="00F5233D" w:rsidRPr="00F07172" w:rsidRDefault="00F5233D" w:rsidP="00F5233D">
            <w:pPr>
              <w:jc w:val="center"/>
              <w:rPr>
                <w:rFonts w:asciiTheme="minorHAnsi" w:hAnsiTheme="minorHAnsi"/>
                <w:b w:val="0"/>
              </w:rPr>
            </w:pPr>
            <w:r w:rsidRPr="00F07172">
              <w:rPr>
                <w:rFonts w:asciiTheme="minorHAnsi" w:hAnsiTheme="minorHAnsi"/>
                <w:b w:val="0"/>
              </w:rPr>
              <w:t>Printer Access</w:t>
            </w:r>
            <w:r w:rsidR="00FC1760">
              <w:rPr>
                <w:rFonts w:asciiTheme="minorHAnsi" w:hAnsiTheme="minorHAnsi"/>
                <w:b w:val="0"/>
              </w:rPr>
              <w:t xml:space="preserve"> in DC Home Office</w:t>
            </w:r>
            <w:r w:rsidRPr="00F07172">
              <w:rPr>
                <w:rFonts w:asciiTheme="minorHAnsi" w:hAnsiTheme="minorHAnsi"/>
                <w:b w:val="0"/>
              </w:rPr>
              <w:t xml:space="preserve">  (Yes)</w:t>
            </w:r>
          </w:p>
        </w:tc>
        <w:tc>
          <w:tcPr>
            <w:tcW w:w="5040" w:type="dxa"/>
          </w:tcPr>
          <w:p w14:paraId="0639D15C" w14:textId="503621BA" w:rsidR="00F5233D" w:rsidRPr="00F07172" w:rsidRDefault="0090748D" w:rsidP="00F5233D">
            <w:pPr>
              <w:autoSpaceDE w:val="0"/>
              <w:autoSpaceDN w:val="0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0748D">
              <w:rPr>
                <w:rFonts w:cs="Segoe UI"/>
                <w:color w:val="000000"/>
                <w:sz w:val="20"/>
                <w:szCs w:val="20"/>
              </w:rPr>
              <w:t>Ricoh MP C5404</w:t>
            </w:r>
            <w:r w:rsidR="00A91C99">
              <w:rPr>
                <w:rFonts w:cs="Segoe UI"/>
                <w:color w:val="000000"/>
                <w:sz w:val="20"/>
                <w:szCs w:val="20"/>
              </w:rPr>
              <w:t xml:space="preserve">, </w:t>
            </w:r>
            <w:r>
              <w:rPr>
                <w:rFonts w:cs="Segoe UI"/>
                <w:color w:val="000000"/>
                <w:sz w:val="20"/>
                <w:szCs w:val="20"/>
              </w:rPr>
              <w:t>10.130.5.114</w:t>
            </w:r>
            <w:r w:rsidR="00A91C99">
              <w:rPr>
                <w:rFonts w:cs="Segoe UI"/>
                <w:color w:val="000000"/>
                <w:sz w:val="20"/>
                <w:szCs w:val="20"/>
              </w:rPr>
              <w:t xml:space="preserve"> </w:t>
            </w:r>
            <w:r w:rsidR="00F5233D" w:rsidRPr="00F07172">
              <w:rPr>
                <w:rFonts w:cs="Segoe UI"/>
                <w:color w:val="000000"/>
                <w:sz w:val="20"/>
                <w:szCs w:val="20"/>
              </w:rPr>
              <w:t xml:space="preserve">: </w:t>
            </w:r>
            <w:sdt>
              <w:sdtPr>
                <w:rPr>
                  <w:rFonts w:cs="Segoe UI"/>
                  <w:color w:val="000000"/>
                  <w:sz w:val="20"/>
                  <w:szCs w:val="20"/>
                  <w:shd w:val="clear" w:color="auto" w:fill="E6E6E6"/>
                </w:rPr>
                <w:id w:val="-211520153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8B6290">
                  <w:rPr>
                    <w:rFonts w:ascii="Arial Unicode MS" w:eastAsia="Arial Unicode MS" w:hAnsi="Arial Unicode MS" w:cs="Arial Unicode MS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  <w:p w14:paraId="2A8400D2" w14:textId="160C56DE" w:rsidR="00070AF4" w:rsidRPr="00F07172" w:rsidRDefault="00070AF4" w:rsidP="00070AF4">
            <w:pPr>
              <w:autoSpaceDE w:val="0"/>
              <w:autoSpaceDN w:val="0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0748D">
              <w:rPr>
                <w:rFonts w:cs="Segoe UI"/>
                <w:color w:val="000000"/>
                <w:sz w:val="20"/>
                <w:szCs w:val="20"/>
              </w:rPr>
              <w:t>Ricoh MP C5404</w:t>
            </w:r>
            <w:r>
              <w:rPr>
                <w:rFonts w:cs="Segoe UI"/>
                <w:color w:val="000000"/>
                <w:sz w:val="20"/>
                <w:szCs w:val="20"/>
              </w:rPr>
              <w:t>, 10.130.5.1</w:t>
            </w:r>
            <w:r w:rsidR="00C068BF">
              <w:rPr>
                <w:rFonts w:cs="Segoe UI"/>
                <w:color w:val="000000"/>
                <w:sz w:val="20"/>
                <w:szCs w:val="20"/>
              </w:rPr>
              <w:t>23</w:t>
            </w:r>
            <w:r>
              <w:rPr>
                <w:rFonts w:cs="Segoe UI"/>
                <w:color w:val="000000"/>
                <w:sz w:val="20"/>
                <w:szCs w:val="20"/>
              </w:rPr>
              <w:t xml:space="preserve"> </w:t>
            </w:r>
            <w:r w:rsidRPr="00F07172">
              <w:rPr>
                <w:rFonts w:cs="Segoe UI"/>
                <w:color w:val="000000"/>
                <w:sz w:val="20"/>
                <w:szCs w:val="20"/>
              </w:rPr>
              <w:t xml:space="preserve">: </w:t>
            </w:r>
            <w:sdt>
              <w:sdtPr>
                <w:rPr>
                  <w:rFonts w:cs="Segoe UI"/>
                  <w:color w:val="000000"/>
                  <w:sz w:val="20"/>
                  <w:szCs w:val="20"/>
                  <w:shd w:val="clear" w:color="auto" w:fill="E6E6E6"/>
                </w:rPr>
                <w:id w:val="-277494652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8B6290">
                  <w:rPr>
                    <w:rFonts w:ascii="Arial Unicode MS" w:eastAsia="Arial Unicode MS" w:hAnsi="Arial Unicode MS" w:cs="Arial Unicode MS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  <w:p w14:paraId="651640A5" w14:textId="3D5886E5" w:rsidR="00F5233D" w:rsidRPr="00F07172" w:rsidRDefault="00F5233D" w:rsidP="00E605A5">
            <w:pPr>
              <w:autoSpaceDE w:val="0"/>
              <w:autoSpaceDN w:val="0"/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777D923B" w14:textId="77777777" w:rsidR="00E02720" w:rsidRDefault="00E02720" w:rsidP="00E605A5">
      <w:pPr>
        <w:spacing w:after="0"/>
        <w:jc w:val="center"/>
        <w:rPr>
          <w:b/>
        </w:rPr>
      </w:pPr>
    </w:p>
    <w:p w14:paraId="1B71C242" w14:textId="7A95E785" w:rsidR="00E20867" w:rsidRDefault="00E20867" w:rsidP="00E605A5">
      <w:pPr>
        <w:spacing w:after="0"/>
        <w:jc w:val="center"/>
        <w:rPr>
          <w:b/>
        </w:rPr>
      </w:pPr>
      <w:r w:rsidRPr="00F07172">
        <w:rPr>
          <w:b/>
        </w:rPr>
        <w:t>SHAREPOINT ACCESS</w:t>
      </w:r>
    </w:p>
    <w:p w14:paraId="21AE1B01" w14:textId="131D7936" w:rsidR="00E02720" w:rsidRDefault="00F36B9D" w:rsidP="00F36B9D">
      <w:pPr>
        <w:spacing w:after="0"/>
        <w:jc w:val="center"/>
        <w:rPr>
          <w:sz w:val="18"/>
          <w:szCs w:val="18"/>
        </w:rPr>
      </w:pPr>
      <w:r w:rsidRPr="7E0D551F">
        <w:rPr>
          <w:b/>
          <w:bCs/>
        </w:rPr>
        <w:t xml:space="preserve">Is SharePoint Access needed? </w:t>
      </w:r>
      <w:r w:rsidRPr="7E0D551F">
        <w:rPr>
          <w:sz w:val="18"/>
          <w:szCs w:val="18"/>
        </w:rPr>
        <w:t xml:space="preserve">Yes: </w:t>
      </w:r>
      <w:sdt>
        <w:sdtPr>
          <w:rPr>
            <w:color w:val="2B579A"/>
            <w:sz w:val="18"/>
            <w:szCs w:val="18"/>
            <w:shd w:val="clear" w:color="auto" w:fill="E6E6E6"/>
          </w:rPr>
          <w:id w:val="-2038267117"/>
          <w14:checkbox>
            <w14:checked w14:val="1"/>
            <w14:checkedState w14:val="2612" w14:font="Arial Unicode MS"/>
            <w14:uncheckedState w14:val="2610" w14:font="Arial Unicode MS"/>
          </w14:checkbox>
        </w:sdtPr>
        <w:sdtContent>
          <w:r w:rsidR="53C0BEE5" w:rsidRPr="7E0D551F">
            <w:rPr>
              <w:rFonts w:ascii="Arial Unicode MS" w:eastAsia="Arial Unicode MS" w:hAnsi="Arial Unicode MS" w:cs="Arial Unicode MS"/>
              <w:sz w:val="18"/>
              <w:szCs w:val="18"/>
            </w:rPr>
            <w:t>☒</w:t>
          </w:r>
        </w:sdtContent>
      </w:sdt>
      <w:r w:rsidRPr="7E0D551F">
        <w:rPr>
          <w:sz w:val="18"/>
          <w:szCs w:val="18"/>
        </w:rPr>
        <w:t>No:</w:t>
      </w:r>
      <w:sdt>
        <w:sdtPr>
          <w:rPr>
            <w:color w:val="2B579A"/>
            <w:sz w:val="18"/>
            <w:szCs w:val="18"/>
            <w:shd w:val="clear" w:color="auto" w:fill="E6E6E6"/>
          </w:rPr>
          <w:id w:val="-643883160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 w:rsidRPr="7E0D551F">
            <w:rPr>
              <w:rFonts w:ascii="Arial Unicode MS" w:eastAsia="Arial Unicode MS" w:hAnsi="Arial Unicode MS" w:cs="Arial Unicode MS"/>
              <w:sz w:val="18"/>
              <w:szCs w:val="18"/>
            </w:rPr>
            <w:t>☐</w:t>
          </w:r>
        </w:sdtContent>
      </w:sdt>
    </w:p>
    <w:p w14:paraId="3FEC6D3C" w14:textId="1A45020C" w:rsidR="00262EC9" w:rsidRPr="00F36B9D" w:rsidRDefault="0009424E" w:rsidP="00AD65A9">
      <w:pPr>
        <w:spacing w:after="0"/>
        <w:rPr>
          <w:sz w:val="18"/>
          <w:szCs w:val="20"/>
        </w:rPr>
      </w:pPr>
      <w:r>
        <w:rPr>
          <w:sz w:val="18"/>
          <w:szCs w:val="20"/>
        </w:rPr>
        <w:t xml:space="preserve">To see the complete list of </w:t>
      </w:r>
      <w:r w:rsidR="004504B6">
        <w:rPr>
          <w:sz w:val="18"/>
          <w:szCs w:val="20"/>
        </w:rPr>
        <w:t>what each s</w:t>
      </w:r>
      <w:r w:rsidR="00AD694A">
        <w:rPr>
          <w:sz w:val="18"/>
          <w:szCs w:val="20"/>
        </w:rPr>
        <w:t>ecurity group gives access to</w:t>
      </w:r>
      <w:r w:rsidR="007A43CB">
        <w:rPr>
          <w:sz w:val="18"/>
          <w:szCs w:val="20"/>
        </w:rPr>
        <w:t xml:space="preserve"> each site please check the </w:t>
      </w:r>
      <w:hyperlink r:id="rId10" w:history="1">
        <w:r w:rsidR="00391B70" w:rsidRPr="001E2D11">
          <w:rPr>
            <w:rStyle w:val="Hyperlink"/>
          </w:rPr>
          <w:t>https://partnersnet107.sharepoint.com/:x:/s/External/EQTv8N0KJmxMqduK8H1xayABX9LaOuVQjlsMCZbgQCCdVA?e=MiPQgM</w:t>
        </w:r>
      </w:hyperlink>
      <w:r w:rsidR="00391B70">
        <w:t xml:space="preserve"> </w:t>
      </w:r>
    </w:p>
    <w:tbl>
      <w:tblPr>
        <w:tblStyle w:val="TableGrid"/>
        <w:tblW w:w="10710" w:type="dxa"/>
        <w:tblInd w:w="-45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000"/>
        <w:gridCol w:w="1710"/>
      </w:tblGrid>
      <w:tr w:rsidR="00111486" w:rsidRPr="00F07172" w14:paraId="7630071A" w14:textId="77777777" w:rsidTr="7E0D551F">
        <w:trPr>
          <w:cantSplit/>
          <w:tblHeader/>
        </w:trPr>
        <w:tc>
          <w:tcPr>
            <w:tcW w:w="9000" w:type="dxa"/>
            <w:shd w:val="clear" w:color="auto" w:fill="D6E3BC" w:themeFill="accent3" w:themeFillTint="66"/>
          </w:tcPr>
          <w:p w14:paraId="12A1A851" w14:textId="489E4F8B" w:rsidR="00111486" w:rsidRPr="00F07172" w:rsidRDefault="00F36B9D" w:rsidP="00DC455D">
            <w:pPr>
              <w:ind w:right="-25"/>
              <w:jc w:val="center"/>
              <w:rPr>
                <w:color w:val="1F497D" w:themeColor="text2"/>
                <w:szCs w:val="20"/>
              </w:rPr>
            </w:pPr>
            <w:r>
              <w:rPr>
                <w:color w:val="1F497D" w:themeColor="text2"/>
                <w:szCs w:val="20"/>
              </w:rPr>
              <w:t>If</w:t>
            </w:r>
            <w:r w:rsidR="009229F7">
              <w:rPr>
                <w:color w:val="1F497D" w:themeColor="text2"/>
                <w:szCs w:val="20"/>
              </w:rPr>
              <w:t xml:space="preserve"> Yes, </w:t>
            </w:r>
            <w:r w:rsidR="00B608EE">
              <w:rPr>
                <w:color w:val="1F497D" w:themeColor="text2"/>
                <w:szCs w:val="20"/>
              </w:rPr>
              <w:t>which security group should the user be member of?</w:t>
            </w:r>
            <w:r w:rsidR="009229F7">
              <w:rPr>
                <w:color w:val="1F497D" w:themeColor="text2"/>
                <w:szCs w:val="20"/>
              </w:rPr>
              <w:t xml:space="preserve"> </w:t>
            </w:r>
            <w:r w:rsidR="00486F52">
              <w:rPr>
                <w:color w:val="1F497D" w:themeColor="text2"/>
                <w:szCs w:val="20"/>
              </w:rPr>
              <w:t xml:space="preserve"> </w:t>
            </w:r>
          </w:p>
        </w:tc>
        <w:tc>
          <w:tcPr>
            <w:tcW w:w="1710" w:type="dxa"/>
            <w:shd w:val="clear" w:color="auto" w:fill="D6E3BC" w:themeFill="accent3" w:themeFillTint="66"/>
          </w:tcPr>
          <w:p w14:paraId="5EC2E74B" w14:textId="77777777" w:rsidR="00111486" w:rsidRPr="00F07172" w:rsidRDefault="00111486" w:rsidP="00CF0907">
            <w:pPr>
              <w:rPr>
                <w:sz w:val="20"/>
                <w:szCs w:val="20"/>
              </w:rPr>
            </w:pPr>
          </w:p>
        </w:tc>
      </w:tr>
      <w:tr w:rsidR="00111486" w:rsidRPr="00F07172" w14:paraId="2D3A2C6A" w14:textId="77777777" w:rsidTr="7E0D551F">
        <w:trPr>
          <w:cantSplit/>
          <w:trHeight w:val="269"/>
        </w:trPr>
        <w:tc>
          <w:tcPr>
            <w:tcW w:w="9000" w:type="dxa"/>
          </w:tcPr>
          <w:p w14:paraId="64C8CEBB" w14:textId="2B8F7613" w:rsidR="00111486" w:rsidRP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- </w:t>
            </w:r>
            <w:r w:rsidRPr="00CF0907">
              <w:rPr>
                <w:sz w:val="20"/>
                <w:szCs w:val="20"/>
              </w:rPr>
              <w:t>Global Admin</w:t>
            </w:r>
          </w:p>
        </w:tc>
        <w:tc>
          <w:tcPr>
            <w:tcW w:w="1710" w:type="dxa"/>
          </w:tcPr>
          <w:p w14:paraId="2196B212" w14:textId="1B1AADB7" w:rsidR="00111486" w:rsidRPr="00CF0907" w:rsidRDefault="00F14983" w:rsidP="00CF090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27113959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Pr="00CF0907">
                  <w:rPr>
                    <w:rFonts w:ascii="Segoe UI Symbol" w:eastAsia="MS Mincho" w:hAnsi="Segoe UI Symbol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2131316548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8B6290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="00DE54DF" w:rsidRPr="00F07172" w14:paraId="415C500F" w14:textId="77777777" w:rsidTr="7E0D551F">
        <w:trPr>
          <w:cantSplit/>
        </w:trPr>
        <w:tc>
          <w:tcPr>
            <w:tcW w:w="9000" w:type="dxa"/>
          </w:tcPr>
          <w:p w14:paraId="2035D84D" w14:textId="6208DEF4" w:rsidR="00DE54DF" w:rsidRP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SLT</w:t>
            </w:r>
          </w:p>
        </w:tc>
        <w:tc>
          <w:tcPr>
            <w:tcW w:w="1710" w:type="dxa"/>
          </w:tcPr>
          <w:p w14:paraId="4CB7C70E" w14:textId="18460A09" w:rsidR="00DE54DF" w:rsidRPr="00CF0907" w:rsidRDefault="00DE54DF" w:rsidP="00CF090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717200754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Pr="00CF0907">
                  <w:rPr>
                    <w:rFonts w:ascii="Segoe UI Symbol" w:eastAsia="MS Mincho" w:hAnsi="Segoe UI Symbol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1141927360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320E56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="00DE54DF" w:rsidRPr="00F07172" w14:paraId="368818A1" w14:textId="77777777" w:rsidTr="7E0D551F">
        <w:trPr>
          <w:cantSplit/>
        </w:trPr>
        <w:tc>
          <w:tcPr>
            <w:tcW w:w="9000" w:type="dxa"/>
          </w:tcPr>
          <w:p w14:paraId="24E8BAD6" w14:textId="6F6615EE" w:rsidR="00DE54DF" w:rsidRP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="00391B70">
              <w:rPr>
                <w:sz w:val="20"/>
                <w:szCs w:val="20"/>
              </w:rPr>
              <w:t xml:space="preserve">SMT </w:t>
            </w:r>
          </w:p>
        </w:tc>
        <w:tc>
          <w:tcPr>
            <w:tcW w:w="1710" w:type="dxa"/>
          </w:tcPr>
          <w:p w14:paraId="0F5477E4" w14:textId="4137925E" w:rsidR="00DE54DF" w:rsidRPr="00CF0907" w:rsidRDefault="00DE54DF" w:rsidP="00CF090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785083864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Pr="00CF0907">
                  <w:rPr>
                    <w:rFonts w:ascii="Segoe UI Symbol" w:eastAsia="MS Mincho" w:hAnsi="Segoe UI Symbol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1183630892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320E56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="00DE54DF" w:rsidRPr="00F07172" w14:paraId="141CF455" w14:textId="77777777" w:rsidTr="7E0D551F">
        <w:trPr>
          <w:cantSplit/>
        </w:trPr>
        <w:tc>
          <w:tcPr>
            <w:tcW w:w="9000" w:type="dxa"/>
          </w:tcPr>
          <w:p w14:paraId="57D1693C" w14:textId="022DCB51" w:rsidR="00DE54DF" w:rsidRP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- </w:t>
            </w:r>
            <w:r w:rsidRPr="00CF0907">
              <w:rPr>
                <w:sz w:val="20"/>
                <w:szCs w:val="20"/>
              </w:rPr>
              <w:t>DC Staff</w:t>
            </w:r>
          </w:p>
        </w:tc>
        <w:tc>
          <w:tcPr>
            <w:tcW w:w="1710" w:type="dxa"/>
          </w:tcPr>
          <w:p w14:paraId="17BEF72B" w14:textId="6B84E342" w:rsidR="00DE54DF" w:rsidRPr="00CF0907" w:rsidRDefault="2DA83BC9" w:rsidP="00CF0907">
            <w:pPr>
              <w:ind w:right="532"/>
              <w:rPr>
                <w:sz w:val="18"/>
                <w:szCs w:val="18"/>
              </w:rPr>
            </w:pPr>
            <w:r w:rsidRPr="77BCC0B0">
              <w:rPr>
                <w:sz w:val="18"/>
                <w:szCs w:val="18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18"/>
                  <w:shd w:val="clear" w:color="auto" w:fill="E6E6E6"/>
                </w:rPr>
                <w:id w:val="-848569540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78DDE21A" w:rsidRPr="77BCC0B0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☒</w:t>
                </w:r>
              </w:sdtContent>
            </w:sdt>
            <w:r w:rsidRPr="77BCC0B0">
              <w:rPr>
                <w:sz w:val="18"/>
                <w:szCs w:val="18"/>
              </w:rPr>
              <w:t>No:</w:t>
            </w:r>
            <w:sdt>
              <w:sdtPr>
                <w:rPr>
                  <w:color w:val="2B579A"/>
                  <w:sz w:val="18"/>
                  <w:szCs w:val="18"/>
                  <w:shd w:val="clear" w:color="auto" w:fill="E6E6E6"/>
                </w:rPr>
                <w:id w:val="-191385135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4B41D636" w:rsidRPr="77BCC0B0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DE54DF" w:rsidRPr="00F07172" w14:paraId="32BC3D82" w14:textId="77777777" w:rsidTr="7E0D551F">
        <w:trPr>
          <w:cantSplit/>
        </w:trPr>
        <w:tc>
          <w:tcPr>
            <w:tcW w:w="9000" w:type="dxa"/>
          </w:tcPr>
          <w:p w14:paraId="63853BAA" w14:textId="74D0138C" w:rsidR="00DE54DF" w:rsidRP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- </w:t>
            </w:r>
            <w:r w:rsidRPr="00CF0907">
              <w:rPr>
                <w:sz w:val="20"/>
                <w:szCs w:val="20"/>
              </w:rPr>
              <w:t>Field Staff</w:t>
            </w:r>
          </w:p>
        </w:tc>
        <w:tc>
          <w:tcPr>
            <w:tcW w:w="1710" w:type="dxa"/>
          </w:tcPr>
          <w:p w14:paraId="094EE538" w14:textId="5C2E3A44" w:rsidR="00DE54DF" w:rsidRPr="00CF0907" w:rsidRDefault="00DE54DF" w:rsidP="00CF090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701598504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8B6290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509140435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8B6290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="7E0D551F" w14:paraId="1465FB4E" w14:textId="77777777" w:rsidTr="7E0D551F">
        <w:trPr>
          <w:cantSplit/>
          <w:trHeight w:val="300"/>
        </w:trPr>
        <w:tc>
          <w:tcPr>
            <w:tcW w:w="9000" w:type="dxa"/>
          </w:tcPr>
          <w:p w14:paraId="7070EEAB" w14:textId="55EA8B8F" w:rsidR="63A8A41C" w:rsidRDefault="63A8A41C" w:rsidP="7E0D551F">
            <w:pPr>
              <w:rPr>
                <w:sz w:val="20"/>
                <w:szCs w:val="20"/>
              </w:rPr>
            </w:pPr>
            <w:r w:rsidRPr="7E0D551F">
              <w:rPr>
                <w:sz w:val="20"/>
                <w:szCs w:val="20"/>
              </w:rPr>
              <w:t xml:space="preserve">         SharePoint SG - OAD</w:t>
            </w:r>
          </w:p>
        </w:tc>
        <w:tc>
          <w:tcPr>
            <w:tcW w:w="1710" w:type="dxa"/>
          </w:tcPr>
          <w:p w14:paraId="05F3B569" w14:textId="5103D225" w:rsidR="63A8A41C" w:rsidRDefault="63A8A41C" w:rsidP="7E0D551F">
            <w:pPr>
              <w:ind w:right="532"/>
              <w:rPr>
                <w:sz w:val="18"/>
                <w:szCs w:val="18"/>
              </w:rPr>
            </w:pPr>
            <w:r w:rsidRPr="7E0D551F">
              <w:rPr>
                <w:sz w:val="18"/>
                <w:szCs w:val="18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18"/>
                  <w:shd w:val="clear" w:color="auto" w:fill="E6E6E6"/>
                </w:rPr>
                <w:id w:val="468495070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Pr="7E0D551F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☒</w:t>
                </w:r>
              </w:sdtContent>
            </w:sdt>
            <w:r w:rsidRPr="7E0D551F">
              <w:rPr>
                <w:sz w:val="18"/>
                <w:szCs w:val="18"/>
              </w:rPr>
              <w:t>No:</w:t>
            </w:r>
            <w:sdt>
              <w:sdtPr>
                <w:rPr>
                  <w:color w:val="2B579A"/>
                  <w:sz w:val="18"/>
                  <w:szCs w:val="18"/>
                  <w:shd w:val="clear" w:color="auto" w:fill="E6E6E6"/>
                </w:rPr>
                <w:id w:val="11713420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Pr="7E0D551F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DE54DF" w:rsidRPr="00F07172" w14:paraId="6F09DAB8" w14:textId="77777777" w:rsidTr="7E0D551F">
        <w:trPr>
          <w:cantSplit/>
        </w:trPr>
        <w:tc>
          <w:tcPr>
            <w:tcW w:w="9000" w:type="dxa"/>
          </w:tcPr>
          <w:p w14:paraId="44F11203" w14:textId="52A02536" w:rsidR="00DE54DF" w:rsidRP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CPU</w:t>
            </w:r>
          </w:p>
        </w:tc>
        <w:tc>
          <w:tcPr>
            <w:tcW w:w="1710" w:type="dxa"/>
          </w:tcPr>
          <w:p w14:paraId="6F4CC40B" w14:textId="72E85D8B" w:rsidR="00DE54DF" w:rsidRPr="00CF0907" w:rsidRDefault="00DE54DF" w:rsidP="00CF090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199791314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8B6290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592936986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8B6290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="00DE54DF" w:rsidRPr="00F07172" w14:paraId="2566A1AD" w14:textId="77777777" w:rsidTr="7E0D551F">
        <w:trPr>
          <w:cantSplit/>
        </w:trPr>
        <w:tc>
          <w:tcPr>
            <w:tcW w:w="9000" w:type="dxa"/>
          </w:tcPr>
          <w:p w14:paraId="55C4535D" w14:textId="421B24DC" w:rsidR="00DE54DF" w:rsidRP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EDH</w:t>
            </w:r>
          </w:p>
        </w:tc>
        <w:tc>
          <w:tcPr>
            <w:tcW w:w="1710" w:type="dxa"/>
          </w:tcPr>
          <w:p w14:paraId="67BEFFC2" w14:textId="1F0635E2" w:rsidR="00DE54DF" w:rsidRPr="00CF0907" w:rsidRDefault="00DE54DF" w:rsidP="00CF090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2029050287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Pr="00CF0907">
                  <w:rPr>
                    <w:rFonts w:ascii="Segoe UI Symbol" w:eastAsia="MS Mincho" w:hAnsi="Segoe UI Symbol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2121789383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320E56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="00DE54DF" w:rsidRPr="00F07172" w14:paraId="4F786C0F" w14:textId="77777777" w:rsidTr="7E0D551F">
        <w:trPr>
          <w:cantSplit/>
        </w:trPr>
        <w:tc>
          <w:tcPr>
            <w:tcW w:w="9000" w:type="dxa"/>
          </w:tcPr>
          <w:p w14:paraId="1432567D" w14:textId="13D525BB" w:rsidR="00DE54DF" w:rsidRP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EGC</w:t>
            </w:r>
          </w:p>
        </w:tc>
        <w:tc>
          <w:tcPr>
            <w:tcW w:w="1710" w:type="dxa"/>
          </w:tcPr>
          <w:p w14:paraId="6A2CB068" w14:textId="61747F59" w:rsidR="00DE54DF" w:rsidRPr="00CF0907" w:rsidRDefault="00DE54DF" w:rsidP="00CF090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100466709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Pr="00CF0907">
                  <w:rPr>
                    <w:rFonts w:ascii="Segoe UI Symbol" w:eastAsia="MS Mincho" w:hAnsi="Segoe UI Symbol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608128549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320E56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="00DE54DF" w:rsidRPr="00F07172" w14:paraId="37A5BECE" w14:textId="77777777" w:rsidTr="7E0D551F">
        <w:trPr>
          <w:cantSplit/>
        </w:trPr>
        <w:tc>
          <w:tcPr>
            <w:tcW w:w="9000" w:type="dxa"/>
          </w:tcPr>
          <w:p w14:paraId="063E6573" w14:textId="10C35065" w:rsidR="00DE54DF" w:rsidRP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MEM</w:t>
            </w:r>
          </w:p>
        </w:tc>
        <w:tc>
          <w:tcPr>
            <w:tcW w:w="1710" w:type="dxa"/>
          </w:tcPr>
          <w:p w14:paraId="22C69744" w14:textId="2172684F" w:rsidR="00DE54DF" w:rsidRPr="00CF0907" w:rsidRDefault="00DE54DF" w:rsidP="00CF090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1877282562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Pr="00CF0907">
                  <w:rPr>
                    <w:rFonts w:ascii="Segoe UI Symbol" w:eastAsia="MS Mincho" w:hAnsi="Segoe UI Symbol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101692512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320E56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="00CF0907" w:rsidRPr="00F07172" w14:paraId="37892986" w14:textId="77777777" w:rsidTr="7E0D551F">
        <w:trPr>
          <w:cantSplit/>
        </w:trPr>
        <w:tc>
          <w:tcPr>
            <w:tcW w:w="9000" w:type="dxa"/>
          </w:tcPr>
          <w:p w14:paraId="58A304C6" w14:textId="77B68743" w:rsidR="00CF0907" w:rsidRP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- </w:t>
            </w:r>
            <w:r w:rsidRPr="00CF0907">
              <w:rPr>
                <w:sz w:val="20"/>
                <w:szCs w:val="20"/>
              </w:rPr>
              <w:t>F&amp;A</w:t>
            </w:r>
          </w:p>
        </w:tc>
        <w:tc>
          <w:tcPr>
            <w:tcW w:w="1710" w:type="dxa"/>
          </w:tcPr>
          <w:p w14:paraId="00FAFB59" w14:textId="76D56C49" w:rsidR="00CF0907" w:rsidRPr="00CF0907" w:rsidRDefault="00CF0907" w:rsidP="00CF090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157412326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487471">
                  <w:rPr>
                    <w:rFonts w:ascii="Arial Unicode MS" w:eastAsia="Arial Unicode MS" w:hAnsi="Arial Unicode MS" w:cs="Arial Unicode MS" w:hint="eastAsia"/>
                    <w:color w:val="2B579A"/>
                    <w:sz w:val="18"/>
                    <w:szCs w:val="20"/>
                    <w:shd w:val="clear" w:color="auto" w:fill="E6E6E6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421033793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487471">
                  <w:rPr>
                    <w:rFonts w:ascii="Arial Unicode MS" w:eastAsia="Arial Unicode MS" w:hAnsi="Arial Unicode MS" w:cs="Arial Unicode MS" w:hint="eastAsia"/>
                    <w:color w:val="2B579A"/>
                    <w:sz w:val="18"/>
                    <w:szCs w:val="20"/>
                    <w:shd w:val="clear" w:color="auto" w:fill="E6E6E6"/>
                  </w:rPr>
                  <w:t>☐</w:t>
                </w:r>
              </w:sdtContent>
            </w:sdt>
          </w:p>
        </w:tc>
      </w:tr>
      <w:tr w:rsidR="00CF0907" w:rsidRPr="00F07172" w14:paraId="59ECA111" w14:textId="77777777" w:rsidTr="7E0D551F">
        <w:trPr>
          <w:cantSplit/>
        </w:trPr>
        <w:tc>
          <w:tcPr>
            <w:tcW w:w="9000" w:type="dxa"/>
          </w:tcPr>
          <w:p w14:paraId="6793FC98" w14:textId="20B718CC" w:rsidR="00CF0907" w:rsidRP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HR</w:t>
            </w:r>
          </w:p>
        </w:tc>
        <w:tc>
          <w:tcPr>
            <w:tcW w:w="1710" w:type="dxa"/>
          </w:tcPr>
          <w:p w14:paraId="334E324E" w14:textId="7D14CF9F" w:rsidR="00CF0907" w:rsidRPr="00CF0907" w:rsidRDefault="00CF0907" w:rsidP="00CF090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11097818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Pr="00CF0907">
                  <w:rPr>
                    <w:rFonts w:ascii="Segoe UI Symbol" w:eastAsia="MS Mincho" w:hAnsi="Segoe UI Symbol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395944585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320E56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="00CF0907" w:rsidRPr="00F07172" w14:paraId="4F9806AF" w14:textId="77777777" w:rsidTr="7E0D551F">
        <w:trPr>
          <w:cantSplit/>
        </w:trPr>
        <w:tc>
          <w:tcPr>
            <w:tcW w:w="9000" w:type="dxa"/>
          </w:tcPr>
          <w:p w14:paraId="0FC3A388" w14:textId="2BD526AE" w:rsidR="00CF0907" w:rsidRP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Admin</w:t>
            </w:r>
          </w:p>
        </w:tc>
        <w:tc>
          <w:tcPr>
            <w:tcW w:w="1710" w:type="dxa"/>
          </w:tcPr>
          <w:p w14:paraId="5F65631C" w14:textId="6FC0BE10" w:rsidR="00CF0907" w:rsidRPr="00CF0907" w:rsidRDefault="00CF0907" w:rsidP="00CF090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95852442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Pr="00CF0907">
                  <w:rPr>
                    <w:rFonts w:ascii="Segoe UI Symbol" w:eastAsia="MS Mincho" w:hAnsi="Segoe UI Symbol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660000609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320E56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="00CF0907" w:rsidRPr="00F07172" w14:paraId="2D83337A" w14:textId="77777777" w:rsidTr="7E0D551F">
        <w:trPr>
          <w:cantSplit/>
        </w:trPr>
        <w:tc>
          <w:tcPr>
            <w:tcW w:w="9000" w:type="dxa"/>
          </w:tcPr>
          <w:p w14:paraId="4FAB0AB4" w14:textId="608A763D" w:rsidR="00CF0907" w:rsidRP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IT</w:t>
            </w:r>
          </w:p>
        </w:tc>
        <w:tc>
          <w:tcPr>
            <w:tcW w:w="1710" w:type="dxa"/>
          </w:tcPr>
          <w:p w14:paraId="6FC68257" w14:textId="01C9F0CB" w:rsidR="00CF0907" w:rsidRPr="00CF0907" w:rsidRDefault="00CF0907" w:rsidP="00CF090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6094968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Pr="00CF0907">
                  <w:rPr>
                    <w:rFonts w:ascii="Segoe UI Symbol" w:eastAsia="MS Mincho" w:hAnsi="Segoe UI Symbol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1174381369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320E56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="00CF0907" w:rsidRPr="00F07172" w14:paraId="3B1CAD9D" w14:textId="77777777" w:rsidTr="7E0D551F">
        <w:trPr>
          <w:cantSplit/>
        </w:trPr>
        <w:tc>
          <w:tcPr>
            <w:tcW w:w="9000" w:type="dxa"/>
          </w:tcPr>
          <w:p w14:paraId="424C31F6" w14:textId="47982665" w:rsidR="00CF0907" w:rsidRP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BD</w:t>
            </w:r>
          </w:p>
        </w:tc>
        <w:tc>
          <w:tcPr>
            <w:tcW w:w="1710" w:type="dxa"/>
          </w:tcPr>
          <w:p w14:paraId="0025899B" w14:textId="6D22BA5F" w:rsidR="00CF0907" w:rsidRPr="00CF0907" w:rsidRDefault="00CF0907" w:rsidP="00CF090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1628929487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Pr="00CF0907">
                  <w:rPr>
                    <w:rFonts w:ascii="Segoe UI Symbol" w:eastAsia="MS Mincho" w:hAnsi="Segoe UI Symbol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71813267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320E56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="00CF0907" w:rsidRPr="00F07172" w14:paraId="4C9F1D9C" w14:textId="77777777" w:rsidTr="7E0D551F">
        <w:trPr>
          <w:cantSplit/>
        </w:trPr>
        <w:tc>
          <w:tcPr>
            <w:tcW w:w="9000" w:type="dxa"/>
          </w:tcPr>
          <w:p w14:paraId="6D35EF2F" w14:textId="7E37EC18" w:rsidR="00CF0907" w:rsidRP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GOV</w:t>
            </w:r>
          </w:p>
        </w:tc>
        <w:tc>
          <w:tcPr>
            <w:tcW w:w="1710" w:type="dxa"/>
          </w:tcPr>
          <w:p w14:paraId="4925DD14" w14:textId="16ED26DA" w:rsidR="00CF0907" w:rsidRPr="00CF0907" w:rsidRDefault="00CF0907" w:rsidP="00CF090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368418096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Pr="00CF0907">
                  <w:rPr>
                    <w:rFonts w:ascii="Segoe UI Symbol" w:eastAsia="MS Mincho" w:hAnsi="Segoe UI Symbol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1898423240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320E56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="00CF0907" w:rsidRPr="00F07172" w14:paraId="2E6871B5" w14:textId="77777777" w:rsidTr="7E0D551F">
        <w:trPr>
          <w:cantSplit/>
        </w:trPr>
        <w:tc>
          <w:tcPr>
            <w:tcW w:w="9000" w:type="dxa"/>
          </w:tcPr>
          <w:p w14:paraId="3136031B" w14:textId="5E8CAC3D" w:rsidR="00CF0907" w:rsidRP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INTERNS</w:t>
            </w:r>
          </w:p>
        </w:tc>
        <w:tc>
          <w:tcPr>
            <w:tcW w:w="1710" w:type="dxa"/>
          </w:tcPr>
          <w:p w14:paraId="0021DEAE" w14:textId="6B17C57A" w:rsidR="00CF0907" w:rsidRPr="00CF0907" w:rsidRDefault="00CF0907" w:rsidP="00CF090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144237002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8B6290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326748080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8B6290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☒</w:t>
                </w:r>
              </w:sdtContent>
            </w:sdt>
          </w:p>
        </w:tc>
      </w:tr>
      <w:tr w:rsidR="00CF0907" w:rsidRPr="00F07172" w14:paraId="59544AD0" w14:textId="77777777" w:rsidTr="7E0D551F">
        <w:trPr>
          <w:cantSplit/>
        </w:trPr>
        <w:tc>
          <w:tcPr>
            <w:tcW w:w="9000" w:type="dxa"/>
          </w:tcPr>
          <w:p w14:paraId="5E129964" w14:textId="22103975" w:rsidR="00CF0907" w:rsidRDefault="00CF0907" w:rsidP="00CF0907">
            <w:pPr>
              <w:pStyle w:val="ListParagraph"/>
              <w:ind w:left="360" w:right="-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SharePoint SG </w:t>
            </w:r>
            <w:r w:rsidR="006F4BD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Pr="00CF0907">
              <w:rPr>
                <w:sz w:val="20"/>
                <w:szCs w:val="20"/>
              </w:rPr>
              <w:t>Board</w:t>
            </w:r>
          </w:p>
        </w:tc>
        <w:tc>
          <w:tcPr>
            <w:tcW w:w="1710" w:type="dxa"/>
          </w:tcPr>
          <w:p w14:paraId="0A938B51" w14:textId="002AED45" w:rsidR="00CF0907" w:rsidRPr="00CF0907" w:rsidRDefault="00CF0907" w:rsidP="00CF0907">
            <w:pPr>
              <w:ind w:right="532"/>
              <w:rPr>
                <w:sz w:val="18"/>
                <w:szCs w:val="20"/>
              </w:rPr>
            </w:pPr>
            <w:r w:rsidRPr="00CF0907">
              <w:rPr>
                <w:sz w:val="18"/>
                <w:szCs w:val="20"/>
              </w:rPr>
              <w:t xml:space="preserve">Yes: 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1540507753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Pr="00CF0907">
                  <w:rPr>
                    <w:rFonts w:ascii="Segoe UI Symbol" w:eastAsia="MS Mincho" w:hAnsi="Segoe UI Symbol" w:cs="Segoe UI Symbol"/>
                    <w:sz w:val="18"/>
                    <w:szCs w:val="20"/>
                  </w:rPr>
                  <w:t>☐</w:t>
                </w:r>
              </w:sdtContent>
            </w:sdt>
            <w:r w:rsidRPr="00CF0907">
              <w:rPr>
                <w:sz w:val="18"/>
                <w:szCs w:val="20"/>
              </w:rPr>
              <w:t>No:</w:t>
            </w:r>
            <w:sdt>
              <w:sdtPr>
                <w:rPr>
                  <w:color w:val="2B579A"/>
                  <w:sz w:val="18"/>
                  <w:szCs w:val="20"/>
                  <w:shd w:val="clear" w:color="auto" w:fill="E6E6E6"/>
                </w:rPr>
                <w:id w:val="-1898891274"/>
                <w14:checkbox>
                  <w14:checked w14:val="1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320E56">
                  <w:rPr>
                    <w:rFonts w:ascii="Arial Unicode MS" w:eastAsia="Arial Unicode MS" w:hAnsi="Arial Unicode MS" w:cs="Arial Unicode MS" w:hint="eastAsia"/>
                    <w:sz w:val="18"/>
                    <w:szCs w:val="20"/>
                  </w:rPr>
                  <w:t>☒</w:t>
                </w:r>
              </w:sdtContent>
            </w:sdt>
          </w:p>
        </w:tc>
      </w:tr>
    </w:tbl>
    <w:p w14:paraId="2BC6AA1D" w14:textId="42646FEA" w:rsidR="00C972F3" w:rsidRDefault="00813551" w:rsidP="003547BB">
      <w:pPr>
        <w:spacing w:after="0"/>
        <w:rPr>
          <w:color w:val="FF0000"/>
        </w:rPr>
      </w:pPr>
      <w:r w:rsidRPr="00A31D2D">
        <w:rPr>
          <w:b/>
          <w:bCs/>
          <w:color w:val="FF0000"/>
        </w:rPr>
        <w:t>NOTE</w:t>
      </w:r>
      <w:r w:rsidRPr="00A31D2D">
        <w:rPr>
          <w:color w:val="FF0000"/>
        </w:rPr>
        <w:t xml:space="preserve">: All changes to SharePoint permissions has to be updated on </w:t>
      </w:r>
      <w:r w:rsidR="00D4154E" w:rsidRPr="00A31D2D">
        <w:rPr>
          <w:color w:val="FF0000"/>
        </w:rPr>
        <w:t xml:space="preserve">the </w:t>
      </w:r>
      <w:hyperlink r:id="rId11" w:history="1">
        <w:r w:rsidR="003B5277" w:rsidRPr="001E2D11">
          <w:rPr>
            <w:rStyle w:val="Hyperlink"/>
          </w:rPr>
          <w:t>https://partnersnet107.sharepoint.com/:x:/s/External/EQTv8N0KJmxMqduK8H1xayABX9LaOuVQjlsMCZbgQCCdVA?e=MiPQgM</w:t>
        </w:r>
      </w:hyperlink>
      <w:r w:rsidR="003B5277">
        <w:t xml:space="preserve"> </w:t>
      </w:r>
      <w:r w:rsidR="00A31D2D" w:rsidRPr="00A31D2D">
        <w:rPr>
          <w:color w:val="FF0000"/>
        </w:rPr>
        <w:t xml:space="preserve">Excel sheet. </w:t>
      </w:r>
      <w:r w:rsidR="00D4154E" w:rsidRPr="00A31D2D">
        <w:rPr>
          <w:color w:val="FF0000"/>
        </w:rPr>
        <w:t xml:space="preserve"> </w:t>
      </w:r>
    </w:p>
    <w:p w14:paraId="2226462B" w14:textId="77777777" w:rsidR="00C972F3" w:rsidRDefault="00C972F3">
      <w:pPr>
        <w:rPr>
          <w:color w:val="FF0000"/>
        </w:rPr>
      </w:pPr>
      <w:r>
        <w:rPr>
          <w:color w:val="FF0000"/>
        </w:rPr>
        <w:br w:type="page"/>
      </w:r>
    </w:p>
    <w:p w14:paraId="656FE9EC" w14:textId="04993AEE" w:rsidR="00C972F3" w:rsidRPr="00F84FBC" w:rsidRDefault="00C972F3" w:rsidP="00F84FBC">
      <w:pPr>
        <w:jc w:val="center"/>
        <w:rPr>
          <w:b/>
          <w:bCs/>
          <w:sz w:val="28"/>
          <w:szCs w:val="28"/>
          <w:u w:val="single"/>
        </w:rPr>
      </w:pPr>
      <w:r w:rsidRPr="00F84FBC">
        <w:rPr>
          <w:b/>
          <w:bCs/>
          <w:sz w:val="28"/>
          <w:szCs w:val="28"/>
          <w:u w:val="single"/>
        </w:rPr>
        <w:lastRenderedPageBreak/>
        <w:t>PandaDoc User Set Up</w:t>
      </w:r>
    </w:p>
    <w:tbl>
      <w:tblPr>
        <w:tblStyle w:val="LightGrid-Accent3"/>
        <w:tblW w:w="10710" w:type="dxa"/>
        <w:tblInd w:w="-460" w:type="dxa"/>
        <w:tblLayout w:type="fixed"/>
        <w:tblLook w:val="04A0" w:firstRow="1" w:lastRow="0" w:firstColumn="1" w:lastColumn="0" w:noHBand="0" w:noVBand="1"/>
      </w:tblPr>
      <w:tblGrid>
        <w:gridCol w:w="5670"/>
        <w:gridCol w:w="5040"/>
      </w:tblGrid>
      <w:tr w:rsidR="00C972F3" w:rsidRPr="00F07172" w14:paraId="4276B9C0" w14:textId="77777777" w:rsidTr="00983B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0" w:type="dxa"/>
            <w:gridSpan w:val="2"/>
          </w:tcPr>
          <w:p w14:paraId="116DF5AD" w14:textId="2BEBDE40" w:rsidR="00C972F3" w:rsidRPr="00F07172" w:rsidRDefault="00C972F3" w:rsidP="00983BF2">
            <w:pPr>
              <w:jc w:val="center"/>
              <w:rPr>
                <w:rFonts w:asciiTheme="minorHAnsi" w:hAnsiTheme="minorHAnsi"/>
              </w:rPr>
            </w:pPr>
            <w:r w:rsidRPr="00F07172">
              <w:rPr>
                <w:rFonts w:asciiTheme="minorHAnsi" w:hAnsiTheme="minorHAnsi"/>
              </w:rPr>
              <w:t>User Information</w:t>
            </w:r>
            <w:r>
              <w:rPr>
                <w:rFonts w:asciiTheme="minorHAnsi" w:hAnsiTheme="minorHAnsi"/>
              </w:rPr>
              <w:t xml:space="preserve"> &amp; Access</w:t>
            </w:r>
          </w:p>
        </w:tc>
      </w:tr>
      <w:tr w:rsidR="00C972F3" w:rsidRPr="00F07172" w14:paraId="5F1E5C52" w14:textId="77777777" w:rsidTr="00983B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5FC0D4AA" w14:textId="7D440510" w:rsidR="00C972F3" w:rsidRPr="00F07172" w:rsidRDefault="00C972F3" w:rsidP="00983BF2">
            <w:pPr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Does this user need access to PandaDoc</w:t>
            </w:r>
          </w:p>
        </w:tc>
        <w:tc>
          <w:tcPr>
            <w:tcW w:w="5040" w:type="dxa"/>
            <w:vAlign w:val="center"/>
          </w:tcPr>
          <w:p w14:paraId="03AB5667" w14:textId="3839493B" w:rsidR="00C972F3" w:rsidRPr="00C972F3" w:rsidRDefault="00C972F3" w:rsidP="00C972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</w:rPr>
            </w:pPr>
            <w:r>
              <w:t xml:space="preserve">Yes: </w:t>
            </w:r>
            <w:sdt>
              <w:sdtPr>
                <w:id w:val="109057894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sdtContent>
            </w:sdt>
            <w:r>
              <w:t xml:space="preserve"> - No:</w:t>
            </w:r>
            <w:sdt>
              <w:sdtPr>
                <w:rPr>
                  <w:color w:val="2B579A"/>
                  <w:shd w:val="clear" w:color="auto" w:fill="E6E6E6"/>
                </w:rPr>
                <w:id w:val="-413423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 w:rsidRPr="18043812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</w:tr>
      <w:tr w:rsidR="00C972F3" w:rsidRPr="00F07172" w14:paraId="3D07EBB4" w14:textId="77777777" w:rsidTr="00983B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2AC8AAC1" w14:textId="1AC5B6F8" w:rsidR="00C972F3" w:rsidRPr="00F07172" w:rsidRDefault="00C972F3" w:rsidP="00983BF2">
            <w:pPr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If yes, what user group in PandaDoc</w:t>
            </w:r>
            <w:r w:rsidR="00496583">
              <w:rPr>
                <w:rFonts w:asciiTheme="minorHAnsi" w:hAnsiTheme="minorHAnsi"/>
                <w:b w:val="0"/>
              </w:rPr>
              <w:t>?</w:t>
            </w:r>
          </w:p>
        </w:tc>
        <w:tc>
          <w:tcPr>
            <w:tcW w:w="5040" w:type="dxa"/>
            <w:vAlign w:val="center"/>
          </w:tcPr>
          <w:p w14:paraId="6F4B7657" w14:textId="77777777" w:rsidR="00C972F3" w:rsidRPr="00F07172" w:rsidRDefault="00C972F3" w:rsidP="00983BF2">
            <w:pPr>
              <w:spacing w:after="200"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2D50D6B0" w14:textId="77777777" w:rsidR="00C972F3" w:rsidRPr="00F07172" w:rsidRDefault="00C972F3" w:rsidP="00C972F3">
      <w:pPr>
        <w:spacing w:after="0" w:line="240" w:lineRule="auto"/>
      </w:pPr>
    </w:p>
    <w:p w14:paraId="40675E36" w14:textId="4BAAB48B" w:rsidR="00496583" w:rsidRPr="00F84FBC" w:rsidRDefault="00496583" w:rsidP="00F84FBC">
      <w:pPr>
        <w:jc w:val="center"/>
        <w:rPr>
          <w:b/>
          <w:bCs/>
          <w:sz w:val="28"/>
          <w:szCs w:val="28"/>
          <w:u w:val="single"/>
        </w:rPr>
      </w:pPr>
      <w:r w:rsidRPr="00F84FBC">
        <w:rPr>
          <w:b/>
          <w:bCs/>
          <w:sz w:val="28"/>
          <w:szCs w:val="28"/>
          <w:u w:val="single"/>
        </w:rPr>
        <w:t>Replicon User Set Up</w:t>
      </w:r>
    </w:p>
    <w:tbl>
      <w:tblPr>
        <w:tblStyle w:val="LightGrid-Accent3"/>
        <w:tblW w:w="10710" w:type="dxa"/>
        <w:tblInd w:w="-460" w:type="dxa"/>
        <w:tblLayout w:type="fixed"/>
        <w:tblLook w:val="04A0" w:firstRow="1" w:lastRow="0" w:firstColumn="1" w:lastColumn="0" w:noHBand="0" w:noVBand="1"/>
      </w:tblPr>
      <w:tblGrid>
        <w:gridCol w:w="5670"/>
        <w:gridCol w:w="5040"/>
      </w:tblGrid>
      <w:tr w:rsidR="00496583" w:rsidRPr="00F07172" w14:paraId="1231081E" w14:textId="77777777" w:rsidTr="00983B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0" w:type="dxa"/>
            <w:gridSpan w:val="2"/>
          </w:tcPr>
          <w:p w14:paraId="58961F06" w14:textId="77777777" w:rsidR="00496583" w:rsidRPr="00F07172" w:rsidRDefault="00496583" w:rsidP="00983BF2">
            <w:pPr>
              <w:jc w:val="center"/>
              <w:rPr>
                <w:rFonts w:asciiTheme="minorHAnsi" w:hAnsiTheme="minorHAnsi"/>
              </w:rPr>
            </w:pPr>
            <w:r w:rsidRPr="00F07172">
              <w:rPr>
                <w:rFonts w:asciiTheme="minorHAnsi" w:hAnsiTheme="minorHAnsi"/>
              </w:rPr>
              <w:t>User Information</w:t>
            </w:r>
            <w:r>
              <w:rPr>
                <w:rFonts w:asciiTheme="minorHAnsi" w:hAnsiTheme="minorHAnsi"/>
              </w:rPr>
              <w:t xml:space="preserve"> &amp; Access</w:t>
            </w:r>
          </w:p>
        </w:tc>
      </w:tr>
      <w:tr w:rsidR="00496583" w:rsidRPr="00F07172" w14:paraId="14E28090" w14:textId="77777777" w:rsidTr="00983B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7E111FB1" w14:textId="34ABD838" w:rsidR="00496583" w:rsidRPr="00F07172" w:rsidRDefault="007925D3" w:rsidP="00983BF2">
            <w:pPr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Start Date</w:t>
            </w:r>
          </w:p>
        </w:tc>
        <w:tc>
          <w:tcPr>
            <w:tcW w:w="5040" w:type="dxa"/>
            <w:vAlign w:val="center"/>
          </w:tcPr>
          <w:p w14:paraId="71F9BD5D" w14:textId="77777777" w:rsidR="00496583" w:rsidRPr="00C972F3" w:rsidRDefault="00496583" w:rsidP="00983B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</w:rPr>
            </w:pPr>
            <w:r>
              <w:t xml:space="preserve">Yes: </w:t>
            </w:r>
            <w:sdt>
              <w:sdtPr>
                <w:id w:val="693120248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sdtContent>
            </w:sdt>
            <w:r>
              <w:t xml:space="preserve"> - No:</w:t>
            </w:r>
            <w:sdt>
              <w:sdtPr>
                <w:rPr>
                  <w:color w:val="2B579A"/>
                  <w:shd w:val="clear" w:color="auto" w:fill="E6E6E6"/>
                </w:rPr>
                <w:id w:val="190124892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 w:rsidRPr="18043812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</w:tr>
      <w:tr w:rsidR="00496583" w:rsidRPr="00F07172" w14:paraId="75BF2854" w14:textId="77777777" w:rsidTr="007925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506ADDD1" w14:textId="4399D3D4" w:rsidR="00496583" w:rsidRPr="00F07172" w:rsidRDefault="007925D3" w:rsidP="00983BF2">
            <w:pPr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Monthly Salary Rate</w:t>
            </w:r>
          </w:p>
        </w:tc>
        <w:tc>
          <w:tcPr>
            <w:tcW w:w="5040" w:type="dxa"/>
            <w:vAlign w:val="center"/>
          </w:tcPr>
          <w:p w14:paraId="2ECC7C09" w14:textId="77777777" w:rsidR="00496583" w:rsidRPr="00F07172" w:rsidRDefault="00496583" w:rsidP="007925D3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96583" w:rsidRPr="00F07172" w14:paraId="75B1D93F" w14:textId="77777777" w:rsidTr="00792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417B0E29" w14:textId="4C1E5B1A" w:rsidR="00496583" w:rsidRPr="00F07172" w:rsidRDefault="007925D3" w:rsidP="00983BF2">
            <w:r>
              <w:rPr>
                <w:rFonts w:asciiTheme="minorHAnsi" w:hAnsiTheme="minorHAnsi"/>
                <w:b w:val="0"/>
              </w:rPr>
              <w:t>Monthly Salary Currency</w:t>
            </w:r>
          </w:p>
        </w:tc>
        <w:tc>
          <w:tcPr>
            <w:tcW w:w="5040" w:type="dxa"/>
            <w:vAlign w:val="center"/>
          </w:tcPr>
          <w:p w14:paraId="28DB0740" w14:textId="77777777" w:rsidR="00496583" w:rsidRPr="00F07172" w:rsidRDefault="00496583" w:rsidP="007925D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6583" w14:paraId="0CF351A3" w14:textId="77777777" w:rsidTr="007925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42E82C2A" w14:textId="4CB894EE" w:rsidR="00496583" w:rsidRDefault="007925D3" w:rsidP="00983BF2">
            <w:pPr>
              <w:rPr>
                <w:rFonts w:asciiTheme="minorHAnsi" w:hAnsiTheme="minorHAnsi"/>
                <w:b w:val="0"/>
                <w:bCs w:val="0"/>
              </w:rPr>
            </w:pPr>
            <w:r>
              <w:rPr>
                <w:rFonts w:asciiTheme="minorHAnsi" w:hAnsiTheme="minorHAnsi"/>
                <w:b w:val="0"/>
                <w:bCs w:val="0"/>
              </w:rPr>
              <w:t>ID (National Document)</w:t>
            </w:r>
          </w:p>
        </w:tc>
        <w:tc>
          <w:tcPr>
            <w:tcW w:w="5040" w:type="dxa"/>
            <w:vAlign w:val="center"/>
          </w:tcPr>
          <w:p w14:paraId="5FF31ED9" w14:textId="77777777" w:rsidR="00496583" w:rsidRDefault="00496583" w:rsidP="00983BF2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96583" w:rsidRPr="00F07172" w14:paraId="08EA2631" w14:textId="77777777" w:rsidTr="00983B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6D8F95C8" w14:textId="50C0ACE8" w:rsidR="00496583" w:rsidRPr="00F07172" w:rsidRDefault="007925D3" w:rsidP="00983BF2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 w:val="0"/>
              </w:rPr>
              <w:t>Type of Contract</w:t>
            </w:r>
          </w:p>
        </w:tc>
        <w:tc>
          <w:tcPr>
            <w:tcW w:w="5040" w:type="dxa"/>
            <w:vAlign w:val="center"/>
          </w:tcPr>
          <w:p w14:paraId="38720302" w14:textId="77777777" w:rsidR="00496583" w:rsidRPr="00F07172" w:rsidRDefault="00496583" w:rsidP="00983B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925D3" w:rsidRPr="00F07172" w14:paraId="15AC0391" w14:textId="77777777" w:rsidTr="00983B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2A3C37F9" w14:textId="090DA18A" w:rsidR="007925D3" w:rsidRDefault="007925D3" w:rsidP="00983BF2">
            <w:pPr>
              <w:rPr>
                <w:b w:val="0"/>
              </w:rPr>
            </w:pPr>
            <w:r>
              <w:rPr>
                <w:rFonts w:asciiTheme="minorHAnsi" w:hAnsiTheme="minorHAnsi"/>
                <w:b w:val="0"/>
                <w:bCs w:val="0"/>
              </w:rPr>
              <w:t>Personal Email</w:t>
            </w:r>
          </w:p>
        </w:tc>
        <w:tc>
          <w:tcPr>
            <w:tcW w:w="5040" w:type="dxa"/>
            <w:vAlign w:val="center"/>
          </w:tcPr>
          <w:p w14:paraId="633C26DE" w14:textId="77777777" w:rsidR="007925D3" w:rsidRPr="00F07172" w:rsidRDefault="007925D3" w:rsidP="00983B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925D3" w:rsidRPr="00F07172" w14:paraId="564DDD42" w14:textId="77777777" w:rsidTr="00983B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50813926" w14:textId="341FD7FC" w:rsidR="007925D3" w:rsidRDefault="007925D3" w:rsidP="00983BF2">
            <w:pPr>
              <w:rPr>
                <w:b w:val="0"/>
                <w:bCs w:val="0"/>
              </w:rPr>
            </w:pPr>
            <w:r>
              <w:rPr>
                <w:rFonts w:asciiTheme="minorHAnsi" w:hAnsiTheme="minorHAnsi"/>
                <w:b w:val="0"/>
              </w:rPr>
              <w:t xml:space="preserve">Address </w:t>
            </w:r>
          </w:p>
        </w:tc>
        <w:tc>
          <w:tcPr>
            <w:tcW w:w="5040" w:type="dxa"/>
            <w:vAlign w:val="center"/>
          </w:tcPr>
          <w:p w14:paraId="087A48F7" w14:textId="77777777" w:rsidR="007925D3" w:rsidRPr="00F07172" w:rsidRDefault="007925D3" w:rsidP="00983B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925D3" w:rsidRPr="00F07172" w14:paraId="7B31E0DF" w14:textId="77777777" w:rsidTr="00983B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64F05CD5" w14:textId="1A139F3A" w:rsidR="007925D3" w:rsidRDefault="007925D3" w:rsidP="00983BF2">
            <w:pPr>
              <w:rPr>
                <w:b w:val="0"/>
              </w:rPr>
            </w:pPr>
            <w:r>
              <w:rPr>
                <w:rFonts w:asciiTheme="minorHAnsi" w:hAnsiTheme="minorHAnsi"/>
                <w:b w:val="0"/>
                <w:bCs w:val="0"/>
              </w:rPr>
              <w:t>City</w:t>
            </w:r>
          </w:p>
        </w:tc>
        <w:tc>
          <w:tcPr>
            <w:tcW w:w="5040" w:type="dxa"/>
            <w:vAlign w:val="center"/>
          </w:tcPr>
          <w:p w14:paraId="742644FF" w14:textId="77777777" w:rsidR="007925D3" w:rsidRPr="00F07172" w:rsidRDefault="007925D3" w:rsidP="00983B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925D3" w:rsidRPr="00F07172" w14:paraId="34E2734A" w14:textId="77777777" w:rsidTr="00983B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124D4D16" w14:textId="34C8DEF3" w:rsidR="007925D3" w:rsidRDefault="007925D3" w:rsidP="00983BF2">
            <w:pPr>
              <w:rPr>
                <w:b w:val="0"/>
                <w:bCs w:val="0"/>
              </w:rPr>
            </w:pPr>
            <w:r>
              <w:rPr>
                <w:rFonts w:asciiTheme="minorHAnsi" w:hAnsiTheme="minorHAnsi"/>
                <w:b w:val="0"/>
                <w:bCs w:val="0"/>
              </w:rPr>
              <w:t>Birth Date</w:t>
            </w:r>
          </w:p>
        </w:tc>
        <w:tc>
          <w:tcPr>
            <w:tcW w:w="5040" w:type="dxa"/>
            <w:vAlign w:val="center"/>
          </w:tcPr>
          <w:p w14:paraId="3A9302E2" w14:textId="77777777" w:rsidR="007925D3" w:rsidRPr="00F07172" w:rsidRDefault="007925D3" w:rsidP="00983B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925D3" w:rsidRPr="00F07172" w14:paraId="7506C400" w14:textId="77777777" w:rsidTr="00983B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003E021E" w14:textId="0408172B" w:rsidR="007925D3" w:rsidRDefault="007925D3" w:rsidP="00983BF2">
            <w:pPr>
              <w:rPr>
                <w:b w:val="0"/>
                <w:bCs w:val="0"/>
              </w:rPr>
            </w:pPr>
            <w:r>
              <w:rPr>
                <w:rFonts w:asciiTheme="minorHAnsi" w:hAnsiTheme="minorHAnsi"/>
                <w:b w:val="0"/>
                <w:bCs w:val="0"/>
              </w:rPr>
              <w:t>Gender</w:t>
            </w:r>
          </w:p>
        </w:tc>
        <w:tc>
          <w:tcPr>
            <w:tcW w:w="5040" w:type="dxa"/>
            <w:vAlign w:val="center"/>
          </w:tcPr>
          <w:p w14:paraId="65E3F3A4" w14:textId="77777777" w:rsidR="007925D3" w:rsidRPr="00F07172" w:rsidRDefault="007925D3" w:rsidP="00983B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925D3" w:rsidRPr="00F07172" w14:paraId="1671BF23" w14:textId="77777777" w:rsidTr="00983B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5B45DD48" w14:textId="76EA2708" w:rsidR="007925D3" w:rsidRPr="007925D3" w:rsidRDefault="007925D3" w:rsidP="00983BF2">
            <w:r>
              <w:rPr>
                <w:rFonts w:asciiTheme="minorHAnsi" w:hAnsiTheme="minorHAnsi"/>
                <w:b w:val="0"/>
                <w:bCs w:val="0"/>
              </w:rPr>
              <w:t>Supervisor</w:t>
            </w:r>
          </w:p>
        </w:tc>
        <w:tc>
          <w:tcPr>
            <w:tcW w:w="5040" w:type="dxa"/>
            <w:vAlign w:val="center"/>
          </w:tcPr>
          <w:p w14:paraId="2246EFFF" w14:textId="77777777" w:rsidR="007925D3" w:rsidRPr="00F07172" w:rsidRDefault="007925D3" w:rsidP="00983B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925D3" w:rsidRPr="00F07172" w14:paraId="04CDE379" w14:textId="77777777" w:rsidTr="00983B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78D77A77" w14:textId="58932A03" w:rsidR="007925D3" w:rsidRDefault="007925D3" w:rsidP="00983BF2">
            <w:pPr>
              <w:rPr>
                <w:b w:val="0"/>
                <w:bCs w:val="0"/>
              </w:rPr>
            </w:pPr>
            <w:r>
              <w:rPr>
                <w:rFonts w:asciiTheme="minorHAnsi" w:hAnsiTheme="minorHAnsi"/>
                <w:b w:val="0"/>
                <w:bCs w:val="0"/>
              </w:rPr>
              <w:t>Replicon Permissions</w:t>
            </w:r>
          </w:p>
        </w:tc>
        <w:tc>
          <w:tcPr>
            <w:tcW w:w="5040" w:type="dxa"/>
            <w:vAlign w:val="center"/>
          </w:tcPr>
          <w:p w14:paraId="005A9430" w14:textId="5EF28319" w:rsidR="007925D3" w:rsidRPr="00F07172" w:rsidRDefault="007925D3" w:rsidP="007925D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Administrator </w:t>
            </w:r>
            <w:sdt>
              <w:sdtPr>
                <w:id w:val="1625807905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Pr="00FC1760"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sdtContent>
            </w:sdt>
            <w:r>
              <w:t xml:space="preserve"> </w:t>
            </w:r>
          </w:p>
          <w:p w14:paraId="2DF392BC" w14:textId="1E1D8207" w:rsidR="007925D3" w:rsidRDefault="007925D3" w:rsidP="007925D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Payroll/F&amp;A Manager </w:t>
            </w:r>
            <w:sdt>
              <w:sdtPr>
                <w:id w:val="1084341018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Pr="00FC1760"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sdtContent>
            </w:sdt>
          </w:p>
          <w:p w14:paraId="7D8224E2" w14:textId="15E9B59D" w:rsidR="007925D3" w:rsidRPr="007925D3" w:rsidRDefault="007925D3" w:rsidP="007925D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Supervisor </w:t>
            </w:r>
            <w:sdt>
              <w:sdtPr>
                <w:id w:val="100393344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sdtContent>
            </w:sdt>
          </w:p>
        </w:tc>
      </w:tr>
      <w:tr w:rsidR="009D3BFD" w:rsidRPr="00F07172" w14:paraId="53625E98" w14:textId="77777777" w:rsidTr="00983B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4F454132" w14:textId="2721883E" w:rsidR="009D3BFD" w:rsidRDefault="009D3BFD" w:rsidP="00983BF2">
            <w:pPr>
              <w:rPr>
                <w:b w:val="0"/>
                <w:bCs w:val="0"/>
              </w:rPr>
            </w:pPr>
            <w:r>
              <w:rPr>
                <w:rFonts w:asciiTheme="minorHAnsi" w:hAnsiTheme="minorHAnsi"/>
                <w:b w:val="0"/>
                <w:bCs w:val="0"/>
              </w:rPr>
              <w:t>Expense Approval Path</w:t>
            </w:r>
          </w:p>
        </w:tc>
        <w:tc>
          <w:tcPr>
            <w:tcW w:w="5040" w:type="dxa"/>
            <w:vAlign w:val="center"/>
          </w:tcPr>
          <w:p w14:paraId="7D743E7C" w14:textId="5BDD275F" w:rsidR="009D3BFD" w:rsidRPr="00F07172" w:rsidRDefault="009D3BFD" w:rsidP="009D3B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Supervsior</w:t>
            </w:r>
            <w:proofErr w:type="spellEnd"/>
            <w:r>
              <w:t xml:space="preserve"> Only </w:t>
            </w:r>
            <w:sdt>
              <w:sdtPr>
                <w:id w:val="-1431418993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Pr="00FC1760"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sdtContent>
            </w:sdt>
            <w:r>
              <w:t xml:space="preserve"> </w:t>
            </w:r>
          </w:p>
          <w:p w14:paraId="6F8E0D16" w14:textId="7136FF33" w:rsidR="009D3BFD" w:rsidRDefault="009D3BFD" w:rsidP="009D3B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F&amp;A Director/Officer then Supervisor </w:t>
            </w:r>
            <w:sdt>
              <w:sdtPr>
                <w:id w:val="-1813941438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Pr="00FC1760"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sdtContent>
            </w:sdt>
          </w:p>
          <w:p w14:paraId="2EE2F1C8" w14:textId="77777777" w:rsidR="009D3BFD" w:rsidRDefault="009D3BFD" w:rsidP="007925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9C7DDB3" w14:textId="77777777" w:rsidR="00496583" w:rsidRPr="00F07172" w:rsidRDefault="00496583" w:rsidP="00496583">
      <w:pPr>
        <w:spacing w:after="0" w:line="240" w:lineRule="auto"/>
      </w:pPr>
    </w:p>
    <w:p w14:paraId="09DFBFBF" w14:textId="77777777" w:rsidR="00111486" w:rsidRPr="00F07172" w:rsidRDefault="00111486" w:rsidP="00111486"/>
    <w:sectPr w:rsidR="00111486" w:rsidRPr="00F07172" w:rsidSect="00F323C9">
      <w:headerReference w:type="default" r:id="rId12"/>
      <w:footerReference w:type="default" r:id="rId13"/>
      <w:pgSz w:w="12240" w:h="15840"/>
      <w:pgMar w:top="1440" w:right="630" w:bottom="1440" w:left="1440" w:header="720" w:footer="2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A69558" w14:textId="77777777" w:rsidR="00315B32" w:rsidRDefault="00315B32" w:rsidP="00552181">
      <w:pPr>
        <w:spacing w:after="0" w:line="240" w:lineRule="auto"/>
      </w:pPr>
      <w:r>
        <w:separator/>
      </w:r>
    </w:p>
  </w:endnote>
  <w:endnote w:type="continuationSeparator" w:id="0">
    <w:p w14:paraId="14B10040" w14:textId="77777777" w:rsidR="00315B32" w:rsidRDefault="00315B32" w:rsidP="00552181">
      <w:pPr>
        <w:spacing w:after="0" w:line="240" w:lineRule="auto"/>
      </w:pPr>
      <w:r>
        <w:continuationSeparator/>
      </w:r>
    </w:p>
  </w:endnote>
  <w:endnote w:type="continuationNotice" w:id="1">
    <w:p w14:paraId="2E532671" w14:textId="77777777" w:rsidR="00315B32" w:rsidRDefault="00315B3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C97261" w14:textId="556BD8A6" w:rsidR="00F07172" w:rsidRDefault="00F323C9" w:rsidP="00F323C9">
    <w:pPr>
      <w:pStyle w:val="Footer"/>
      <w:jc w:val="right"/>
    </w:pPr>
    <w:r>
      <w:t xml:space="preserve"> </w:t>
    </w:r>
    <w:r>
      <w:rPr>
        <w:noProof/>
      </w:rPr>
      <w:t xml:space="preserve">POA </w:t>
    </w:r>
    <w:r w:rsidR="00ED4710">
      <w:rPr>
        <w:noProof/>
      </w:rPr>
      <w:t>112024</w:t>
    </w:r>
    <w:r>
      <w:t xml:space="preserve">                                                                                     </w:t>
    </w:r>
    <w:r w:rsidR="00F07172">
      <w:t xml:space="preserve">Page </w:t>
    </w:r>
    <w:sdt>
      <w:sdtPr>
        <w:rPr>
          <w:color w:val="2B579A"/>
          <w:shd w:val="clear" w:color="auto" w:fill="E6E6E6"/>
        </w:rPr>
        <w:id w:val="-143822218"/>
        <w:docPartObj>
          <w:docPartGallery w:val="Page Numbers (Bottom of Page)"/>
          <w:docPartUnique/>
        </w:docPartObj>
      </w:sdtPr>
      <w:sdtEndPr>
        <w:rPr>
          <w:noProof/>
          <w:color w:val="auto"/>
          <w:shd w:val="clear" w:color="auto" w:fill="auto"/>
        </w:rPr>
      </w:sdtEndPr>
      <w:sdtContent>
        <w:r w:rsidR="00F07172">
          <w:rPr>
            <w:color w:val="2B579A"/>
            <w:shd w:val="clear" w:color="auto" w:fill="E6E6E6"/>
          </w:rPr>
          <w:fldChar w:fldCharType="begin"/>
        </w:r>
        <w:r w:rsidR="00F07172">
          <w:instrText xml:space="preserve"> PAGE   \* MERGEFORMAT </w:instrText>
        </w:r>
        <w:r w:rsidR="00F07172">
          <w:rPr>
            <w:color w:val="2B579A"/>
            <w:shd w:val="clear" w:color="auto" w:fill="E6E6E6"/>
          </w:rPr>
          <w:fldChar w:fldCharType="separate"/>
        </w:r>
        <w:r w:rsidR="00AB7F4A">
          <w:rPr>
            <w:noProof/>
          </w:rPr>
          <w:t>2</w:t>
        </w:r>
        <w:r w:rsidR="00F07172">
          <w:rPr>
            <w:noProof/>
            <w:color w:val="2B579A"/>
            <w:shd w:val="clear" w:color="auto" w:fill="E6E6E6"/>
          </w:rPr>
          <w:fldChar w:fldCharType="end"/>
        </w:r>
      </w:sdtContent>
    </w:sdt>
  </w:p>
  <w:p w14:paraId="5535B88C" w14:textId="77777777" w:rsidR="00A27819" w:rsidRDefault="00A278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49C074" w14:textId="77777777" w:rsidR="00315B32" w:rsidRDefault="00315B32" w:rsidP="00552181">
      <w:pPr>
        <w:spacing w:after="0" w:line="240" w:lineRule="auto"/>
      </w:pPr>
      <w:r>
        <w:separator/>
      </w:r>
    </w:p>
  </w:footnote>
  <w:footnote w:type="continuationSeparator" w:id="0">
    <w:p w14:paraId="30F31730" w14:textId="77777777" w:rsidR="00315B32" w:rsidRDefault="00315B32" w:rsidP="00552181">
      <w:pPr>
        <w:spacing w:after="0" w:line="240" w:lineRule="auto"/>
      </w:pPr>
      <w:r>
        <w:continuationSeparator/>
      </w:r>
    </w:p>
  </w:footnote>
  <w:footnote w:type="continuationNotice" w:id="1">
    <w:p w14:paraId="7A18EC20" w14:textId="77777777" w:rsidR="00315B32" w:rsidRDefault="00315B3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902D4C" w14:textId="7E38FAD0" w:rsidR="007B76C5" w:rsidRDefault="007B76C5" w:rsidP="003A6DB0">
    <w:pPr>
      <w:pStyle w:val="Header"/>
      <w:pBdr>
        <w:bottom w:val="thickThinSmallGap" w:sz="24" w:space="1" w:color="622423" w:themeColor="accent2" w:themeShade="7F"/>
      </w:pBdr>
      <w:tabs>
        <w:tab w:val="left" w:pos="7350"/>
      </w:tabs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sz w:val="32"/>
        <w:szCs w:val="32"/>
      </w:rPr>
      <w:tab/>
    </w:r>
    <w:sdt>
      <w:sdtPr>
        <w:rPr>
          <w:rFonts w:asciiTheme="majorHAnsi" w:eastAsiaTheme="majorEastAsia" w:hAnsiTheme="majorHAnsi" w:cstheme="majorBidi"/>
          <w:color w:val="2B579A"/>
          <w:sz w:val="32"/>
          <w:szCs w:val="32"/>
          <w:shd w:val="clear" w:color="auto" w:fill="E6E6E6"/>
        </w:rPr>
        <w:alias w:val="Title"/>
        <w:id w:val="77738743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8B6290">
          <w:rPr>
            <w:rFonts w:asciiTheme="majorHAnsi" w:eastAsiaTheme="majorEastAsia" w:hAnsiTheme="majorHAnsi" w:cstheme="majorBidi"/>
            <w:sz w:val="32"/>
            <w:szCs w:val="32"/>
          </w:rPr>
          <w:t>[</w:t>
        </w:r>
        <w:r w:rsidR="00D2739B">
          <w:rPr>
            <w:rFonts w:asciiTheme="majorHAnsi" w:eastAsiaTheme="majorEastAsia" w:hAnsiTheme="majorHAnsi" w:cstheme="majorBidi"/>
            <w:sz w:val="32"/>
            <w:szCs w:val="32"/>
          </w:rPr>
          <w:t>Employee Name Here</w:t>
        </w:r>
        <w:r w:rsidR="008B6290">
          <w:rPr>
            <w:rFonts w:asciiTheme="majorHAnsi" w:eastAsiaTheme="majorEastAsia" w:hAnsiTheme="majorHAnsi" w:cstheme="majorBidi"/>
            <w:sz w:val="32"/>
            <w:szCs w:val="32"/>
          </w:rPr>
          <w:t>] User Set Up</w:t>
        </w:r>
      </w:sdtContent>
    </w:sdt>
    <w:r>
      <w:rPr>
        <w:rFonts w:asciiTheme="majorHAnsi" w:eastAsiaTheme="majorEastAsia" w:hAnsiTheme="majorHAnsi" w:cstheme="majorBidi"/>
        <w:sz w:val="32"/>
        <w:szCs w:val="32"/>
      </w:rPr>
      <w:tab/>
    </w:r>
  </w:p>
  <w:p w14:paraId="5326A402" w14:textId="77777777" w:rsidR="007B76C5" w:rsidRDefault="007B76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074032"/>
    <w:multiLevelType w:val="hybridMultilevel"/>
    <w:tmpl w:val="F11429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FF17F1B"/>
    <w:multiLevelType w:val="hybridMultilevel"/>
    <w:tmpl w:val="2AA09D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19333EF"/>
    <w:multiLevelType w:val="hybridMultilevel"/>
    <w:tmpl w:val="1B701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FE0A6A"/>
    <w:multiLevelType w:val="hybridMultilevel"/>
    <w:tmpl w:val="64C67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BD55C8"/>
    <w:multiLevelType w:val="hybridMultilevel"/>
    <w:tmpl w:val="47B8D8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E3150DC"/>
    <w:multiLevelType w:val="hybridMultilevel"/>
    <w:tmpl w:val="7D1C3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7CC54F3"/>
    <w:multiLevelType w:val="hybridMultilevel"/>
    <w:tmpl w:val="4AFE8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985876"/>
    <w:multiLevelType w:val="hybridMultilevel"/>
    <w:tmpl w:val="E1C003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9D70BEE"/>
    <w:multiLevelType w:val="hybridMultilevel"/>
    <w:tmpl w:val="AB381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9F2617"/>
    <w:multiLevelType w:val="hybridMultilevel"/>
    <w:tmpl w:val="11AE94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82607444">
    <w:abstractNumId w:val="8"/>
  </w:num>
  <w:num w:numId="2" w16cid:durableId="2094736699">
    <w:abstractNumId w:val="9"/>
  </w:num>
  <w:num w:numId="3" w16cid:durableId="1405494073">
    <w:abstractNumId w:val="3"/>
  </w:num>
  <w:num w:numId="4" w16cid:durableId="1734040590">
    <w:abstractNumId w:val="6"/>
  </w:num>
  <w:num w:numId="5" w16cid:durableId="506987895">
    <w:abstractNumId w:val="5"/>
  </w:num>
  <w:num w:numId="6" w16cid:durableId="1668630407">
    <w:abstractNumId w:val="7"/>
  </w:num>
  <w:num w:numId="7" w16cid:durableId="697051468">
    <w:abstractNumId w:val="0"/>
  </w:num>
  <w:num w:numId="8" w16cid:durableId="1899315480">
    <w:abstractNumId w:val="1"/>
  </w:num>
  <w:num w:numId="9" w16cid:durableId="1305743217">
    <w:abstractNumId w:val="4"/>
  </w:num>
  <w:num w:numId="10" w16cid:durableId="984818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a1NDQwMjezMLM0MzRR0lEKTi0uzszPAymwrAUA0sX79iwAAAA="/>
  </w:docVars>
  <w:rsids>
    <w:rsidRoot w:val="00E41110"/>
    <w:rsid w:val="000049CD"/>
    <w:rsid w:val="000253DA"/>
    <w:rsid w:val="0003256F"/>
    <w:rsid w:val="000509DC"/>
    <w:rsid w:val="00062BF5"/>
    <w:rsid w:val="000705CC"/>
    <w:rsid w:val="000707C0"/>
    <w:rsid w:val="00070AF4"/>
    <w:rsid w:val="00084020"/>
    <w:rsid w:val="000915B9"/>
    <w:rsid w:val="0009424E"/>
    <w:rsid w:val="000A0ED6"/>
    <w:rsid w:val="000A2C58"/>
    <w:rsid w:val="000C3970"/>
    <w:rsid w:val="000F03CF"/>
    <w:rsid w:val="001016C8"/>
    <w:rsid w:val="00111486"/>
    <w:rsid w:val="00150D34"/>
    <w:rsid w:val="001519E0"/>
    <w:rsid w:val="00154397"/>
    <w:rsid w:val="00164671"/>
    <w:rsid w:val="00181734"/>
    <w:rsid w:val="001A18AF"/>
    <w:rsid w:val="001A3FC1"/>
    <w:rsid w:val="001C44C4"/>
    <w:rsid w:val="001D4BD9"/>
    <w:rsid w:val="001D4DA7"/>
    <w:rsid w:val="002154D4"/>
    <w:rsid w:val="0021661A"/>
    <w:rsid w:val="00230AD1"/>
    <w:rsid w:val="00243072"/>
    <w:rsid w:val="00246E95"/>
    <w:rsid w:val="00254397"/>
    <w:rsid w:val="00256750"/>
    <w:rsid w:val="002578FB"/>
    <w:rsid w:val="00262EC9"/>
    <w:rsid w:val="002660E3"/>
    <w:rsid w:val="00266B6B"/>
    <w:rsid w:val="002677E6"/>
    <w:rsid w:val="00270DB3"/>
    <w:rsid w:val="002B1B4D"/>
    <w:rsid w:val="002B5039"/>
    <w:rsid w:val="002C1932"/>
    <w:rsid w:val="002C516C"/>
    <w:rsid w:val="002E0377"/>
    <w:rsid w:val="00300500"/>
    <w:rsid w:val="0031088E"/>
    <w:rsid w:val="00313621"/>
    <w:rsid w:val="00315B32"/>
    <w:rsid w:val="00320E56"/>
    <w:rsid w:val="00324222"/>
    <w:rsid w:val="003547BB"/>
    <w:rsid w:val="003821EB"/>
    <w:rsid w:val="00382998"/>
    <w:rsid w:val="00382AF6"/>
    <w:rsid w:val="00391B70"/>
    <w:rsid w:val="003A6DB0"/>
    <w:rsid w:val="003B5277"/>
    <w:rsid w:val="003C2C31"/>
    <w:rsid w:val="003D4487"/>
    <w:rsid w:val="003D4765"/>
    <w:rsid w:val="003D6D5D"/>
    <w:rsid w:val="003E227F"/>
    <w:rsid w:val="003F0B49"/>
    <w:rsid w:val="0040273E"/>
    <w:rsid w:val="0040755C"/>
    <w:rsid w:val="00412942"/>
    <w:rsid w:val="00414915"/>
    <w:rsid w:val="00414E43"/>
    <w:rsid w:val="00425CC0"/>
    <w:rsid w:val="004343AE"/>
    <w:rsid w:val="00436EF5"/>
    <w:rsid w:val="004504B6"/>
    <w:rsid w:val="004840C3"/>
    <w:rsid w:val="00486F52"/>
    <w:rsid w:val="00487471"/>
    <w:rsid w:val="0049176F"/>
    <w:rsid w:val="00495FDC"/>
    <w:rsid w:val="00496583"/>
    <w:rsid w:val="004A0F39"/>
    <w:rsid w:val="004B6120"/>
    <w:rsid w:val="004E2A12"/>
    <w:rsid w:val="004E2CD1"/>
    <w:rsid w:val="005140AB"/>
    <w:rsid w:val="00550542"/>
    <w:rsid w:val="00550E62"/>
    <w:rsid w:val="005513E6"/>
    <w:rsid w:val="00552181"/>
    <w:rsid w:val="005641E6"/>
    <w:rsid w:val="005739D6"/>
    <w:rsid w:val="005947C4"/>
    <w:rsid w:val="00594DCB"/>
    <w:rsid w:val="005A23CF"/>
    <w:rsid w:val="005C4F55"/>
    <w:rsid w:val="005C6246"/>
    <w:rsid w:val="005D310F"/>
    <w:rsid w:val="005D4680"/>
    <w:rsid w:val="005D7832"/>
    <w:rsid w:val="005D7D95"/>
    <w:rsid w:val="005E5B5F"/>
    <w:rsid w:val="005F1B5C"/>
    <w:rsid w:val="005F3B56"/>
    <w:rsid w:val="0060394C"/>
    <w:rsid w:val="00620843"/>
    <w:rsid w:val="00631BCD"/>
    <w:rsid w:val="006329AD"/>
    <w:rsid w:val="006426DD"/>
    <w:rsid w:val="00643A07"/>
    <w:rsid w:val="00661045"/>
    <w:rsid w:val="0066490A"/>
    <w:rsid w:val="006863AE"/>
    <w:rsid w:val="00687096"/>
    <w:rsid w:val="006914F8"/>
    <w:rsid w:val="006A3C20"/>
    <w:rsid w:val="006A7A15"/>
    <w:rsid w:val="006C298A"/>
    <w:rsid w:val="006C44B4"/>
    <w:rsid w:val="006D2725"/>
    <w:rsid w:val="006D6E4A"/>
    <w:rsid w:val="006F4BDD"/>
    <w:rsid w:val="00707881"/>
    <w:rsid w:val="007304B9"/>
    <w:rsid w:val="00734CC7"/>
    <w:rsid w:val="00736141"/>
    <w:rsid w:val="0075656C"/>
    <w:rsid w:val="00761966"/>
    <w:rsid w:val="00764934"/>
    <w:rsid w:val="007925D3"/>
    <w:rsid w:val="007A21E2"/>
    <w:rsid w:val="007A43CB"/>
    <w:rsid w:val="007B70A3"/>
    <w:rsid w:val="007B76C5"/>
    <w:rsid w:val="007C16D0"/>
    <w:rsid w:val="007D00F9"/>
    <w:rsid w:val="007E4160"/>
    <w:rsid w:val="007E4C7B"/>
    <w:rsid w:val="007F27EC"/>
    <w:rsid w:val="007F6DFF"/>
    <w:rsid w:val="007F7214"/>
    <w:rsid w:val="00800375"/>
    <w:rsid w:val="008063DA"/>
    <w:rsid w:val="008131C1"/>
    <w:rsid w:val="00813551"/>
    <w:rsid w:val="008335E6"/>
    <w:rsid w:val="008379B8"/>
    <w:rsid w:val="00843D08"/>
    <w:rsid w:val="008526E5"/>
    <w:rsid w:val="008673C1"/>
    <w:rsid w:val="00892A82"/>
    <w:rsid w:val="008A1BA3"/>
    <w:rsid w:val="008B0303"/>
    <w:rsid w:val="008B6290"/>
    <w:rsid w:val="008B70AE"/>
    <w:rsid w:val="008B7EC3"/>
    <w:rsid w:val="008C2E88"/>
    <w:rsid w:val="008D1F9A"/>
    <w:rsid w:val="008D72EC"/>
    <w:rsid w:val="008E397A"/>
    <w:rsid w:val="0090748D"/>
    <w:rsid w:val="00911240"/>
    <w:rsid w:val="0092018F"/>
    <w:rsid w:val="009229F7"/>
    <w:rsid w:val="0092639A"/>
    <w:rsid w:val="00952886"/>
    <w:rsid w:val="00975A05"/>
    <w:rsid w:val="009B7625"/>
    <w:rsid w:val="009B7725"/>
    <w:rsid w:val="009D3BFD"/>
    <w:rsid w:val="009D47DF"/>
    <w:rsid w:val="009D5D5E"/>
    <w:rsid w:val="009F4347"/>
    <w:rsid w:val="00A07A38"/>
    <w:rsid w:val="00A15676"/>
    <w:rsid w:val="00A251BB"/>
    <w:rsid w:val="00A26F37"/>
    <w:rsid w:val="00A27819"/>
    <w:rsid w:val="00A31D2D"/>
    <w:rsid w:val="00A37971"/>
    <w:rsid w:val="00A466C2"/>
    <w:rsid w:val="00A6336A"/>
    <w:rsid w:val="00A91C99"/>
    <w:rsid w:val="00AA1BF4"/>
    <w:rsid w:val="00AB7F4A"/>
    <w:rsid w:val="00AD0758"/>
    <w:rsid w:val="00AD65A9"/>
    <w:rsid w:val="00AD694A"/>
    <w:rsid w:val="00AE2525"/>
    <w:rsid w:val="00AE58AF"/>
    <w:rsid w:val="00AE722F"/>
    <w:rsid w:val="00B00263"/>
    <w:rsid w:val="00B07156"/>
    <w:rsid w:val="00B4097F"/>
    <w:rsid w:val="00B608EE"/>
    <w:rsid w:val="00B8023F"/>
    <w:rsid w:val="00B90201"/>
    <w:rsid w:val="00B9750D"/>
    <w:rsid w:val="00BA3749"/>
    <w:rsid w:val="00BF0265"/>
    <w:rsid w:val="00BF70F1"/>
    <w:rsid w:val="00C05A23"/>
    <w:rsid w:val="00C068BF"/>
    <w:rsid w:val="00C222E2"/>
    <w:rsid w:val="00C276E0"/>
    <w:rsid w:val="00C33BB9"/>
    <w:rsid w:val="00C42F78"/>
    <w:rsid w:val="00C6159E"/>
    <w:rsid w:val="00C63603"/>
    <w:rsid w:val="00C65703"/>
    <w:rsid w:val="00C81655"/>
    <w:rsid w:val="00C82226"/>
    <w:rsid w:val="00C853D7"/>
    <w:rsid w:val="00C935CE"/>
    <w:rsid w:val="00C972F3"/>
    <w:rsid w:val="00CA73FF"/>
    <w:rsid w:val="00CA7E05"/>
    <w:rsid w:val="00CC7500"/>
    <w:rsid w:val="00CD237E"/>
    <w:rsid w:val="00CD6FAB"/>
    <w:rsid w:val="00CF0907"/>
    <w:rsid w:val="00CF4239"/>
    <w:rsid w:val="00D07B78"/>
    <w:rsid w:val="00D2739B"/>
    <w:rsid w:val="00D4154E"/>
    <w:rsid w:val="00D72732"/>
    <w:rsid w:val="00D73AC4"/>
    <w:rsid w:val="00D953C0"/>
    <w:rsid w:val="00D961EC"/>
    <w:rsid w:val="00D96915"/>
    <w:rsid w:val="00DB23B9"/>
    <w:rsid w:val="00DB54BF"/>
    <w:rsid w:val="00DD6973"/>
    <w:rsid w:val="00DE54DF"/>
    <w:rsid w:val="00E02720"/>
    <w:rsid w:val="00E17C5F"/>
    <w:rsid w:val="00E20867"/>
    <w:rsid w:val="00E31800"/>
    <w:rsid w:val="00E358DB"/>
    <w:rsid w:val="00E41110"/>
    <w:rsid w:val="00E46A67"/>
    <w:rsid w:val="00E5253E"/>
    <w:rsid w:val="00E55ED9"/>
    <w:rsid w:val="00E605A5"/>
    <w:rsid w:val="00E7211E"/>
    <w:rsid w:val="00E912D0"/>
    <w:rsid w:val="00E914B7"/>
    <w:rsid w:val="00EB6606"/>
    <w:rsid w:val="00ED17FA"/>
    <w:rsid w:val="00ED4710"/>
    <w:rsid w:val="00F02F61"/>
    <w:rsid w:val="00F07172"/>
    <w:rsid w:val="00F07562"/>
    <w:rsid w:val="00F14983"/>
    <w:rsid w:val="00F15BFB"/>
    <w:rsid w:val="00F15D19"/>
    <w:rsid w:val="00F275FD"/>
    <w:rsid w:val="00F323C9"/>
    <w:rsid w:val="00F34314"/>
    <w:rsid w:val="00F36B9D"/>
    <w:rsid w:val="00F41198"/>
    <w:rsid w:val="00F5233D"/>
    <w:rsid w:val="00F55A89"/>
    <w:rsid w:val="00F5765D"/>
    <w:rsid w:val="00F626A3"/>
    <w:rsid w:val="00F720C0"/>
    <w:rsid w:val="00F81DD7"/>
    <w:rsid w:val="00F83A0B"/>
    <w:rsid w:val="00F84FBC"/>
    <w:rsid w:val="00F86007"/>
    <w:rsid w:val="00F93AEA"/>
    <w:rsid w:val="00F9772A"/>
    <w:rsid w:val="00FA2BA3"/>
    <w:rsid w:val="00FB62CF"/>
    <w:rsid w:val="00FC1760"/>
    <w:rsid w:val="00FC6F51"/>
    <w:rsid w:val="00FD192A"/>
    <w:rsid w:val="00FD3F7C"/>
    <w:rsid w:val="00FE3CE1"/>
    <w:rsid w:val="00FF5B45"/>
    <w:rsid w:val="0154D17F"/>
    <w:rsid w:val="01EAA2B8"/>
    <w:rsid w:val="039A9EF9"/>
    <w:rsid w:val="039DEE24"/>
    <w:rsid w:val="03F68614"/>
    <w:rsid w:val="044F0B19"/>
    <w:rsid w:val="04983081"/>
    <w:rsid w:val="05E3BD03"/>
    <w:rsid w:val="05FFDDC8"/>
    <w:rsid w:val="063683A3"/>
    <w:rsid w:val="06D91DC1"/>
    <w:rsid w:val="0A2D80D9"/>
    <w:rsid w:val="0B6157FD"/>
    <w:rsid w:val="0C60ABD7"/>
    <w:rsid w:val="11BAE7E6"/>
    <w:rsid w:val="121DD700"/>
    <w:rsid w:val="124918F4"/>
    <w:rsid w:val="17B1D16E"/>
    <w:rsid w:val="18043812"/>
    <w:rsid w:val="1B72CDF6"/>
    <w:rsid w:val="1D97405B"/>
    <w:rsid w:val="1E640A34"/>
    <w:rsid w:val="1F290147"/>
    <w:rsid w:val="20FBFB89"/>
    <w:rsid w:val="231F8EE6"/>
    <w:rsid w:val="236B6640"/>
    <w:rsid w:val="23A17FD6"/>
    <w:rsid w:val="23FDD6BF"/>
    <w:rsid w:val="24469BF5"/>
    <w:rsid w:val="27E868F4"/>
    <w:rsid w:val="28941CDE"/>
    <w:rsid w:val="2A7CA7BC"/>
    <w:rsid w:val="2BA07416"/>
    <w:rsid w:val="2C5BC298"/>
    <w:rsid w:val="2CA054AE"/>
    <w:rsid w:val="2D24209D"/>
    <w:rsid w:val="2D7CD1F8"/>
    <w:rsid w:val="2DA83BC9"/>
    <w:rsid w:val="2E6083D1"/>
    <w:rsid w:val="2F79AA36"/>
    <w:rsid w:val="2F9FF9A1"/>
    <w:rsid w:val="31F495B1"/>
    <w:rsid w:val="32F6EFB5"/>
    <w:rsid w:val="33E1FC36"/>
    <w:rsid w:val="34120651"/>
    <w:rsid w:val="34D06CDD"/>
    <w:rsid w:val="3678983A"/>
    <w:rsid w:val="38A136F9"/>
    <w:rsid w:val="4178D4DA"/>
    <w:rsid w:val="4370294A"/>
    <w:rsid w:val="49C4A720"/>
    <w:rsid w:val="4B1F910A"/>
    <w:rsid w:val="4B41D636"/>
    <w:rsid w:val="4EE2CEB6"/>
    <w:rsid w:val="509E1491"/>
    <w:rsid w:val="515B5620"/>
    <w:rsid w:val="53C0BEE5"/>
    <w:rsid w:val="54F0E66C"/>
    <w:rsid w:val="55C127BD"/>
    <w:rsid w:val="568CB6CD"/>
    <w:rsid w:val="56C07238"/>
    <w:rsid w:val="5DD0FCC3"/>
    <w:rsid w:val="5F3789D7"/>
    <w:rsid w:val="600F297F"/>
    <w:rsid w:val="6033C599"/>
    <w:rsid w:val="60445D52"/>
    <w:rsid w:val="62C4CA2B"/>
    <w:rsid w:val="63A8A41C"/>
    <w:rsid w:val="63C32AEA"/>
    <w:rsid w:val="64BAF344"/>
    <w:rsid w:val="65D6C308"/>
    <w:rsid w:val="68852032"/>
    <w:rsid w:val="68E6AE6C"/>
    <w:rsid w:val="7145F196"/>
    <w:rsid w:val="71A49678"/>
    <w:rsid w:val="71CDF895"/>
    <w:rsid w:val="726D074C"/>
    <w:rsid w:val="73DB200C"/>
    <w:rsid w:val="77BCC0B0"/>
    <w:rsid w:val="780221F0"/>
    <w:rsid w:val="78DDE21A"/>
    <w:rsid w:val="78E83AD9"/>
    <w:rsid w:val="7CF2957A"/>
    <w:rsid w:val="7D19600A"/>
    <w:rsid w:val="7E0D551F"/>
    <w:rsid w:val="7E178BEF"/>
    <w:rsid w:val="7EC171B3"/>
    <w:rsid w:val="7EF69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1D44EC"/>
  <w15:docId w15:val="{7FDE290C-8CEF-4D27-9158-EA0D21AE6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4671"/>
    <w:pPr>
      <w:spacing w:before="100" w:beforeAutospacing="1" w:after="100" w:afterAutospacing="1" w:line="240" w:lineRule="auto"/>
      <w:outlineLvl w:val="0"/>
    </w:pPr>
    <w:rPr>
      <w:rFonts w:ascii="Segoe UI Light" w:eastAsia="Times New Roman" w:hAnsi="Segoe UI Light" w:cs="Times New Roman"/>
      <w:color w:val="777777"/>
      <w:kern w:val="36"/>
      <w:sz w:val="55"/>
      <w:szCs w:val="5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26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1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3">
    <w:name w:val="Light Grid Accent 3"/>
    <w:basedOn w:val="TableNormal"/>
    <w:uiPriority w:val="62"/>
    <w:rsid w:val="005513E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7E4C7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521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181"/>
  </w:style>
  <w:style w:type="paragraph" w:styleId="Footer">
    <w:name w:val="footer"/>
    <w:basedOn w:val="Normal"/>
    <w:link w:val="FooterChar"/>
    <w:uiPriority w:val="99"/>
    <w:unhideWhenUsed/>
    <w:rsid w:val="005521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181"/>
  </w:style>
  <w:style w:type="paragraph" w:styleId="BalloonText">
    <w:name w:val="Balloon Text"/>
    <w:basedOn w:val="Normal"/>
    <w:link w:val="BalloonTextChar"/>
    <w:uiPriority w:val="99"/>
    <w:semiHidden/>
    <w:unhideWhenUsed/>
    <w:rsid w:val="005521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218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64671"/>
    <w:rPr>
      <w:rFonts w:ascii="Segoe UI Light" w:eastAsia="Times New Roman" w:hAnsi="Segoe UI Light" w:cs="Times New Roman"/>
      <w:color w:val="777777"/>
      <w:kern w:val="36"/>
      <w:sz w:val="55"/>
      <w:szCs w:val="55"/>
    </w:rPr>
  </w:style>
  <w:style w:type="paragraph" w:styleId="ListParagraph">
    <w:name w:val="List Paragraph"/>
    <w:basedOn w:val="Normal"/>
    <w:uiPriority w:val="34"/>
    <w:qFormat/>
    <w:rsid w:val="0016467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426D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Light">
    <w:name w:val="Grid Table Light"/>
    <w:basedOn w:val="TableNormal"/>
    <w:uiPriority w:val="40"/>
    <w:rsid w:val="00CA73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31D2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15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5B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5B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5B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5BFB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artnersnet107.sharepoint.com/:x:/s/External/EQTv8N0KJmxMqduK8H1xayABX9LaOuVQjlsMCZbgQCCdVA?e=MiPQg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partnersnet107.sharepoint.com/:x:/s/External/EQTv8N0KJmxMqduK8H1xayABX9LaOuVQjlsMCZbgQCCdVA?e=MiPQg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vin\Downloads\Parcc%20User%20set%20up%20Checklist-Blan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A1E5CC3-43D3-4770-B02D-7F89E74FAF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B4DDDF-3848-46BA-8568-06DC533CB8B8}"/>
</file>

<file path=customXml/itemProps3.xml><?xml version="1.0" encoding="utf-8"?>
<ds:datastoreItem xmlns:ds="http://schemas.openxmlformats.org/officeDocument/2006/customXml" ds:itemID="{BEE9D9AE-5E2D-4C4B-86B5-109AF16E638B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Parcc User set up Checklist-Blank</Template>
  <TotalTime>6488</TotalTime>
  <Pages>3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[Employee Name Here] User Set Up</vt:lpstr>
    </vt:vector>
  </TitlesOfParts>
  <Company>Microsoft</Company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[Employee Name Here] User Set Up</dc:title>
  <dc:creator>Kevin Days</dc:creator>
  <cp:lastModifiedBy>Sidi Soueidahmed</cp:lastModifiedBy>
  <cp:revision>14</cp:revision>
  <cp:lastPrinted>2016-03-07T18:34:00Z</cp:lastPrinted>
  <dcterms:created xsi:type="dcterms:W3CDTF">2024-09-20T15:46:00Z</dcterms:created>
  <dcterms:modified xsi:type="dcterms:W3CDTF">2024-12-13T21:28:00Z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