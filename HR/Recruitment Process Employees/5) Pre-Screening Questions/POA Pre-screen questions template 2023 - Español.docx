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header11.xml" ContentType="application/vnd.openxmlformats-officedocument.wordprocessingml.header+xml"/>
  <Override PartName="/customXml/item22.xml" ContentType="application/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1382" w:rsidP="00D21382" w:rsidRDefault="00D21382" w14:paraId="6B0E6BAE" w14:textId="77777777">
      <w:pPr>
        <w:rPr>
          <w:rFonts w:cs="Calibri"/>
        </w:rPr>
      </w:pPr>
    </w:p>
    <w:p w:rsidR="00CC3EB7" w:rsidP="3FD51A76" w:rsidRDefault="00CC3EB7" w14:paraId="4AF1378F" w14:textId="0762EACB">
      <w:pPr>
        <w:bidi w:val="false"/>
        <w:jc w:val="center"/>
        <w:rPr>
          <w:rFonts w:cs="Calibri"/>
          <w:color w:val="FF0000"/>
        </w:rPr>
      </w:pPr>
      <w:r w:rsidRPr="3FD51A76" w:rsidR="00D21382">
        <w:rPr>
          <w:b w:val="1"/>
          <w:bCs w:val="1"/>
          <w:lang w:val="es"/>
        </w:rPr>
        <w:t xml:space="preserve">Preguntas de preselección de candidatos</w:t>
      </w:r>
    </w:p>
    <w:p w:rsidR="00CC3EB7" w:rsidP="3FD51A76" w:rsidRDefault="00CC3EB7" w14:paraId="41BC0042" w14:textId="76E783CE">
      <w:pPr>
        <w:pStyle w:val="Normal"/>
        <w:jc w:val="center"/>
        <w:rPr>
          <w:rFonts w:cs="Calibri"/>
          <w:b w:val="1"/>
          <w:bCs w:val="1"/>
        </w:rPr>
      </w:pPr>
    </w:p>
    <w:p w:rsidR="00CC3EB7" w:rsidP="3FD51A76" w:rsidRDefault="00CC3EB7" w14:paraId="362F16ED" w14:textId="020DCE22">
      <w:pPr>
        <w:bidi w:val="false"/>
        <w:jc w:val="left"/>
        <w:rPr>
          <w:rFonts w:cs="Calibri"/>
          <w:color w:val="FF0000"/>
        </w:rPr>
      </w:pPr>
      <w:r w:rsidRPr="3FD51A76" w:rsidR="3FD51A76">
        <w:rPr>
          <w:color w:val="FF0000"/>
          <w:lang w:val="es"/>
        </w:rPr>
        <w:t xml:space="preserve">TENGA EN CUENTA: Los gerentes de contratación son bienvenidos a agregar preguntas adicionales como parte de la entrevista inicial. Si el candidato responde a todas las preguntas satisfactoriamente, el candidato puede avanzar en el proceso de contratación para entrevistas con el gerente de contratación, panel, etc.</w:t>
      </w:r>
    </w:p>
    <w:p w:rsidR="00CC3EB7" w:rsidP="3FD51A76" w:rsidRDefault="00CC3EB7" w14:paraId="658EB812" w14:textId="790E352C">
      <w:pPr>
        <w:pStyle w:val="Normal"/>
        <w:jc w:val="center"/>
        <w:rPr>
          <w:rFonts w:cs="Calibri"/>
          <w:b w:val="1"/>
          <w:bCs w:val="1"/>
          <w:lang w:val="es-ES"/>
        </w:rPr>
      </w:pPr>
    </w:p>
    <w:p w:rsidRPr="00C82481" w:rsidR="00D21382" w:rsidP="00D21382" w:rsidRDefault="00D21382" w14:paraId="4BC1E294" w14:textId="77777777">
      <w:pPr>
        <w:pStyle w:val="ListParagraph"/>
        <w:widowControl/>
        <w:numPr>
          <w:ilvl w:val="0"/>
          <w:numId w:val="3"/>
        </w:numPr>
        <w:suppressAutoHyphens w:val="0"/>
        <w:autoSpaceDN/>
        <w:bidi w:val="false"/>
        <w:contextualSpacing w:val="0"/>
        <w:rPr>
          <w:rFonts w:eastAsia="Times New Roman"/>
          <w:b/>
          <w:bCs/>
        </w:rPr>
      </w:pPr>
      <w:r w:rsidRPr="00C82481">
        <w:rPr>
          <w:b/>
          <w:bCs/>
          <w:lang w:val="es"/>
        </w:rPr>
        <w:t xml:space="preserve">Bienvenido</w:t>
      </w:r>
    </w:p>
    <w:p w:rsidRPr="00E95886" w:rsidR="00D21382" w:rsidP="00D21382" w:rsidRDefault="00D21382" w14:paraId="681E2B91" w14:textId="77777777">
      <w:pPr>
        <w:pStyle w:val="ListParagraph"/>
        <w:rPr>
          <w:rFonts w:eastAsia="Times New Roman"/>
        </w:rPr>
      </w:pPr>
      <w:r w:rsidRPr="00E95886">
        <w:rPr>
          <w:rFonts w:eastAsia="Times New Roman"/>
        </w:rPr>
        <w:t xml:space="preserve"> </w:t>
      </w:r>
    </w:p>
    <w:p w:rsidR="00D21382" w:rsidP="00D21382" w:rsidRDefault="00D21382" w14:paraId="67F4D003" w14:textId="77777777">
      <w:pPr>
        <w:pStyle w:val="ListParagraph"/>
        <w:widowControl/>
        <w:numPr>
          <w:ilvl w:val="1"/>
          <w:numId w:val="3"/>
        </w:numPr>
        <w:suppressAutoHyphens w:val="0"/>
        <w:autoSpaceDN/>
        <w:bidi w:val="false"/>
        <w:contextualSpacing w:val="0"/>
        <w:rPr>
          <w:rFonts w:eastAsia="Times New Roman"/>
        </w:rPr>
      </w:pPr>
      <w:r w:rsidRPr="002E2FE5">
        <w:rPr>
          <w:lang w:val="es"/>
        </w:rPr>
        <w:t xml:space="preserve">Tómese unos minutos para</w:t>
      </w:r>
      <w:r>
        <w:rPr>
          <w:lang w:val="es"/>
        </w:rPr>
        <w:t xml:space="preserve">hablarme sobre </w:t>
      </w:r>
      <w:r>
        <w:rPr>
          <w:lang w:val="es"/>
        </w:rPr>
        <w:t xml:space="preserve">....</w:t>
      </w:r>
    </w:p>
    <w:p w:rsidR="00D21382" w:rsidP="00D21382" w:rsidRDefault="00D21382" w14:paraId="3852386D" w14:textId="57FD733F">
      <w:pPr>
        <w:pStyle w:val="ListParagraph"/>
        <w:widowControl w:val="1"/>
        <w:numPr>
          <w:ilvl w:val="2"/>
          <w:numId w:val="3"/>
        </w:numPr>
        <w:suppressAutoHyphens w:val="0"/>
        <w:autoSpaceDN/>
        <w:bidi w:val="false"/>
        <w:spacing/>
        <w:contextualSpacing w:val="0"/>
        <w:rPr>
          <w:rFonts w:eastAsia="Times New Roman"/>
        </w:rPr>
      </w:pPr>
      <w:r w:rsidRPr="08A651F0" w:rsidR="00D21382">
        <w:rPr>
          <w:lang w:val="es"/>
        </w:rPr>
        <w:t>Y</w:t>
      </w:r>
      <w:r w:rsidRPr="08A651F0" w:rsidR="2F8B94CC">
        <w:rPr>
          <w:lang w:val="es"/>
        </w:rPr>
        <w:t xml:space="preserve"> </w:t>
      </w:r>
      <w:r w:rsidRPr="08A651F0" w:rsidR="00D21382">
        <w:rPr>
          <w:lang w:val="es"/>
        </w:rPr>
        <w:t>nosotros</w:t>
      </w:r>
      <w:r w:rsidRPr="08A651F0" w:rsidR="00D21382">
        <w:rPr>
          <w:lang w:val="es"/>
        </w:rPr>
        <w:t xml:space="preserve"> mismos </w:t>
      </w:r>
    </w:p>
    <w:p w:rsidRPr="00D21382" w:rsidR="00D21382" w:rsidP="00D21382" w:rsidRDefault="00D21382" w14:paraId="3C01A1AD" w14:textId="74FAEF75">
      <w:pPr>
        <w:pStyle w:val="ListParagraph"/>
        <w:widowControl/>
        <w:numPr>
          <w:ilvl w:val="2"/>
          <w:numId w:val="3"/>
        </w:numPr>
        <w:suppressAutoHyphens w:val="0"/>
        <w:autoSpaceDN/>
        <w:bidi w:val="false"/>
        <w:contextualSpacing w:val="0"/>
        <w:rPr>
          <w:rFonts w:eastAsia="Times New Roman"/>
        </w:rPr>
      </w:pPr>
      <w:r>
        <w:rPr>
          <w:lang w:val="es"/>
        </w:rPr>
        <w:t xml:space="preserve">Alta </w:t>
      </w:r>
      <w:r w:rsidRPr="00D21382">
        <w:rPr>
          <w:lang w:val="es"/>
        </w:rPr>
        <w:t xml:space="preserve">visión general</w:t>
      </w:r>
      <w:r>
        <w:rPr>
          <w:lang w:val="es"/>
        </w:rPr>
        <w:t xml:space="preserve"> del puesto vacante </w:t>
      </w:r>
      <w:r w:rsidRPr="00D21382">
        <w:rPr>
          <w:lang w:val="es"/>
        </w:rPr>
      </w:r>
    </w:p>
    <w:p w:rsidR="00D21382" w:rsidP="3FD51A76" w:rsidRDefault="00D21382" w14:paraId="08BCC0EF" w14:textId="59C16106" w14:noSpellErr="1">
      <w:pPr>
        <w:pStyle w:val="ListParagraph"/>
        <w:widowControl w:val="1"/>
        <w:numPr>
          <w:ilvl w:val="2"/>
          <w:numId w:val="3"/>
        </w:numPr>
        <w:suppressAutoHyphens w:val="0"/>
        <w:autoSpaceDN/>
        <w:bidi w:val="false"/>
        <w:spacing/>
        <w:rPr>
          <w:rFonts w:eastAsia="Times New Roman"/>
        </w:rPr>
      </w:pPr>
      <w:r w:rsidRPr="3FD51A76" w:rsidR="00D21382">
        <w:rPr>
          <w:lang w:val="es"/>
        </w:rPr>
        <w:t xml:space="preserve">Proceso </w:t>
      </w:r>
    </w:p>
    <w:p w:rsidR="3FD51A76" w:rsidP="3FD51A76" w:rsidRDefault="3FD51A76" w14:paraId="2BBC4A2A" w14:textId="34E97465">
      <w:pPr>
        <w:pStyle w:val="Normal"/>
        <w:widowControl w:val="1"/>
        <w:spacing/>
        <w:ind w:left="1440"/>
        <w:rPr>
          <w:rFonts w:eastAsia="Times New Roman"/>
        </w:rPr>
      </w:pPr>
    </w:p>
    <w:p w:rsidR="3FD51A76" w:rsidP="3FD51A76" w:rsidRDefault="3FD51A76" w14:paraId="7EC3180B" w14:textId="2AF64BEE">
      <w:pPr>
        <w:pStyle w:val="ListParagraph"/>
        <w:widowControl w:val="1"/>
        <w:numPr>
          <w:ilvl w:val="1"/>
          <w:numId w:val="3"/>
        </w:numPr>
        <w:bidi w:val="false"/>
        <w:spacing/>
        <w:rPr/>
      </w:pPr>
      <w:r w:rsidRPr="3FD51A76" w:rsidR="3FD51A76">
        <w:rPr>
          <w:lang w:val="es"/>
        </w:rPr>
        <w:t xml:space="preserve">¿Cuéntame sobre ti? </w:t>
      </w:r>
    </w:p>
    <w:p w:rsidR="00D21382" w:rsidP="00D21382" w:rsidRDefault="00D21382" w14:paraId="6AB41764" w14:textId="77777777">
      <w:pPr>
        <w:pStyle w:val="ListParagraph"/>
        <w:widowControl/>
        <w:suppressAutoHyphens w:val="0"/>
        <w:autoSpaceDN/>
        <w:ind w:left="2160"/>
        <w:contextualSpacing w:val="0"/>
        <w:rPr>
          <w:rFonts w:eastAsia="Times New Roman"/>
        </w:rPr>
      </w:pPr>
    </w:p>
    <w:p w:rsidRPr="00C82481" w:rsidR="00D21382" w:rsidP="00D21382" w:rsidRDefault="00D21382" w14:paraId="7A66140A" w14:textId="307AEC57">
      <w:pPr>
        <w:pStyle w:val="ListParagraph"/>
        <w:numPr>
          <w:ilvl w:val="0"/>
          <w:numId w:val="3"/>
        </w:numPr>
        <w:bidi w:val="false"/>
        <w:rPr>
          <w:rFonts w:cs="Calibri"/>
          <w:b/>
          <w:bCs/>
        </w:rPr>
      </w:pPr>
      <w:r w:rsidRPr="00C82481">
        <w:rPr>
          <w:b/>
          <w:bCs/>
          <w:lang w:val="es"/>
        </w:rPr>
        <w:t xml:space="preserve">Relacionados con la cultura </w:t>
      </w:r>
    </w:p>
    <w:p w:rsidR="00D21382" w:rsidP="3FD51A76" w:rsidRDefault="00D21382" w14:paraId="1175EA86" w14:textId="5025CA86">
      <w:pPr>
        <w:pStyle w:val="ListParagraph"/>
        <w:widowControl w:val="1"/>
        <w:numPr>
          <w:ilvl w:val="1"/>
          <w:numId w:val="3"/>
        </w:numPr>
        <w:suppressAutoHyphens w:val="0"/>
        <w:autoSpaceDN/>
        <w:bidi w:val="false"/>
        <w:spacing/>
        <w:rPr>
          <w:rFonts w:eastAsia="Times New Roman"/>
        </w:rPr>
      </w:pPr>
      <w:r w:rsidRPr="3FD51A76" w:rsidR="00D21382">
        <w:rPr>
          <w:lang w:val="es"/>
        </w:rPr>
        <w:t xml:space="preserve">¿Por qué quieres trabajar en POA (PARTNERS OF THE AMERICAS)? </w:t>
      </w:r>
    </w:p>
    <w:p w:rsidR="00D21382" w:rsidP="00D21382" w:rsidRDefault="00D21382" w14:paraId="7F7F804F" w14:textId="77777777">
      <w:pPr>
        <w:pStyle w:val="ListParagraph"/>
        <w:widowControl/>
        <w:suppressAutoHyphens w:val="0"/>
        <w:autoSpaceDN/>
        <w:ind w:left="1440"/>
        <w:contextualSpacing w:val="0"/>
        <w:rPr>
          <w:rFonts w:eastAsia="Times New Roman"/>
        </w:rPr>
      </w:pPr>
    </w:p>
    <w:p w:rsidRPr="00D21382" w:rsidR="00D21382" w:rsidP="00D21382" w:rsidRDefault="00D21382" w14:paraId="48226159" w14:textId="52271DBF">
      <w:pPr>
        <w:pStyle w:val="ListParagraph"/>
        <w:widowControl/>
        <w:numPr>
          <w:ilvl w:val="1"/>
          <w:numId w:val="3"/>
        </w:numPr>
        <w:suppressAutoHyphens w:val="0"/>
        <w:autoSpaceDN/>
        <w:bidi w:val="false"/>
        <w:contextualSpacing w:val="0"/>
        <w:rPr>
          <w:rFonts w:eastAsia="Times New Roman"/>
        </w:rPr>
      </w:pPr>
      <w:r>
        <w:rPr>
          <w:lang w:val="es"/>
        </w:rPr>
        <w:t xml:space="preserve">¿Qué te interesa de este rol? </w:t>
      </w:r>
    </w:p>
    <w:p w:rsidRPr="00D21382" w:rsidR="00CC3EB7" w:rsidP="00D21382" w:rsidRDefault="00CC3EB7" w14:paraId="658EB823" w14:textId="77777777">
      <w:pPr>
        <w:rPr>
          <w:rFonts w:cs="Calibri"/>
        </w:rPr>
      </w:pPr>
    </w:p>
    <w:p w:rsidRPr="00C82481" w:rsidR="00CC3EB7" w:rsidP="3FD51A76" w:rsidRDefault="00517880" w14:paraId="658EB824" w14:textId="7A3F0045">
      <w:pPr>
        <w:pStyle w:val="ListParagraph"/>
        <w:widowControl w:val="1"/>
        <w:numPr>
          <w:ilvl w:val="0"/>
          <w:numId w:val="3"/>
        </w:numPr>
        <w:suppressAutoHyphens w:val="0"/>
        <w:autoSpaceDN/>
        <w:bidi w:val="false"/>
        <w:spacing/>
        <w:rPr>
          <w:rFonts w:eastAsia="Times New Roman"/>
          <w:b w:val="1"/>
          <w:bCs w:val="1"/>
          <w:color w:val="FF0000"/>
          <w:u w:val="single"/>
        </w:rPr>
      </w:pPr>
      <w:r w:rsidRPr="3FD51A76" w:rsidR="00517880">
        <w:rPr>
          <w:b w:val="0"/>
          <w:bCs w:val="0"/>
          <w:color w:val="FF0000"/>
          <w:u w:val="single"/>
          <w:lang w:val="es"/>
        </w:rPr>
        <w:t xml:space="preserve">Relacionado con el trabajo: información esencial y requerida que se recopilará durante la entrevista inicial</w:t>
      </w:r>
      <w:r w:rsidRPr="3FD51A76" w:rsidR="00517880">
        <w:rPr>
          <w:b w:val="0"/>
          <w:bCs w:val="0"/>
          <w:color w:val="FF0000"/>
          <w:lang w:val="es"/>
        </w:rPr>
      </w:r>
    </w:p>
    <w:p w:rsidRPr="00D21382" w:rsidR="00CC3EB7" w:rsidP="00D21382" w:rsidRDefault="00CC3EB7" w14:paraId="658EB825" w14:textId="0933253C">
      <w:pPr>
        <w:widowControl/>
        <w:suppressAutoHyphens w:val="0"/>
        <w:autoSpaceDN/>
        <w:ind w:left="360"/>
        <w:rPr>
          <w:rFonts w:eastAsia="Times New Roman"/>
        </w:rPr>
      </w:pPr>
    </w:p>
    <w:p w:rsidR="0025192A" w:rsidRDefault="00517880" w14:paraId="30A554B2" w14:textId="77777777">
      <w:pPr>
        <w:pStyle w:val="ListParagraph"/>
        <w:numPr>
          <w:ilvl w:val="1"/>
          <w:numId w:val="2"/>
        </w:numPr>
        <w:bidi w:val="false"/>
        <w:rPr>
          <w:rFonts w:cs="Calibri"/>
        </w:rPr>
      </w:pPr>
      <w:r>
        <w:rPr>
          <w:lang w:val="es"/>
        </w:rPr>
      </w:r>
      <w:r>
        <w:rPr>
          <w:lang w:val="es"/>
        </w:rPr>
        <w:t xml:space="preserve">¿Una vacuna contra el COVID? </w:t>
      </w:r>
    </w:p>
    <w:p w:rsidRPr="0025192A" w:rsidR="0025192A" w:rsidP="3FD51A76" w:rsidRDefault="0025192A" w14:paraId="4205CB5B" w14:textId="4436EB14">
      <w:pPr>
        <w:pStyle w:val="ListParagraph"/>
        <w:numPr>
          <w:ilvl w:val="2"/>
          <w:numId w:val="2"/>
        </w:numPr>
        <w:bidi w:val="false"/>
        <w:spacing w:before="0" w:beforeAutospacing="off" w:after="0" w:afterAutospacing="off" w:line="240" w:lineRule="auto"/>
        <w:ind w:left="2160" w:right="0" w:hanging="360"/>
        <w:jc w:val="left"/>
        <w:rPr>
          <w:rFonts w:ascii="Calibri" w:hAnsi="Calibri" w:eastAsia="Calibri" w:cs="Calibri"/>
          <w:sz w:val="22"/>
          <w:szCs w:val="22"/>
        </w:rPr>
      </w:pPr>
      <w:r w:rsidRPr="3FD51A76" w:rsidR="0025192A">
        <w:rPr>
          <w:lang w:val="es"/>
        </w:rPr>
        <w:t xml:space="preserve">Explicación: La mayoría de los roles requieren la capacidad de viajar internacionalmente </w:t>
      </w:r>
      <w:r w:rsidRPr="3FD51A76" w:rsidR="00D21382">
        <w:rPr>
          <w:lang w:val="es"/>
        </w:rPr>
      </w:r>
    </w:p>
    <w:p w:rsidR="3FD51A76" w:rsidP="3FD51A76" w:rsidRDefault="3FD51A76" w14:paraId="1E6D5809" w14:textId="34632C15">
      <w:pPr>
        <w:pStyle w:val="Normal"/>
        <w:bidi w:val="0"/>
        <w:spacing w:before="0" w:beforeAutospacing="off" w:after="0" w:afterAutospacing="off" w:line="240" w:lineRule="auto"/>
        <w:ind w:left="1440" w:right="0"/>
        <w:jc w:val="left"/>
        <w:rPr>
          <w:rFonts w:cs="Calibri"/>
        </w:rPr>
      </w:pPr>
    </w:p>
    <w:p w:rsidR="00D21382" w:rsidRDefault="0025192A" w14:paraId="2EDA16E4" w14:textId="77ED0770">
      <w:pPr>
        <w:pStyle w:val="ListParagraph"/>
        <w:numPr>
          <w:ilvl w:val="1"/>
          <w:numId w:val="2"/>
        </w:numPr>
        <w:bidi w:val="false"/>
        <w:rPr>
          <w:rFonts w:cs="Calibri"/>
        </w:rPr>
      </w:pPr>
      <w:r>
        <w:rPr>
          <w:lang w:val="es"/>
        </w:rPr>
        <w:t xml:space="preserve">¿Dónde se encuentra? </w:t>
      </w:r>
    </w:p>
    <w:p w:rsidR="0025192A" w:rsidP="0025192A" w:rsidRDefault="0025192A" w14:paraId="2D2BE592" w14:textId="5A764124">
      <w:pPr>
        <w:pStyle w:val="ListParagraph"/>
        <w:numPr>
          <w:ilvl w:val="2"/>
          <w:numId w:val="2"/>
        </w:numPr>
        <w:bidi w:val="false"/>
        <w:rPr>
          <w:rFonts w:cs="Calibri"/>
        </w:rPr>
      </w:pPr>
      <w:r w:rsidRPr="3FD51A76" w:rsidR="0025192A">
        <w:rPr>
          <w:lang w:val="es"/>
        </w:rPr>
        <w:t xml:space="preserve">Explicación: POA está actualmente en modo híbrido, sin embargo, hay eventos o reuniones que requerirán que los empleados entren. </w:t>
      </w:r>
    </w:p>
    <w:p w:rsidRPr="0025192A" w:rsidR="0025192A" w:rsidP="0025192A" w:rsidRDefault="0025192A" w14:paraId="11FBAFAB" w14:textId="77777777">
      <w:pPr>
        <w:pStyle w:val="ListParagraph"/>
        <w:ind w:left="2160"/>
        <w:rPr>
          <w:rFonts w:cs="Calibri"/>
        </w:rPr>
      </w:pPr>
    </w:p>
    <w:p w:rsidR="0025192A" w:rsidRDefault="00517880" w14:paraId="2BBDA463" w14:textId="0DCC2255">
      <w:pPr>
        <w:pStyle w:val="ListParagraph"/>
        <w:numPr>
          <w:ilvl w:val="1"/>
          <w:numId w:val="2"/>
        </w:numPr>
        <w:bidi w:val="false"/>
        <w:rPr>
          <w:rFonts w:cs="Calibri"/>
        </w:rPr>
      </w:pPr>
      <w:r w:rsidRPr="3FD51A76" w:rsidR="00517880">
        <w:rPr>
          <w:lang w:val="es"/>
        </w:rPr>
        <w:t xml:space="preserve">¿Está autorizado a trabajar en los Estados Unidos (Estados Unidos) sin patrocinio? </w:t>
      </w:r>
      <w:r w:rsidRPr="3FD51A76" w:rsidR="00517880">
        <w:rPr>
          <w:lang w:val="es"/>
        </w:rPr>
      </w:r>
    </w:p>
    <w:p w:rsidR="00D21382" w:rsidP="0025192A" w:rsidRDefault="0025192A" w14:paraId="3F3A24F8" w14:textId="58279767">
      <w:pPr>
        <w:pStyle w:val="ListParagraph"/>
        <w:numPr>
          <w:ilvl w:val="2"/>
          <w:numId w:val="2"/>
        </w:numPr>
        <w:bidi w:val="false"/>
        <w:rPr>
          <w:rFonts w:cs="Calibri"/>
        </w:rPr>
      </w:pPr>
      <w:r w:rsidRPr="3FD51A76" w:rsidR="0025192A">
        <w:rPr>
          <w:lang w:val="es"/>
        </w:rPr>
        <w:t xml:space="preserve">Explicación: La ley federal requiere que el POA que recluta debe poseer una autorización de trabajo para trabajar en los Estados Unidos. POA es actual</w:t>
      </w:r>
    </w:p>
    <w:p w:rsidR="0025192A" w:rsidP="0025192A" w:rsidRDefault="0025192A" w14:paraId="3925750C" w14:textId="77777777">
      <w:pPr>
        <w:pStyle w:val="ListParagraph"/>
        <w:ind w:left="2160"/>
        <w:rPr>
          <w:rFonts w:cs="Calibri"/>
        </w:rPr>
      </w:pPr>
    </w:p>
    <w:p w:rsidR="00D21382" w:rsidP="00D21382" w:rsidRDefault="00D21382" w14:paraId="535F7825" w14:textId="3AC811F5">
      <w:pPr>
        <w:pStyle w:val="ListParagraph"/>
        <w:numPr>
          <w:ilvl w:val="1"/>
          <w:numId w:val="2"/>
        </w:numPr>
        <w:bidi w:val="false"/>
        <w:rPr>
          <w:rFonts w:cs="Calibri"/>
        </w:rPr>
      </w:pPr>
      <w:r w:rsidRPr="3FD51A76" w:rsidR="00D21382">
        <w:rPr>
          <w:lang w:val="es"/>
        </w:rPr>
        <w:t xml:space="preserve">¿Cuál es su expectativa salarial?</w:t>
      </w:r>
    </w:p>
    <w:p w:rsidRPr="00325139" w:rsidR="0025192A" w:rsidP="0025192A" w:rsidRDefault="0025192A" w14:paraId="69736820" w14:textId="1F2DC501">
      <w:pPr>
        <w:pStyle w:val="ListParagraph"/>
        <w:numPr>
          <w:ilvl w:val="2"/>
          <w:numId w:val="2"/>
        </w:numPr>
        <w:bidi w:val="false"/>
        <w:rPr>
          <w:rFonts w:cs="Calibri"/>
        </w:rPr>
      </w:pPr>
      <w:r w:rsidRPr="3FD51A76" w:rsidR="0025192A">
        <w:rPr>
          <w:lang w:val="es"/>
        </w:rPr>
        <w:t xml:space="preserve">Explicación: El candidato debe estar dentro de la escala de matriz salarial establecida del rol para avanzar en el proceso de contratación. </w:t>
      </w:r>
    </w:p>
    <w:p w:rsidRPr="0025192A" w:rsidR="00CC3EB7" w:rsidP="0025192A" w:rsidRDefault="00CC3EB7" w14:paraId="658EB828" w14:textId="68FB549F">
      <w:pPr>
        <w:rPr>
          <w:rFonts w:cs="Calibri"/>
        </w:rPr>
      </w:pPr>
    </w:p>
    <w:p w:rsidR="00D21382" w:rsidP="00D21382" w:rsidRDefault="00517880" w14:paraId="7FC68A63" w14:textId="549A145B">
      <w:pPr>
        <w:pStyle w:val="ListParagraph"/>
        <w:numPr>
          <w:ilvl w:val="1"/>
          <w:numId w:val="2"/>
        </w:numPr>
        <w:bidi w:val="false"/>
        <w:rPr>
          <w:rFonts w:cs="Calibri"/>
        </w:rPr>
      </w:pPr>
      <w:r>
        <w:rPr>
          <w:lang w:val="es"/>
        </w:rPr>
      </w:r>
      <w:r>
        <w:rPr>
          <w:lang w:val="es"/>
        </w:rPr>
        <w:t xml:space="preserve">¿Realiza las funciones esenciales del trabajo con o sin ajustes razonables? </w:t>
      </w:r>
    </w:p>
    <w:p w:rsidR="0025192A" w:rsidP="0025192A" w:rsidRDefault="0025192A" w14:paraId="360BCC96" w14:textId="47A8B517">
      <w:pPr>
        <w:pStyle w:val="ListParagraph"/>
        <w:numPr>
          <w:ilvl w:val="2"/>
          <w:numId w:val="2"/>
        </w:numPr>
        <w:bidi w:val="false"/>
        <w:rPr>
          <w:rFonts w:cs="Calibri"/>
        </w:rPr>
      </w:pPr>
      <w:r w:rsidRPr="3FD51A76" w:rsidR="0025192A">
        <w:rPr>
          <w:lang w:val="es"/>
        </w:rPr>
        <w:t xml:space="preserve">Explicación: Si el candidato calificado requiere las adaptaciones necesarias, es importante que RRHH esté al tanto y si POA puede proporcionar las adaptaciones. </w:t>
      </w:r>
    </w:p>
    <w:p w:rsidR="0025192A" w:rsidP="0025192A" w:rsidRDefault="0025192A" w14:paraId="687CEBA2" w14:textId="77777777">
      <w:pPr>
        <w:pStyle w:val="ListParagraph"/>
        <w:rPr>
          <w:rFonts w:cs="Calibri"/>
        </w:rPr>
      </w:pPr>
    </w:p>
    <w:p w:rsidR="00C82481" w:rsidP="3FD51A76" w:rsidRDefault="00C82481" w14:paraId="23CD6D62" w14:textId="25D88A8C">
      <w:pPr>
        <w:pStyle w:val="ListParagraph"/>
        <w:numPr>
          <w:ilvl w:val="1"/>
          <w:numId w:val="2"/>
        </w:numPr>
        <w:bidi w:val="false"/>
        <w:rPr>
          <w:rFonts w:cs="Calibri"/>
        </w:rPr>
      </w:pPr>
      <w:r w:rsidRPr="3FD51A76" w:rsidR="00325139">
        <w:rPr>
          <w:lang w:val="es"/>
        </w:rPr>
        <w:t xml:space="preserve">¿Cuándo estaría disponible para comenzar si se le extendiera una oferta de empleo?</w:t>
      </w:r>
    </w:p>
    <w:p w:rsidRPr="0025192A" w:rsidR="00C82481" w:rsidP="3FD51A76" w:rsidRDefault="00C82481" w14:paraId="0C2BF22B" w14:textId="0B8A1095" w14:noSpellErr="1">
      <w:pPr>
        <w:pStyle w:val="Normal"/>
        <w:rPr>
          <w:rFonts w:cs="Calibri"/>
        </w:rPr>
      </w:pPr>
    </w:p>
    <w:p w:rsidR="00CC3EB7" w:rsidRDefault="00517880" w14:paraId="658EB82A" w14:textId="77777777">
      <w:r w:rsidRPr="3FD51A76" w:rsidR="00517880">
        <w:rPr>
          <w:rFonts w:cs="Calibri"/>
        </w:rPr>
        <w:t xml:space="preserve"> </w:t>
      </w:r>
    </w:p>
    <w:p w:rsidR="00CC3EB7" w:rsidRDefault="00CC3EB7" w14:paraId="658EB82E" w14:textId="77777777"/>
    <w:sectPr w:rsidR="00CC3EB7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17880" w14:paraId="658EB815" w14:textId="77777777">
      <w:r>
        <w:rPr>
          <w:lang w:val="es"/>
        </w:rPr>
        <w:separator/>
      </w:r>
    </w:p>
  </w:endnote>
  <w:endnote w:type="continuationSeparator" w:id="0">
    <w:p w:rsidR="00000000" w:rsidRDefault="00517880" w14:paraId="658EB817" w14:textId="77777777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1B3579" w:rsidRDefault="00517880" w14:paraId="658EB81B" w14:textId="77777777">
    <w:pPr>
      <w:pStyle w:val="Footer"/>
      <w:bidi w:val="false"/>
      <w:jc w:val="right"/>
    </w:pPr>
    <w:r>
      <w:rPr>
        <w:noProof/>
        <w:lang w:val="es"/>
      </w:rPr>
      <w:drawing>
        <wp:inline distT="0" distB="0" distL="0" distR="0" wp14:anchorId="658EB813" wp14:editId="658EB814">
          <wp:extent cx="5262445" cy="479950"/>
          <wp:effectExtent l="0" t="0" r="0" b="0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62445" cy="4799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17880" w14:paraId="658EB811" w14:textId="77777777">
      <w:r>
        <w:rPr>
          <w:color w:val="000000"/>
          <w:lang w:val="es"/>
        </w:rPr>
        <w:separator/>
      </w:r>
    </w:p>
  </w:footnote>
  <w:footnote w:type="continuationSeparator" w:id="0">
    <w:p w:rsidR="00000000" w:rsidRDefault="00517880" w14:paraId="658EB813" w14:textId="77777777">
      <w:r>
        <w:rPr>
          <w:lang w:val="es"/>
        </w:rP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1B3579" w:rsidRDefault="00517880" w14:paraId="658EB819" w14:textId="77777777">
    <w:pPr>
      <w:pStyle w:val="Header"/>
      <w:bidi w:val="false"/>
    </w:pPr>
    <w:r>
      <w:rPr>
        <w:noProof/>
        <w:lang w:val="es"/>
      </w:rPr>
      <w:drawing>
        <wp:inline distT="0" distB="0" distL="0" distR="0" wp14:anchorId="658EB811" wp14:editId="658EB812">
          <wp:extent cx="2210223" cy="753255"/>
          <wp:effectExtent l="0" t="0" r="0" b="8745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r="28962"/>
                  <a:stretch>
                    <a:fillRect/>
                  </a:stretch>
                </pic:blipFill>
                <pic:spPr>
                  <a:xfrm>
                    <a:off x="0" y="0"/>
                    <a:ext cx="2210223" cy="7532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96721"/>
    <w:multiLevelType w:val="multilevel"/>
    <w:tmpl w:val="6F686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7F0D"/>
    <w:multiLevelType w:val="hybridMultilevel"/>
    <w:tmpl w:val="F9F26D64"/>
    <w:lvl w:ilvl="0"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4208227">
    <w:abstractNumId w:val="0"/>
  </w:num>
  <w:num w:numId="2" w16cid:durableId="60754022">
    <w:abstractNumId w:val="1"/>
  </w:num>
  <w:num w:numId="3" w16cid:durableId="2892896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ttachedTemplate r:id="rId1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C3EB7"/>
    <w:rsid w:val="001D7AAF"/>
    <w:rsid w:val="001E7D6B"/>
    <w:rsid w:val="0025192A"/>
    <w:rsid w:val="00325139"/>
    <w:rsid w:val="00367B3C"/>
    <w:rsid w:val="00517880"/>
    <w:rsid w:val="00AF5D24"/>
    <w:rsid w:val="00C06B04"/>
    <w:rsid w:val="00C82481"/>
    <w:rsid w:val="00CC3EB7"/>
    <w:rsid w:val="00D02C43"/>
    <w:rsid w:val="00D21382"/>
    <w:rsid w:val="0531AFAC"/>
    <w:rsid w:val="05E1AAA0"/>
    <w:rsid w:val="08A651F0"/>
    <w:rsid w:val="23B0EC08"/>
    <w:rsid w:val="2A202D8C"/>
    <w:rsid w:val="2F8B94CC"/>
    <w:rsid w:val="3FD51A76"/>
    <w:rsid w:val="5FFF69CC"/>
    <w:rsid w:val="60F32CBF"/>
    <w:rsid w:val="69AE3998"/>
    <w:rsid w:val="6B4A09F9"/>
    <w:rsid w:val="6D29A259"/>
    <w:rsid w:val="7427C8EE"/>
    <w:rsid w:val="79AB3505"/>
    <w:rsid w:val="7A97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B811"/>
  <w15:docId w15:val="{43D2FC04-569B-44FA-894A-1E09E75B4D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customXml" Target="/customXml/item3.xml" Id="rId13" /><Relationship Type="http://schemas.openxmlformats.org/officeDocument/2006/relationships/settings" Target="settings.xml" Id="rId3" /><Relationship Type="http://schemas.openxmlformats.org/officeDocument/2006/relationships/header" Target="header11.xml" Id="rId7" /><Relationship Type="http://schemas.openxmlformats.org/officeDocument/2006/relationships/customXml" Target="/customXml/item2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13.xml" Id="rId11" /><Relationship Type="http://schemas.openxmlformats.org/officeDocument/2006/relationships/footnotes" Target="footnotes.xml" Id="rId5" /><Relationship Type="http://schemas.openxmlformats.org/officeDocument/2006/relationships/theme" Target="theme/theme1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1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_rels/header11.xml.rels>&#65279;<?xml version="1.0" encoding="utf-8"?><Relationships xmlns="http://schemas.openxmlformats.org/package/2006/relationships"><Relationship Type="http://schemas.openxmlformats.org/officeDocument/2006/relationships/image" Target="/word/media/image12.jpeg" Id="rId1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Normal.dotm" TargetMode="External" Id="rId1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9" ma:contentTypeDescription="Crear nuevo documento." ma:contentTypeScope="" ma:versionID="92ac75e6a4a0b9c701c76d0ed877c3e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dd04fc93113ba25adefc0e5b837f9d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34E4A8D-85C9-470A-9E8B-9E4F17AE69E3}"/>
</file>

<file path=customXml/itemProps22.xml><?xml version="1.0" encoding="utf-8"?>
<ds:datastoreItem xmlns:ds="http://schemas.openxmlformats.org/officeDocument/2006/customXml" ds:itemID="{20C4B2B1-3D2E-495B-A6B8-63B7D780F6C0}"/>
</file>

<file path=customXml/itemProps31.xml><?xml version="1.0" encoding="utf-8"?>
<ds:datastoreItem xmlns:ds="http://schemas.openxmlformats.org/officeDocument/2006/customXml" ds:itemID="{76D3DBB3-62F7-40B8-95B6-63266F49F9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Diego Morabito</cp:lastModifiedBy>
  <cp:revision>4</cp:revision>
  <dcterms:created xsi:type="dcterms:W3CDTF">2022-05-04T20:42:00Z</dcterms:created>
  <dcterms:modified xsi:type="dcterms:W3CDTF">2026-03-09T17:34:19Z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