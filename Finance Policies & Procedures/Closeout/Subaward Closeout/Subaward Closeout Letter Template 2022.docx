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commentsExtensible.xml" ContentType="application/vnd.openxmlformats-officedocument.wordprocessingml.commentsExtensi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5320D" w:rsidR="00427BC3" w:rsidP="00290DE2" w:rsidRDefault="00290DE2" w14:paraId="61AAF230" w14:textId="274F87E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Date</w:t>
      </w:r>
    </w:p>
    <w:p w:rsidRPr="0015320D" w:rsidR="00535030" w:rsidP="00535030" w:rsidRDefault="00535030" w14:paraId="761A030F" w14:textId="77777777">
      <w:pPr>
        <w:pStyle w:val="PlainText"/>
        <w:spacing w:before="0" w:beforeAutospacing="0" w:after="0" w:afterAutospacing="0"/>
        <w:rPr>
          <w:rStyle w:val="Strong"/>
          <w:b w:val="0"/>
        </w:rPr>
      </w:pPr>
    </w:p>
    <w:p w:rsidRPr="0015320D" w:rsidR="00535030" w:rsidP="00535030" w:rsidRDefault="00535030" w14:paraId="5EF45EAB" w14:textId="77777777">
      <w:pPr>
        <w:pStyle w:val="PlainText"/>
        <w:spacing w:before="0" w:beforeAutospacing="0" w:after="0" w:afterAutospacing="0"/>
        <w:rPr>
          <w:rStyle w:val="Strong"/>
          <w:b w:val="0"/>
        </w:rPr>
      </w:pPr>
    </w:p>
    <w:p w:rsidRPr="0015320D" w:rsidR="00F7597B" w:rsidP="00535030" w:rsidRDefault="00F7597B" w14:paraId="5FE0A8A6" w14:textId="77777777">
      <w:pPr>
        <w:pStyle w:val="PlainText"/>
        <w:spacing w:before="0" w:beforeAutospacing="0" w:after="0" w:afterAutospacing="0"/>
        <w:rPr>
          <w:rStyle w:val="Strong"/>
          <w:b w:val="0"/>
        </w:rPr>
      </w:pPr>
    </w:p>
    <w:p w:rsidRPr="0015320D" w:rsidR="00535030" w:rsidP="00556968" w:rsidRDefault="00535030" w14:paraId="48B2E309" w14:textId="77777777">
      <w:pPr>
        <w:pStyle w:val="PlainText"/>
        <w:spacing w:before="0" w:beforeAutospacing="0" w:after="0" w:afterAutospacing="0"/>
        <w:rPr>
          <w:rStyle w:val="Strong"/>
          <w:b w:val="0"/>
        </w:rPr>
      </w:pPr>
    </w:p>
    <w:p w:rsidRPr="0015320D" w:rsidR="00F7597B" w:rsidP="00F7597B" w:rsidRDefault="00BB1098" w14:paraId="11BCBE58" w14:textId="147E45E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Name</w:t>
      </w:r>
    </w:p>
    <w:p w:rsidRPr="0015320D" w:rsidR="00BB1098" w:rsidP="00F7597B" w:rsidRDefault="00BB1098" w14:paraId="4B4C853C" w14:textId="722BC10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Title</w:t>
      </w:r>
    </w:p>
    <w:p w:rsidRPr="0015320D" w:rsidR="00BB1098" w:rsidP="00F7597B" w:rsidRDefault="00BB1098" w14:paraId="508A83EF" w14:textId="1B4D6AF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Organization name</w:t>
      </w:r>
    </w:p>
    <w:p w:rsidRPr="0015320D" w:rsidR="00BB1098" w:rsidP="00F7597B" w:rsidRDefault="00BB1098" w14:paraId="040DE253" w14:textId="102167D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Address</w:t>
      </w:r>
    </w:p>
    <w:p w:rsidRPr="0015320D" w:rsidR="00BB1098" w:rsidP="00F7597B" w:rsidRDefault="00BB1098" w14:paraId="6C9992D2" w14:textId="780A48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Address</w:t>
      </w:r>
    </w:p>
    <w:p w:rsidRPr="0015320D" w:rsidR="00F7597B" w:rsidP="00F7597B" w:rsidRDefault="00E664BC" w14:paraId="72EF992F" w14:textId="3D8C76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 xml:space="preserve"> </w:t>
      </w:r>
    </w:p>
    <w:p w:rsidRPr="0015320D" w:rsidR="00DA7393" w:rsidP="00F7597B" w:rsidRDefault="00DA7393" w14:paraId="6CD491AA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Pr="0015320D" w:rsidR="00EE7987" w:rsidP="00F7597B" w:rsidRDefault="00EE7987" w14:paraId="31E50EAF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Pr="0015320D" w:rsidR="00F95BDD" w:rsidP="36B17370" w:rsidRDefault="003D5375" w14:paraId="3B712704" w14:textId="3B028A06" w14:noSpellErr="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36B17370" w:rsidR="003D5375">
        <w:rPr>
          <w:rFonts w:ascii="Times New Roman" w:hAnsi="Times New Roman"/>
          <w:sz w:val="24"/>
          <w:szCs w:val="24"/>
          <w:lang w:val="en-US"/>
        </w:rPr>
        <w:t>Subject:</w:t>
      </w:r>
      <w:r>
        <w:tab/>
      </w:r>
      <w:r w:rsidRPr="36B17370" w:rsidR="003D5375">
        <w:rPr>
          <w:rFonts w:ascii="Times New Roman" w:hAnsi="Times New Roman"/>
          <w:sz w:val="24"/>
          <w:szCs w:val="24"/>
          <w:lang w:val="en-US"/>
        </w:rPr>
        <w:t xml:space="preserve">Cooperative Agreement No. </w:t>
      </w:r>
      <w:r w:rsidRPr="36B17370" w:rsidR="00290DE2">
        <w:rPr>
          <w:rFonts w:ascii="Times New Roman" w:hAnsi="Times New Roman"/>
          <w:sz w:val="24"/>
          <w:szCs w:val="24"/>
          <w:lang w:val="en-US"/>
        </w:rPr>
        <w:t>XXXX</w:t>
      </w:r>
    </w:p>
    <w:p w:rsidRPr="0015320D" w:rsidR="00B24D9E" w:rsidP="36B17370" w:rsidRDefault="00B24D9E" w14:paraId="7EF29D51" w14:textId="19030C4A" w14:noSpellErr="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15320D">
        <w:rPr>
          <w:rFonts w:ascii="Times New Roman" w:hAnsi="Times New Roman"/>
          <w:sz w:val="24"/>
          <w:szCs w:val="24"/>
        </w:rPr>
        <w:tab/>
      </w:r>
      <w:r w:rsidRPr="0015320D">
        <w:rPr>
          <w:rFonts w:ascii="Times New Roman" w:hAnsi="Times New Roman"/>
          <w:sz w:val="24"/>
          <w:szCs w:val="24"/>
        </w:rPr>
        <w:tab/>
      </w:r>
      <w:r w:rsidRPr="36B17370" w:rsidR="00B24D9E">
        <w:rPr>
          <w:rFonts w:ascii="Times New Roman" w:hAnsi="Times New Roman"/>
          <w:sz w:val="24"/>
          <w:szCs w:val="24"/>
          <w:lang w:val="en-US"/>
        </w:rPr>
        <w:t>Close-ou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t of 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>Subagr</w:t>
      </w:r>
      <w:r w:rsidRPr="36B17370" w:rsidR="00F7597B">
        <w:rPr>
          <w:rFonts w:ascii="Times New Roman" w:hAnsi="Times New Roman"/>
          <w:sz w:val="24"/>
          <w:szCs w:val="24"/>
          <w:lang w:val="en-US"/>
        </w:rPr>
        <w:t xml:space="preserve">eement</w:t>
      </w:r>
      <w:r w:rsidRPr="36B17370" w:rsidR="00F7597B">
        <w:rPr>
          <w:rFonts w:ascii="Times New Roman" w:hAnsi="Times New Roman"/>
          <w:sz w:val="24"/>
          <w:szCs w:val="24"/>
          <w:lang w:val="en-US"/>
        </w:rPr>
        <w:t xml:space="preserve"> No. </w:t>
      </w:r>
      <w:r w:rsidRPr="36B17370" w:rsidR="00290DE2">
        <w:rPr>
          <w:rFonts w:ascii="Times New Roman" w:hAnsi="Times New Roman"/>
          <w:sz w:val="24"/>
          <w:szCs w:val="24"/>
          <w:lang w:val="en-US"/>
        </w:rPr>
        <w:t>XXXX</w:t>
      </w:r>
    </w:p>
    <w:p w:rsidRPr="0015320D" w:rsidR="00B24D9E" w:rsidP="00FD66DA" w:rsidRDefault="00B24D9E" w14:paraId="3C8A169A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Pr="0015320D" w:rsidR="00EE7987" w:rsidP="00FD66DA" w:rsidRDefault="00EE7987" w14:paraId="1891D442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Pr="0015320D" w:rsidR="00F95BDD" w:rsidP="00FD66DA" w:rsidRDefault="00F95BDD" w14:paraId="2D88B84D" w14:textId="0570E95A">
      <w:pPr>
        <w:spacing w:after="0" w:line="240" w:lineRule="auto"/>
        <w:rPr>
          <w:rFonts w:ascii="Times New Roman" w:hAnsi="Times New Roman"/>
          <w:sz w:val="24"/>
          <w:szCs w:val="24"/>
        </w:rPr>
      </w:pPr>
      <w:bookmarkStart w:name="OLE_LINK19" w:id="0"/>
      <w:bookmarkStart w:name="OLE_LINK20" w:id="1"/>
      <w:r w:rsidRPr="0015320D">
        <w:rPr>
          <w:rFonts w:ascii="Times New Roman" w:hAnsi="Times New Roman"/>
          <w:sz w:val="24"/>
          <w:szCs w:val="24"/>
        </w:rPr>
        <w:t>Dear</w:t>
      </w:r>
      <w:r w:rsidRPr="0015320D" w:rsidR="00493877">
        <w:rPr>
          <w:rFonts w:ascii="Times New Roman" w:hAnsi="Times New Roman"/>
          <w:sz w:val="24"/>
          <w:szCs w:val="24"/>
        </w:rPr>
        <w:t xml:space="preserve"> </w:t>
      </w:r>
      <w:r w:rsidRPr="0015320D" w:rsidR="00290DE2">
        <w:rPr>
          <w:rFonts w:ascii="Times New Roman" w:hAnsi="Times New Roman"/>
          <w:sz w:val="24"/>
          <w:szCs w:val="24"/>
        </w:rPr>
        <w:t>XXXX</w:t>
      </w:r>
      <w:r w:rsidRPr="0015320D" w:rsidR="00493877">
        <w:rPr>
          <w:rFonts w:ascii="Times New Roman" w:hAnsi="Times New Roman"/>
          <w:sz w:val="24"/>
          <w:szCs w:val="24"/>
        </w:rPr>
        <w:t>:</w:t>
      </w:r>
    </w:p>
    <w:bookmarkEnd w:id="0"/>
    <w:bookmarkEnd w:id="1"/>
    <w:p w:rsidRPr="0015320D" w:rsidR="00F95BDD" w:rsidP="005C05EA" w:rsidRDefault="00F95BDD" w14:paraId="71133105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A57CCE" w:rsidP="36B17370" w:rsidRDefault="00A57CCE" w14:paraId="084C7EDC" w14:textId="44E17EC1" w14:noSpellErr="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A57CCE">
        <w:rPr>
          <w:rFonts w:ascii="Times New Roman" w:hAnsi="Times New Roman"/>
          <w:sz w:val="24"/>
          <w:szCs w:val="24"/>
          <w:lang w:val="en-US"/>
        </w:rPr>
        <w:t>I am writing to confir</w:t>
      </w:r>
      <w:r w:rsidRPr="36B17370" w:rsidR="004A6A56">
        <w:rPr>
          <w:rFonts w:ascii="Times New Roman" w:hAnsi="Times New Roman"/>
          <w:sz w:val="24"/>
          <w:szCs w:val="24"/>
          <w:lang w:val="en-US"/>
        </w:rPr>
        <w:t xml:space="preserve">m the close-out of the </w:t>
      </w:r>
      <w:r w:rsidRPr="36B17370" w:rsidR="00F71FCA">
        <w:rPr>
          <w:rFonts w:ascii="Times New Roman" w:hAnsi="Times New Roman"/>
          <w:sz w:val="24"/>
          <w:szCs w:val="24"/>
          <w:lang w:val="en-US"/>
        </w:rPr>
        <w:t>Project Cooperative</w:t>
      </w:r>
      <w:r w:rsidRPr="36B17370" w:rsidR="00181FD5">
        <w:rPr>
          <w:rFonts w:ascii="Times New Roman" w:hAnsi="Times New Roman"/>
          <w:sz w:val="24"/>
          <w:szCs w:val="24"/>
          <w:lang w:val="en-US"/>
        </w:rPr>
        <w:t xml:space="preserve"> Agreement </w:t>
      </w:r>
      <w:r w:rsidRPr="36B17370" w:rsidR="004A6A56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>ubagreement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 xml:space="preserve"> between </w:t>
      </w:r>
      <w:bookmarkStart w:name="OLE_LINK17" w:id="2"/>
      <w:bookmarkStart w:name="OLE_LINK18" w:id="3"/>
      <w:r w:rsidRPr="36B17370" w:rsidR="00600EDB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F531F0">
        <w:rPr>
          <w:rFonts w:ascii="Times New Roman" w:hAnsi="Times New Roman"/>
          <w:sz w:val="24"/>
          <w:szCs w:val="24"/>
          <w:lang w:val="en-US"/>
        </w:rPr>
        <w:t xml:space="preserve"> </w:t>
      </w:r>
      <w:bookmarkEnd w:id="2"/>
      <w:bookmarkEnd w:id="3"/>
      <w:r w:rsidRPr="36B17370" w:rsidR="00F531F0">
        <w:rPr>
          <w:rFonts w:ascii="Times New Roman" w:hAnsi="Times New Roman"/>
          <w:sz w:val="24"/>
          <w:szCs w:val="24"/>
          <w:lang w:val="en-US"/>
        </w:rPr>
        <w:t xml:space="preserve">and </w:t>
      </w:r>
      <w:r w:rsidRPr="36B17370" w:rsidR="002374CD">
        <w:rPr>
          <w:rFonts w:ascii="Times New Roman" w:hAnsi="Times New Roman"/>
          <w:sz w:val="24"/>
          <w:szCs w:val="24"/>
          <w:lang w:val="en-US"/>
        </w:rPr>
        <w:t>Partners of the Americas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>, Inc.</w:t>
      </w:r>
      <w:r w:rsidRPr="36B17370" w:rsidR="00C5447A">
        <w:rPr>
          <w:rFonts w:ascii="Times New Roman" w:hAnsi="Times New Roman"/>
          <w:sz w:val="24"/>
          <w:szCs w:val="24"/>
          <w:lang w:val="en-US"/>
        </w:rPr>
        <w:t xml:space="preserve"> (POA)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F71FCA">
        <w:rPr>
          <w:rFonts w:ascii="Times New Roman" w:hAnsi="Times New Roman"/>
          <w:sz w:val="24"/>
          <w:szCs w:val="24"/>
          <w:lang w:val="en-US"/>
        </w:rPr>
        <w:t>effective</w:t>
      </w:r>
      <w:r w:rsidRPr="36B17370" w:rsidR="00FA010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600EDB">
        <w:rPr>
          <w:rFonts w:ascii="Times New Roman" w:hAnsi="Times New Roman"/>
          <w:sz w:val="24"/>
          <w:szCs w:val="24"/>
          <w:lang w:val="en-US"/>
        </w:rPr>
        <w:t xml:space="preserve">END </w:t>
      </w:r>
      <w:r w:rsidRPr="36B17370" w:rsidR="002374CD">
        <w:rPr>
          <w:rFonts w:ascii="Times New Roman" w:hAnsi="Times New Roman"/>
          <w:sz w:val="24"/>
          <w:szCs w:val="24"/>
          <w:lang w:val="en-US"/>
        </w:rPr>
        <w:t>DATE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>.</w:t>
      </w:r>
      <w:r w:rsidRPr="36B17370" w:rsidR="00F71FC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All activities </w:t>
      </w:r>
      <w:r w:rsidRPr="36B17370" w:rsidR="00F71FCA">
        <w:rPr>
          <w:rFonts w:ascii="Times New Roman" w:hAnsi="Times New Roman"/>
          <w:sz w:val="24"/>
          <w:szCs w:val="24"/>
          <w:lang w:val="en-US"/>
        </w:rPr>
        <w:t>must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 be 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>completed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 and n</w:t>
      </w:r>
      <w:r w:rsidRPr="36B17370" w:rsidR="00F531F0">
        <w:rPr>
          <w:rFonts w:ascii="Times New Roman" w:hAnsi="Times New Roman"/>
          <w:sz w:val="24"/>
          <w:szCs w:val="24"/>
          <w:lang w:val="en-US"/>
        </w:rPr>
        <w:t>o costs can be incurred after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600EDB">
        <w:rPr>
          <w:rFonts w:ascii="Times New Roman" w:hAnsi="Times New Roman"/>
          <w:sz w:val="24"/>
          <w:szCs w:val="24"/>
          <w:lang w:val="en-US"/>
        </w:rPr>
        <w:t>DATE</w:t>
      </w:r>
      <w:r w:rsidRPr="36B17370" w:rsidR="00183E35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183E35">
        <w:rPr>
          <w:rFonts w:ascii="Times New Roman" w:hAnsi="Times New Roman"/>
          <w:sz w:val="24"/>
          <w:szCs w:val="24"/>
          <w:lang w:val="en-US"/>
        </w:rPr>
        <w:t>O</w:t>
      </w:r>
      <w:r w:rsidRPr="36B17370" w:rsidR="00F531F0">
        <w:rPr>
          <w:rFonts w:ascii="Times New Roman" w:hAnsi="Times New Roman"/>
          <w:sz w:val="24"/>
          <w:szCs w:val="24"/>
          <w:lang w:val="en-US"/>
        </w:rPr>
        <w:t xml:space="preserve">nly 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allowable </w:t>
      </w:r>
      <w:r w:rsidRPr="36B17370" w:rsidR="00F531F0">
        <w:rPr>
          <w:rFonts w:ascii="Times New Roman" w:hAnsi="Times New Roman"/>
          <w:sz w:val="24"/>
          <w:szCs w:val="24"/>
          <w:lang w:val="en-US"/>
        </w:rPr>
        <w:t xml:space="preserve">expenses incurred prior to 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>the end date</w:t>
      </w:r>
      <w:r w:rsidRPr="36B17370" w:rsidR="00F531F0">
        <w:rPr>
          <w:rFonts w:ascii="Times New Roman" w:hAnsi="Times New Roman"/>
          <w:sz w:val="24"/>
          <w:szCs w:val="24"/>
          <w:lang w:val="en-US"/>
        </w:rPr>
        <w:t xml:space="preserve"> can be 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>reimbursed</w:t>
      </w:r>
      <w:r w:rsidRPr="36B17370" w:rsidR="00F531F0">
        <w:rPr>
          <w:rFonts w:ascii="Times New Roman" w:hAnsi="Times New Roman"/>
          <w:sz w:val="24"/>
          <w:szCs w:val="24"/>
          <w:lang w:val="en-US"/>
        </w:rPr>
        <w:t>.</w:t>
      </w:r>
    </w:p>
    <w:p w:rsidRPr="0015320D" w:rsidR="00A57CCE" w:rsidP="005C05EA" w:rsidRDefault="00A57CCE" w14:paraId="79AB8314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A57CCE" w:rsidP="36B17370" w:rsidRDefault="00A57CCE" w14:paraId="43D08935" w14:textId="049C43FD" w14:noSpellErr="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A57CCE">
        <w:rPr>
          <w:rFonts w:ascii="Times New Roman" w:hAnsi="Times New Roman"/>
          <w:sz w:val="24"/>
          <w:szCs w:val="24"/>
          <w:lang w:val="en-US"/>
        </w:rPr>
        <w:t xml:space="preserve">To 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>facilita</w:t>
      </w:r>
      <w:r w:rsidRPr="36B17370" w:rsidR="004A6A56">
        <w:rPr>
          <w:rFonts w:ascii="Times New Roman" w:hAnsi="Times New Roman"/>
          <w:sz w:val="24"/>
          <w:szCs w:val="24"/>
          <w:lang w:val="en-US"/>
        </w:rPr>
        <w:t>te</w:t>
      </w:r>
      <w:r w:rsidRPr="36B17370" w:rsidR="004A6A56">
        <w:rPr>
          <w:rFonts w:ascii="Times New Roman" w:hAnsi="Times New Roman"/>
          <w:sz w:val="24"/>
          <w:szCs w:val="24"/>
          <w:lang w:val="en-US"/>
        </w:rPr>
        <w:t xml:space="preserve"> the formal close-out of the </w:t>
      </w:r>
      <w:r w:rsidRPr="36B17370" w:rsidR="004A6A56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>ubagreement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36B17370" w:rsidR="00C5447A">
        <w:rPr>
          <w:rFonts w:ascii="Times New Roman" w:hAnsi="Times New Roman"/>
          <w:sz w:val="24"/>
          <w:szCs w:val="24"/>
          <w:lang w:val="en-US"/>
        </w:rPr>
        <w:t xml:space="preserve">POA </w:t>
      </w:r>
      <w:r w:rsidRPr="36B17370" w:rsidR="00A57CCE">
        <w:rPr>
          <w:rFonts w:ascii="Times New Roman" w:hAnsi="Times New Roman"/>
          <w:sz w:val="24"/>
          <w:szCs w:val="24"/>
          <w:lang w:val="en-US"/>
        </w:rPr>
        <w:t>requests that you complete the following actions:</w:t>
      </w:r>
    </w:p>
    <w:p w:rsidRPr="0015320D" w:rsidR="00A57CCE" w:rsidP="005C05EA" w:rsidRDefault="00A57CCE" w14:paraId="322C824F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9E12CD" w:rsidP="005C05EA" w:rsidRDefault="009E12CD" w14:paraId="708FD22F" w14:textId="77777777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  <w:u w:val="single"/>
        </w:rPr>
        <w:t>Final Report on Expenditures</w:t>
      </w:r>
    </w:p>
    <w:p w:rsidRPr="0015320D" w:rsidR="00277D8B" w:rsidP="36B17370" w:rsidRDefault="00563378" w14:paraId="587F4BD6" w14:textId="65F51EBA" w14:noSpellErr="1">
      <w:pPr>
        <w:tabs>
          <w:tab w:val="left" w:pos="108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563378">
        <w:rPr>
          <w:rFonts w:ascii="Times New Roman" w:hAnsi="Times New Roman"/>
          <w:sz w:val="24"/>
          <w:szCs w:val="24"/>
          <w:lang w:val="en-US"/>
        </w:rPr>
        <w:t>Submit all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 outstanding</w:t>
      </w:r>
      <w:r w:rsidRPr="36B17370" w:rsidR="00563378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5650E9">
        <w:rPr>
          <w:rFonts w:ascii="Times New Roman" w:hAnsi="Times New Roman"/>
          <w:sz w:val="24"/>
          <w:szCs w:val="24"/>
          <w:lang w:val="en-US"/>
        </w:rPr>
        <w:t>monthly invoices</w:t>
      </w:r>
      <w:r w:rsidRPr="36B17370" w:rsidR="00563378">
        <w:rPr>
          <w:rFonts w:ascii="Times New Roman" w:hAnsi="Times New Roman"/>
          <w:sz w:val="24"/>
          <w:szCs w:val="24"/>
          <w:lang w:val="en-US"/>
        </w:rPr>
        <w:t xml:space="preserve"> up to </w:t>
      </w:r>
      <w:r w:rsidRPr="36B17370" w:rsidR="00C5447A">
        <w:rPr>
          <w:rFonts w:ascii="Times New Roman" w:hAnsi="Times New Roman"/>
          <w:sz w:val="24"/>
          <w:szCs w:val="24"/>
          <w:lang w:val="en-US"/>
        </w:rPr>
        <w:t>DATE</w:t>
      </w:r>
      <w:r w:rsidRPr="36B17370" w:rsidR="005650E9">
        <w:rPr>
          <w:rFonts w:ascii="Times New Roman" w:hAnsi="Times New Roman"/>
          <w:sz w:val="24"/>
          <w:szCs w:val="24"/>
          <w:lang w:val="en-US"/>
        </w:rPr>
        <w:t xml:space="preserve"> as well as backup documentation </w:t>
      </w:r>
      <w:r w:rsidRPr="36B17370" w:rsidR="00DA7393">
        <w:rPr>
          <w:rFonts w:ascii="Times New Roman" w:hAnsi="Times New Roman"/>
          <w:sz w:val="24"/>
          <w:szCs w:val="24"/>
          <w:lang w:val="en-US"/>
        </w:rPr>
        <w:t xml:space="preserve">by </w:t>
      </w:r>
      <w:r w:rsidRPr="36B17370" w:rsidR="00C5447A">
        <w:rPr>
          <w:rFonts w:ascii="Times New Roman" w:hAnsi="Times New Roman"/>
          <w:sz w:val="24"/>
          <w:szCs w:val="24"/>
          <w:lang w:val="en-US"/>
        </w:rPr>
        <w:t>DUE DATE</w:t>
      </w:r>
      <w:r w:rsidRPr="36B17370" w:rsidR="00277D8B">
        <w:rPr>
          <w:rFonts w:ascii="Times New Roman" w:hAnsi="Times New Roman"/>
          <w:sz w:val="24"/>
          <w:szCs w:val="24"/>
          <w:lang w:val="en-US"/>
        </w:rPr>
        <w:t>.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The final invoice, clearly marked "Final</w:t>
      </w:r>
      <w:r w:rsidRPr="36B17370" w:rsidR="00F35C83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,"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shall be 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submitted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no later than </w:t>
      </w:r>
      <w:commentRangeStart w:id="4"/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sixty (60) </w:t>
      </w:r>
      <w:commentRangeEnd w:id="4"/>
      <w:r>
        <w:rPr>
          <w:rStyle w:val="CommentReference"/>
        </w:rPr>
        <w:commentReference w:id="4"/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days after termination of this 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Subagreement</w:t>
      </w:r>
      <w:r w:rsidRPr="36B17370" w:rsidR="004A6A5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36B17370" w:rsidR="00A32843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B17370" w:rsidR="00C5447A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END DATE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Upon request, </w:t>
      </w:r>
      <w:r w:rsidRPr="36B17370" w:rsidR="00C5447A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SUBRECIPIENT </w:t>
      </w: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C5447A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E664BC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shall </w:t>
      </w:r>
      <w:r w:rsidRPr="36B17370" w:rsidR="00E664BC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furnish</w:t>
      </w:r>
      <w:r w:rsidRPr="36B17370" w:rsidR="00E664BC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36B17370" w:rsidR="00C5447A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POA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any necessary documentation supporting</w:t>
      </w:r>
      <w:r w:rsidRPr="36B17370" w:rsidR="00DA7393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final</w:t>
      </w:r>
      <w:r w:rsidRPr="36B17370" w:rsidR="00CE0890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invoiced amounts.</w:t>
      </w:r>
    </w:p>
    <w:p w:rsidRPr="0015320D" w:rsidR="00CE0890" w:rsidP="005C05EA" w:rsidRDefault="00CE0890" w14:paraId="268D26D6" w14:textId="77777777">
      <w:pPr>
        <w:tabs>
          <w:tab w:val="left" w:pos="108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CE0890" w:rsidP="36B17370" w:rsidRDefault="00CE0890" w14:paraId="1017AE45" w14:textId="77777777" w14:noSpellErr="1">
      <w:pPr>
        <w:tabs>
          <w:tab w:val="left" w:pos="108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CE0890">
        <w:rPr>
          <w:rFonts w:ascii="Times New Roman" w:hAnsi="Times New Roman"/>
          <w:sz w:val="24"/>
          <w:szCs w:val="24"/>
          <w:lang w:val="en-US"/>
        </w:rPr>
        <w:t>Alternatively, if your organization believes that a</w:t>
      </w:r>
      <w:r w:rsidRPr="36B17370" w:rsidR="00F71FCA">
        <w:rPr>
          <w:rFonts w:ascii="Times New Roman" w:hAnsi="Times New Roman"/>
          <w:sz w:val="24"/>
          <w:szCs w:val="24"/>
          <w:lang w:val="en-US"/>
        </w:rPr>
        <w:t>n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adjustment to payments made to date is in order, please 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>forward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a final invoice submission prominently marked “Final Invoice.</w:t>
      </w:r>
      <w:r w:rsidRPr="36B17370" w:rsidR="00ED58EB">
        <w:rPr>
          <w:rFonts w:ascii="Times New Roman" w:hAnsi="Times New Roman"/>
          <w:sz w:val="24"/>
          <w:szCs w:val="24"/>
          <w:lang w:val="en-US"/>
        </w:rPr>
        <w:t>”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 Cumulative amounts must be </w:t>
      </w:r>
      <w:r w:rsidRPr="36B17370" w:rsidR="00361C29">
        <w:rPr>
          <w:rFonts w:ascii="Times New Roman" w:hAnsi="Times New Roman"/>
          <w:sz w:val="24"/>
          <w:szCs w:val="24"/>
          <w:lang w:val="en-US"/>
        </w:rPr>
        <w:t>shown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on the invoice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361C29">
        <w:rPr>
          <w:rFonts w:ascii="Times New Roman" w:hAnsi="Times New Roman"/>
          <w:sz w:val="24"/>
          <w:szCs w:val="24"/>
          <w:lang w:val="en-US"/>
        </w:rPr>
        <w:t>Please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include supporting justification for the amount requested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>Please not</w:t>
      </w:r>
      <w:r w:rsidRPr="36B17370" w:rsidR="004A6A56">
        <w:rPr>
          <w:rFonts w:ascii="Times New Roman" w:hAnsi="Times New Roman"/>
          <w:sz w:val="24"/>
          <w:szCs w:val="24"/>
          <w:lang w:val="en-US"/>
        </w:rPr>
        <w:t>e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that any further request for payment based on adjustments to indirect rates must also be accompanied 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>with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>appropriate supporting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documentation for consideration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Examples of 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>appropriate supporting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documentation include final indirect rate agreements as approved by </w:t>
      </w:r>
      <w:r w:rsidRPr="36B17370" w:rsidR="00ED58EB">
        <w:rPr>
          <w:rFonts w:ascii="Times New Roman" w:hAnsi="Times New Roman"/>
          <w:sz w:val="24"/>
          <w:szCs w:val="24"/>
          <w:lang w:val="en-US"/>
        </w:rPr>
        <w:t>a</w:t>
      </w:r>
      <w:r w:rsidRPr="36B17370" w:rsidR="00BD56F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E664BC">
        <w:rPr>
          <w:rFonts w:ascii="Times New Roman" w:hAnsi="Times New Roman"/>
          <w:sz w:val="24"/>
          <w:szCs w:val="24"/>
          <w:lang w:val="en-US"/>
        </w:rPr>
        <w:t>C</w:t>
      </w:r>
      <w:r w:rsidRPr="36B17370" w:rsidR="00BD56FD">
        <w:rPr>
          <w:rFonts w:ascii="Times New Roman" w:hAnsi="Times New Roman"/>
          <w:sz w:val="24"/>
          <w:szCs w:val="24"/>
          <w:lang w:val="en-US"/>
        </w:rPr>
        <w:t>ognizant US</w:t>
      </w:r>
      <w:r w:rsidRPr="36B17370" w:rsidR="00CE0890">
        <w:rPr>
          <w:rFonts w:ascii="Times New Roman" w:hAnsi="Times New Roman"/>
          <w:sz w:val="24"/>
          <w:szCs w:val="24"/>
          <w:lang w:val="en-US"/>
        </w:rPr>
        <w:t xml:space="preserve"> government audit agency.</w:t>
      </w:r>
    </w:p>
    <w:p w:rsidRPr="0015320D" w:rsidR="002160A9" w:rsidP="005C05EA" w:rsidRDefault="002160A9" w14:paraId="77854E53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361C29" w:rsidP="005C05EA" w:rsidRDefault="00EE7987" w14:paraId="501ACE5F" w14:textId="77777777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  <w:u w:val="single"/>
        </w:rPr>
        <w:br w:type="page"/>
      </w:r>
      <w:r w:rsidRPr="0015320D" w:rsidR="00361C29">
        <w:rPr>
          <w:rFonts w:ascii="Times New Roman" w:hAnsi="Times New Roman"/>
          <w:sz w:val="24"/>
          <w:szCs w:val="24"/>
          <w:u w:val="single"/>
        </w:rPr>
        <w:t>Deliverables and Reporting Requirements</w:t>
      </w:r>
    </w:p>
    <w:p w:rsidRPr="0015320D" w:rsidR="00361C29" w:rsidP="36B17370" w:rsidRDefault="00600EDB" w14:paraId="2F6BF50B" w14:textId="3679B641" w14:noSpellErr="1">
      <w:pPr>
        <w:tabs>
          <w:tab w:val="left" w:pos="108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S</w:t>
      </w: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600EDB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C8187D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B17370" w:rsidR="00361C29">
        <w:rPr>
          <w:rFonts w:ascii="Times New Roman" w:hAnsi="Times New Roman"/>
          <w:sz w:val="24"/>
          <w:szCs w:val="24"/>
          <w:lang w:val="en-US"/>
        </w:rPr>
        <w:t xml:space="preserve">confirms that all requirements regarding “reporting,” such as interim/final reports and other deliverables as stipulated under the </w:t>
      </w:r>
      <w:r w:rsidRPr="36B17370" w:rsidR="00361C29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361C29">
        <w:rPr>
          <w:rFonts w:ascii="Times New Roman" w:hAnsi="Times New Roman"/>
          <w:sz w:val="24"/>
          <w:szCs w:val="24"/>
          <w:lang w:val="en-US"/>
        </w:rPr>
        <w:t xml:space="preserve"> and/or workplan, have been met</w:t>
      </w:r>
      <w:r w:rsidRPr="36B17370" w:rsidR="0094390B">
        <w:rPr>
          <w:rFonts w:ascii="Times New Roman" w:hAnsi="Times New Roman"/>
          <w:sz w:val="24"/>
          <w:szCs w:val="24"/>
          <w:lang w:val="en-US"/>
        </w:rPr>
        <w:t xml:space="preserve"> by the end of the period of performance</w:t>
      </w:r>
      <w:r w:rsidRPr="36B17370" w:rsidR="00361C29">
        <w:rPr>
          <w:rFonts w:ascii="Times New Roman" w:hAnsi="Times New Roman"/>
          <w:sz w:val="24"/>
          <w:szCs w:val="24"/>
          <w:lang w:val="en-US"/>
        </w:rPr>
        <w:t>.</w:t>
      </w:r>
    </w:p>
    <w:p w:rsidRPr="0015320D" w:rsidR="00361C29" w:rsidP="005C05EA" w:rsidRDefault="00361C29" w14:paraId="5BA47B5D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361C29" w:rsidP="005C05EA" w:rsidRDefault="00361C29" w14:paraId="501D8CDB" w14:textId="77777777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u w:val="single"/>
        </w:rPr>
      </w:pPr>
      <w:r w:rsidRPr="0015320D">
        <w:rPr>
          <w:rFonts w:ascii="Times New Roman" w:hAnsi="Times New Roman"/>
          <w:sz w:val="24"/>
          <w:szCs w:val="24"/>
          <w:u w:val="single"/>
        </w:rPr>
        <w:t>Final Inventory</w:t>
      </w:r>
      <w:r w:rsidRPr="0015320D" w:rsidR="00EE7987">
        <w:rPr>
          <w:rFonts w:ascii="Times New Roman" w:hAnsi="Times New Roman"/>
          <w:sz w:val="24"/>
          <w:szCs w:val="24"/>
          <w:u w:val="single"/>
        </w:rPr>
        <w:t xml:space="preserve"> (see attached template)</w:t>
      </w:r>
    </w:p>
    <w:p w:rsidRPr="0015320D" w:rsidR="00061ABD" w:rsidP="36B17370" w:rsidRDefault="00296D98" w14:paraId="18B180E2" w14:textId="4AE359E9" w14:noSpellErr="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296D98">
        <w:rPr>
          <w:rFonts w:ascii="Times New Roman" w:hAnsi="Times New Roman"/>
          <w:sz w:val="24"/>
          <w:szCs w:val="24"/>
          <w:lang w:val="en-US"/>
        </w:rPr>
        <w:t>Submit a final inventory of all non-expendable property</w:t>
      </w:r>
      <w:r w:rsidRPr="36B17370" w:rsidR="00361C29">
        <w:rPr>
          <w:rFonts w:ascii="Times New Roman" w:hAnsi="Times New Roman"/>
          <w:sz w:val="24"/>
          <w:szCs w:val="24"/>
          <w:lang w:val="en-US"/>
        </w:rPr>
        <w:t>,</w:t>
      </w:r>
      <w:r w:rsidRPr="36B17370" w:rsidR="00296D98">
        <w:rPr>
          <w:rFonts w:ascii="Times New Roman" w:hAnsi="Times New Roman"/>
          <w:sz w:val="24"/>
          <w:szCs w:val="24"/>
          <w:lang w:val="en-US"/>
        </w:rPr>
        <w:t xml:space="preserve"> if any, which was acquired or furnished under this </w:t>
      </w:r>
      <w:r w:rsidRPr="36B17370" w:rsidR="00296D98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296D98">
        <w:rPr>
          <w:rFonts w:ascii="Times New Roman" w:hAnsi="Times New Roman"/>
          <w:sz w:val="24"/>
          <w:szCs w:val="24"/>
          <w:lang w:val="en-US"/>
        </w:rPr>
        <w:t xml:space="preserve"> containing the following information:  description of item(s), quantity, maker and/or model, date of purchase, purchase value,</w:t>
      </w:r>
      <w:r w:rsidRPr="36B17370" w:rsidR="000D470C">
        <w:rPr>
          <w:rFonts w:ascii="Times New Roman" w:hAnsi="Times New Roman"/>
          <w:sz w:val="24"/>
          <w:szCs w:val="24"/>
          <w:lang w:val="en-US"/>
        </w:rPr>
        <w:t xml:space="preserve"> serial number,</w:t>
      </w:r>
      <w:r w:rsidRPr="36B17370" w:rsidR="00296D98">
        <w:rPr>
          <w:rFonts w:ascii="Times New Roman" w:hAnsi="Times New Roman"/>
          <w:sz w:val="24"/>
          <w:szCs w:val="24"/>
          <w:lang w:val="en-US"/>
        </w:rPr>
        <w:t xml:space="preserve"> location, </w:t>
      </w:r>
      <w:r w:rsidRPr="36B17370" w:rsidR="000D470C">
        <w:rPr>
          <w:rFonts w:ascii="Times New Roman" w:hAnsi="Times New Roman"/>
          <w:sz w:val="24"/>
          <w:szCs w:val="24"/>
          <w:lang w:val="en-US"/>
        </w:rPr>
        <w:t xml:space="preserve">condition, chassis number, vehicle identification number and plate number for vehicles, </w:t>
      </w:r>
      <w:r w:rsidRPr="36B17370" w:rsidR="00296D98">
        <w:rPr>
          <w:rFonts w:ascii="Times New Roman" w:hAnsi="Times New Roman"/>
          <w:sz w:val="24"/>
          <w:szCs w:val="24"/>
          <w:lang w:val="en-US"/>
        </w:rPr>
        <w:t>and proposed disposition</w:t>
      </w:r>
      <w:r w:rsidRPr="36B17370" w:rsidR="000D470C">
        <w:rPr>
          <w:rFonts w:ascii="Times New Roman" w:hAnsi="Times New Roman"/>
          <w:sz w:val="24"/>
          <w:szCs w:val="24"/>
          <w:lang w:val="en-US"/>
        </w:rPr>
        <w:t xml:space="preserve"> for review and final recommendation by </w:t>
      </w:r>
      <w:r w:rsidRPr="36B17370" w:rsidR="00C8187D">
        <w:rPr>
          <w:rFonts w:ascii="Times New Roman" w:hAnsi="Times New Roman"/>
          <w:sz w:val="24"/>
          <w:szCs w:val="24"/>
          <w:lang w:val="en-US"/>
        </w:rPr>
        <w:t>the DONOR</w:t>
      </w:r>
      <w:r w:rsidRPr="36B17370" w:rsidR="005E3428">
        <w:rPr>
          <w:rFonts w:ascii="Times New Roman" w:hAnsi="Times New Roman"/>
          <w:sz w:val="24"/>
          <w:szCs w:val="24"/>
          <w:lang w:val="en-US"/>
        </w:rPr>
        <w:t>.</w:t>
      </w:r>
      <w:r w:rsidRPr="36B17370" w:rsidR="00296D98">
        <w:rPr>
          <w:rFonts w:ascii="Times New Roman" w:hAnsi="Times New Roman"/>
          <w:sz w:val="24"/>
          <w:szCs w:val="24"/>
          <w:lang w:val="en-US"/>
        </w:rPr>
        <w:t xml:space="preserve">  If no non-expendable property</w:t>
      </w:r>
      <w:r w:rsidRPr="36B17370" w:rsidR="0033140A">
        <w:rPr>
          <w:rFonts w:ascii="Times New Roman" w:hAnsi="Times New Roman"/>
          <w:sz w:val="24"/>
          <w:szCs w:val="24"/>
          <w:lang w:val="en-US"/>
        </w:rPr>
        <w:t xml:space="preserve"> was </w:t>
      </w:r>
      <w:r w:rsidRPr="36B17370" w:rsidR="0033140A">
        <w:rPr>
          <w:rFonts w:ascii="Times New Roman" w:hAnsi="Times New Roman"/>
          <w:sz w:val="24"/>
          <w:szCs w:val="24"/>
          <w:lang w:val="en-US"/>
        </w:rPr>
        <w:t>acquired</w:t>
      </w:r>
      <w:r w:rsidRPr="36B17370" w:rsidR="0033140A">
        <w:rPr>
          <w:rFonts w:ascii="Times New Roman" w:hAnsi="Times New Roman"/>
          <w:sz w:val="24"/>
          <w:szCs w:val="24"/>
          <w:lang w:val="en-US"/>
        </w:rPr>
        <w:t xml:space="preserve"> with funds from this </w:t>
      </w:r>
      <w:r w:rsidRPr="36B17370" w:rsidR="0033140A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33140A">
        <w:rPr>
          <w:rFonts w:ascii="Times New Roman" w:hAnsi="Times New Roman"/>
          <w:sz w:val="24"/>
          <w:szCs w:val="24"/>
          <w:lang w:val="en-US"/>
        </w:rPr>
        <w:t xml:space="preserve">, please confirm by signing in </w:t>
      </w:r>
      <w:r w:rsidRPr="36B17370" w:rsidR="00511EF3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36B17370" w:rsidR="0033140A">
        <w:rPr>
          <w:rFonts w:ascii="Times New Roman" w:hAnsi="Times New Roman"/>
          <w:sz w:val="24"/>
          <w:szCs w:val="24"/>
          <w:lang w:val="en-US"/>
        </w:rPr>
        <w:t>space provided below</w:t>
      </w:r>
      <w:r w:rsidRPr="36B17370" w:rsidR="0033140A">
        <w:rPr>
          <w:rFonts w:ascii="Times New Roman" w:hAnsi="Times New Roman"/>
          <w:sz w:val="24"/>
          <w:szCs w:val="24"/>
          <w:lang w:val="en-US"/>
        </w:rPr>
        <w:t xml:space="preserve">.  </w:t>
      </w:r>
    </w:p>
    <w:p w:rsidRPr="0015320D" w:rsidR="00AB5DBB" w:rsidP="005C05EA" w:rsidRDefault="00AB5DBB" w14:paraId="6CAA10FA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EA493B" w:rsidP="36B17370" w:rsidRDefault="00EA493B" w14:paraId="535A2D79" w14:textId="1A5CFF96" w14:noSpellErr="1">
      <w:pPr>
        <w:numPr>
          <w:ilvl w:val="0"/>
          <w:numId w:val="3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EA493B">
        <w:rPr>
          <w:rFonts w:ascii="Times New Roman" w:hAnsi="Times New Roman"/>
          <w:sz w:val="24"/>
          <w:szCs w:val="24"/>
          <w:lang w:val="en-US"/>
        </w:rPr>
        <w:t>As the authorized signatory of</w:t>
      </w:r>
      <w:r w:rsidRPr="36B17370" w:rsidR="00A3284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C8187D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C8187D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C8187D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C8187D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EA493B">
        <w:rPr>
          <w:rFonts w:ascii="Times New Roman" w:hAnsi="Times New Roman"/>
          <w:i w:val="1"/>
          <w:iCs w:val="1"/>
          <w:sz w:val="24"/>
          <w:szCs w:val="24"/>
          <w:lang w:val="en-US"/>
        </w:rPr>
        <w:t>,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 I confirm that </w:t>
      </w:r>
      <w:r w:rsidRPr="36B17370" w:rsidR="00C8187D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C8187D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C8187D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C8187D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C8187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did not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acquire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 non-expendable property with funds provided under this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.</w:t>
      </w:r>
    </w:p>
    <w:p w:rsidRPr="0015320D" w:rsidR="00EA493B" w:rsidP="005C05EA" w:rsidRDefault="00EA493B" w14:paraId="458F4F1A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781203" w:rsidP="005C05EA" w:rsidRDefault="00781203" w14:paraId="25DA719D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AB5DBB" w:rsidP="005C05EA" w:rsidRDefault="00AB5DBB" w14:paraId="48454D5B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_______________________________________</w:t>
      </w:r>
      <w:r w:rsidRPr="0015320D" w:rsidR="003D1D48">
        <w:rPr>
          <w:rFonts w:ascii="Times New Roman" w:hAnsi="Times New Roman"/>
          <w:sz w:val="24"/>
          <w:szCs w:val="24"/>
        </w:rPr>
        <w:t>_____________</w:t>
      </w:r>
      <w:r w:rsidRPr="0015320D">
        <w:rPr>
          <w:rFonts w:ascii="Times New Roman" w:hAnsi="Times New Roman"/>
          <w:sz w:val="24"/>
          <w:szCs w:val="24"/>
        </w:rPr>
        <w:t>_         ________________</w:t>
      </w:r>
    </w:p>
    <w:p w:rsidRPr="0015320D" w:rsidR="00AB5DBB" w:rsidP="00C8187D" w:rsidRDefault="00902FF3" w14:paraId="25B5742D" w14:textId="4496AEE4">
      <w:pPr>
        <w:tabs>
          <w:tab w:val="left" w:pos="855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Signature and Title</w:t>
      </w:r>
      <w:r w:rsidR="00C8187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  <w:r w:rsidRPr="0015320D" w:rsidR="00AB5DBB">
        <w:rPr>
          <w:rFonts w:ascii="Times New Roman" w:hAnsi="Times New Roman"/>
          <w:sz w:val="24"/>
          <w:szCs w:val="24"/>
        </w:rPr>
        <w:t>Date</w:t>
      </w:r>
    </w:p>
    <w:p w:rsidRPr="0015320D" w:rsidR="00781203" w:rsidP="005C05EA" w:rsidRDefault="00781203" w14:paraId="3D36AD34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A47234" w:rsidP="005C05EA" w:rsidRDefault="00EA493B" w14:paraId="759F68F9" w14:textId="77777777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u w:val="single"/>
        </w:rPr>
      </w:pPr>
      <w:r w:rsidRPr="0015320D">
        <w:rPr>
          <w:rFonts w:ascii="Times New Roman" w:hAnsi="Times New Roman"/>
          <w:sz w:val="24"/>
          <w:szCs w:val="24"/>
          <w:u w:val="single"/>
        </w:rPr>
        <w:t>Final Cost Share Report</w:t>
      </w:r>
    </w:p>
    <w:p w:rsidRPr="0015320D" w:rsidR="00361C29" w:rsidP="36B17370" w:rsidRDefault="00EA493B" w14:paraId="7F8B046D" w14:textId="77777777" w14:noSpellErr="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Submit a final summary report on any cost share contributions made in connection with the subject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This report will include any cost share contributions already reported, as well as any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additional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 contributions incurred through the end of the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 period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If no cost share contribution was provided under the subject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, please confirm by signing in the space provided below.</w:t>
      </w:r>
    </w:p>
    <w:p w:rsidRPr="0015320D" w:rsidR="00EA493B" w:rsidP="005C05EA" w:rsidRDefault="00EA493B" w14:paraId="1335C010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EA493B" w:rsidP="36B17370" w:rsidRDefault="00EA493B" w14:paraId="1015E009" w14:textId="71992E2F" w14:noSpellErr="1">
      <w:pPr>
        <w:numPr>
          <w:ilvl w:val="0"/>
          <w:numId w:val="3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As the authorized signatory of </w:t>
      </w:r>
      <w:r w:rsidRPr="36B17370" w:rsidR="00260BE5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260BE5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260BE5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260BE5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EA493B">
        <w:rPr>
          <w:rFonts w:ascii="Times New Roman" w:hAnsi="Times New Roman"/>
          <w:i w:val="1"/>
          <w:iCs w:val="1"/>
          <w:sz w:val="24"/>
          <w:szCs w:val="24"/>
          <w:lang w:val="en-US"/>
        </w:rPr>
        <w:t>,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 I confirm that </w:t>
      </w:r>
      <w:r w:rsidRPr="36B17370" w:rsidR="00260BE5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260BE5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260BE5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260BE5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260BE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 xml:space="preserve">did not provide any cost-sharing contributions to the subject 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EA493B">
        <w:rPr>
          <w:rFonts w:ascii="Times New Roman" w:hAnsi="Times New Roman"/>
          <w:sz w:val="24"/>
          <w:szCs w:val="24"/>
          <w:lang w:val="en-US"/>
        </w:rPr>
        <w:t>.</w:t>
      </w:r>
    </w:p>
    <w:p w:rsidRPr="0015320D" w:rsidR="00EA493B" w:rsidP="005C05EA" w:rsidRDefault="00EA493B" w14:paraId="324071EB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3D1D48" w:rsidP="005C05EA" w:rsidRDefault="003D1D48" w14:paraId="6D5F0422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3D1D48" w:rsidP="005C05EA" w:rsidRDefault="003D1D48" w14:paraId="712E7C4B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_____________________________________________________         ________________</w:t>
      </w:r>
    </w:p>
    <w:p w:rsidRPr="0015320D" w:rsidR="00260BE5" w:rsidP="00260BE5" w:rsidRDefault="00260BE5" w14:paraId="5CD3409D" w14:textId="77777777">
      <w:pPr>
        <w:tabs>
          <w:tab w:val="left" w:pos="855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Signature and Title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  <w:r w:rsidRPr="0015320D">
        <w:rPr>
          <w:rFonts w:ascii="Times New Roman" w:hAnsi="Times New Roman"/>
          <w:sz w:val="24"/>
          <w:szCs w:val="24"/>
        </w:rPr>
        <w:t>Date</w:t>
      </w:r>
    </w:p>
    <w:p w:rsidRPr="0015320D" w:rsidR="00EE7987" w:rsidP="005C05EA" w:rsidRDefault="00EE7987" w14:paraId="3B6DBBE9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F63B05" w:rsidP="005C05EA" w:rsidRDefault="00F63B05" w14:paraId="7BCEA206" w14:textId="77777777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u w:val="single"/>
        </w:rPr>
      </w:pPr>
      <w:r w:rsidRPr="0015320D">
        <w:rPr>
          <w:rFonts w:ascii="Times New Roman" w:hAnsi="Times New Roman"/>
          <w:sz w:val="24"/>
          <w:szCs w:val="24"/>
          <w:u w:val="single"/>
        </w:rPr>
        <w:t>Final Program Income Report</w:t>
      </w:r>
    </w:p>
    <w:p w:rsidRPr="0015320D" w:rsidR="00F63B05" w:rsidP="36B17370" w:rsidRDefault="00F63B05" w14:paraId="412AABDA" w14:textId="77777777" w14:noSpellErr="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F63B05">
        <w:rPr>
          <w:rFonts w:ascii="Times New Roman" w:hAnsi="Times New Roman"/>
          <w:sz w:val="24"/>
          <w:szCs w:val="24"/>
          <w:lang w:val="en-US"/>
        </w:rPr>
        <w:t xml:space="preserve">Submit a final report on any program income generated under the subject 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 xml:space="preserve">If no program income was generated under the 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>, please confirm by signing in the space provided below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 xml:space="preserve">.  </w:t>
      </w:r>
    </w:p>
    <w:p w:rsidRPr="0015320D" w:rsidR="00F63B05" w:rsidP="005C05EA" w:rsidRDefault="00F63B05" w14:paraId="1D0FA4C9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F63B05" w:rsidP="36B17370" w:rsidRDefault="00F63B05" w14:paraId="7C317DA5" w14:textId="75CC2BA6" w14:noSpellErr="1">
      <w:pPr>
        <w:numPr>
          <w:ilvl w:val="0"/>
          <w:numId w:val="3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F63B05">
        <w:rPr>
          <w:rFonts w:ascii="Times New Roman" w:hAnsi="Times New Roman"/>
          <w:sz w:val="24"/>
          <w:szCs w:val="24"/>
          <w:lang w:val="en-US"/>
        </w:rPr>
        <w:t xml:space="preserve">As the authorized signatory </w:t>
      </w:r>
      <w:r w:rsidRPr="36B17370" w:rsidR="00A32843">
        <w:rPr>
          <w:rFonts w:ascii="Times New Roman" w:hAnsi="Times New Roman"/>
          <w:sz w:val="24"/>
          <w:szCs w:val="24"/>
          <w:lang w:val="en-US"/>
        </w:rPr>
        <w:t xml:space="preserve">of </w:t>
      </w:r>
      <w:r w:rsidRPr="36B17370" w:rsidR="00401DD6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A32843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>I confirm tha</w:t>
      </w:r>
      <w:r w:rsidRPr="36B17370" w:rsidR="00A32843">
        <w:rPr>
          <w:rFonts w:ascii="Times New Roman" w:hAnsi="Times New Roman"/>
          <w:sz w:val="24"/>
          <w:szCs w:val="24"/>
          <w:lang w:val="en-US"/>
        </w:rPr>
        <w:t xml:space="preserve">t </w:t>
      </w:r>
      <w:r w:rsidRPr="36B17370" w:rsidR="00401DD6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401DD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 xml:space="preserve">did not </w:t>
      </w:r>
      <w:r w:rsidRPr="36B17370" w:rsidR="00B40BAC">
        <w:rPr>
          <w:rFonts w:ascii="Times New Roman" w:hAnsi="Times New Roman"/>
          <w:sz w:val="24"/>
          <w:szCs w:val="24"/>
          <w:lang w:val="en-US"/>
        </w:rPr>
        <w:t>generate any program income under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 xml:space="preserve"> the subject 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>Subagreement</w:t>
      </w:r>
      <w:r w:rsidRPr="36B17370" w:rsidR="00F63B05">
        <w:rPr>
          <w:rFonts w:ascii="Times New Roman" w:hAnsi="Times New Roman"/>
          <w:sz w:val="24"/>
          <w:szCs w:val="24"/>
          <w:lang w:val="en-US"/>
        </w:rPr>
        <w:t>.</w:t>
      </w:r>
    </w:p>
    <w:p w:rsidRPr="0015320D" w:rsidR="006752FE" w:rsidP="005C05EA" w:rsidRDefault="006752FE" w14:paraId="11AE1FDA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3D1D48" w:rsidP="005C05EA" w:rsidRDefault="003D1D48" w14:paraId="600899E0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_____________________________________________________         ________________</w:t>
      </w:r>
    </w:p>
    <w:p w:rsidRPr="0015320D" w:rsidR="00260BE5" w:rsidP="00260BE5" w:rsidRDefault="00260BE5" w14:paraId="75701B03" w14:textId="77777777">
      <w:pPr>
        <w:tabs>
          <w:tab w:val="left" w:pos="855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Signature and Title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  <w:r w:rsidRPr="0015320D">
        <w:rPr>
          <w:rFonts w:ascii="Times New Roman" w:hAnsi="Times New Roman"/>
          <w:sz w:val="24"/>
          <w:szCs w:val="24"/>
        </w:rPr>
        <w:t>Date</w:t>
      </w:r>
    </w:p>
    <w:p w:rsidRPr="0015320D" w:rsidR="00F63B05" w:rsidP="005C05EA" w:rsidRDefault="00F63B05" w14:paraId="4AB0744B" w14:textId="77777777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Pr="0015320D" w:rsidR="0006605C" w:rsidP="005C05EA" w:rsidRDefault="0006605C" w14:paraId="6E6A2EDF" w14:textId="77777777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  <w:u w:val="single"/>
        </w:rPr>
        <w:t>Retention of Records</w:t>
      </w:r>
    </w:p>
    <w:p w:rsidRPr="0015320D" w:rsidR="00F04BAC" w:rsidP="36B17370" w:rsidRDefault="00F04BAC" w14:paraId="7A9501BE" w14:textId="0F66B261" w14:noSpellErr="1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F04BAC">
        <w:rPr>
          <w:rFonts w:ascii="Times New Roman" w:hAnsi="Times New Roman"/>
          <w:sz w:val="24"/>
          <w:szCs w:val="24"/>
          <w:lang w:val="en-US"/>
        </w:rPr>
        <w:t>In accordance with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ED58EB">
        <w:rPr>
          <w:rFonts w:ascii="Times New Roman" w:hAnsi="Times New Roman"/>
          <w:sz w:val="24"/>
          <w:szCs w:val="24"/>
          <w:lang w:val="en-US"/>
        </w:rPr>
        <w:t>22 CFR 226.</w:t>
      </w:r>
      <w:r w:rsidRPr="36B17370" w:rsidR="00900613">
        <w:rPr>
          <w:rFonts w:ascii="Times New Roman" w:hAnsi="Times New Roman"/>
          <w:sz w:val="24"/>
          <w:szCs w:val="24"/>
          <w:lang w:val="en-US"/>
        </w:rPr>
        <w:t xml:space="preserve">53 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>on Retention and Access Requirements for Records</w:t>
      </w:r>
      <w:r w:rsidRPr="36B17370" w:rsidR="00183E35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36B17370" w:rsidR="00401DD6">
        <w:rPr>
          <w:rFonts w:ascii="Times New Roman" w:hAnsi="Times New Roman"/>
          <w:sz w:val="24"/>
          <w:szCs w:val="24"/>
          <w:lang w:val="en-US"/>
        </w:rPr>
        <w:t>S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UBRECIPIENT 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 xml:space="preserve">ORGANIZATION </w:t>
      </w:r>
      <w:r w:rsidRPr="36B17370" w:rsidR="00401DD6">
        <w:rPr>
          <w:rFonts w:ascii="Times New Roman" w:hAnsi="Times New Roman"/>
          <w:color w:val="000000" w:themeColor="text1" w:themeTint="FF" w:themeShade="FF"/>
          <w:sz w:val="24"/>
          <w:szCs w:val="24"/>
          <w:lang w:val="en-US"/>
        </w:rPr>
        <w:t>NAME</w:t>
      </w:r>
      <w:r w:rsidRPr="36B17370" w:rsidR="00401DD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>is required to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>retain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 xml:space="preserve"> all financial records, supporting documents, statistical records, and records pertinent to the subaward for a period of three (3) years from the submission of the final invoice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 xml:space="preserve">Records for non-expendable property must also be 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>retained</w:t>
      </w:r>
      <w:r w:rsidRPr="36B17370" w:rsidR="00F04BAC">
        <w:rPr>
          <w:rFonts w:ascii="Times New Roman" w:hAnsi="Times New Roman"/>
          <w:sz w:val="24"/>
          <w:szCs w:val="24"/>
          <w:lang w:val="en-US"/>
        </w:rPr>
        <w:t xml:space="preserve"> for a period of three (3) years. </w:t>
      </w:r>
    </w:p>
    <w:p w:rsidRPr="0015320D" w:rsidR="009E12CD" w:rsidP="005C05EA" w:rsidRDefault="009E12CD" w14:paraId="4170C30B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2E4795" w:rsidP="36B17370" w:rsidRDefault="009E12CD" w14:paraId="1DF761ED" w14:textId="7BD395CF" w14:noSpellErr="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9E12CD">
        <w:rPr>
          <w:rFonts w:ascii="Times New Roman" w:hAnsi="Times New Roman"/>
          <w:sz w:val="24"/>
          <w:szCs w:val="24"/>
          <w:lang w:val="en-US"/>
        </w:rPr>
        <w:t>Please acknowledge receipt of this close-out letter by signing belo</w:t>
      </w:r>
      <w:r w:rsidRPr="36B17370" w:rsidR="002E4795">
        <w:rPr>
          <w:rFonts w:ascii="Times New Roman" w:hAnsi="Times New Roman"/>
          <w:sz w:val="24"/>
          <w:szCs w:val="24"/>
          <w:lang w:val="en-US"/>
        </w:rPr>
        <w:t>w</w:t>
      </w:r>
      <w:r w:rsidRPr="36B17370" w:rsidR="002E4795">
        <w:rPr>
          <w:rFonts w:ascii="Times New Roman" w:hAnsi="Times New Roman"/>
          <w:sz w:val="24"/>
          <w:szCs w:val="24"/>
          <w:lang w:val="en-US"/>
        </w:rPr>
        <w:t xml:space="preserve">.  </w:t>
      </w:r>
      <w:r w:rsidRPr="36B17370" w:rsidR="002E4795">
        <w:rPr>
          <w:rFonts w:ascii="Times New Roman" w:hAnsi="Times New Roman"/>
          <w:sz w:val="24"/>
          <w:szCs w:val="24"/>
          <w:lang w:val="en-US"/>
        </w:rPr>
        <w:t xml:space="preserve">Please e-mail the above requested information, as applicable, and the completed, countersigned close-out letter no later than </w:t>
      </w:r>
      <w:r w:rsidRPr="36B17370" w:rsidR="00401DD6">
        <w:rPr>
          <w:rFonts w:ascii="Times New Roman" w:hAnsi="Times New Roman"/>
          <w:sz w:val="24"/>
          <w:szCs w:val="24"/>
          <w:lang w:val="en-US"/>
        </w:rPr>
        <w:t>DUE DATE</w:t>
      </w:r>
      <w:r w:rsidRPr="36B17370" w:rsidR="005D334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36B17370" w:rsidR="002E4795">
        <w:rPr>
          <w:rFonts w:ascii="Times New Roman" w:hAnsi="Times New Roman"/>
          <w:sz w:val="24"/>
          <w:szCs w:val="24"/>
          <w:lang w:val="en-US"/>
        </w:rPr>
        <w:t>to:</w:t>
      </w:r>
    </w:p>
    <w:p w:rsidR="002E4795" w:rsidP="005C05EA" w:rsidRDefault="002E4795" w14:paraId="36748E46" w14:textId="7F27339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01DD6" w:rsidP="005C05EA" w:rsidRDefault="00401DD6" w14:paraId="40D6B268" w14:textId="2EF9013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</w:t>
      </w:r>
    </w:p>
    <w:p w:rsidR="00401DD6" w:rsidP="005C05EA" w:rsidRDefault="00401DD6" w14:paraId="21B18590" w14:textId="286D71B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Title: </w:t>
      </w:r>
    </w:p>
    <w:p w:rsidR="00401DD6" w:rsidP="005C05EA" w:rsidRDefault="00401DD6" w14:paraId="319F3753" w14:textId="1F94EA9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Email:</w:t>
      </w:r>
    </w:p>
    <w:p w:rsidR="00401DD6" w:rsidP="005C05EA" w:rsidRDefault="00401DD6" w14:paraId="24DE0C73" w14:textId="6AE6C1A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Partners of the Americas, Inc.</w:t>
      </w:r>
    </w:p>
    <w:p w:rsidRPr="0015320D" w:rsidR="002E4795" w:rsidP="005C05EA" w:rsidRDefault="002E4795" w14:paraId="45EED005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2E4795" w:rsidP="005C05EA" w:rsidRDefault="002E4795" w14:paraId="75AF2F46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9E12CD" w:rsidP="005C05EA" w:rsidRDefault="009E12CD" w14:paraId="5CB57A01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I acknowledge receipt: ___________________________________</w:t>
      </w:r>
      <w:r w:rsidRPr="0015320D" w:rsidR="003D1D48">
        <w:rPr>
          <w:rFonts w:ascii="Times New Roman" w:hAnsi="Times New Roman"/>
          <w:sz w:val="24"/>
          <w:szCs w:val="24"/>
        </w:rPr>
        <w:t>___</w:t>
      </w:r>
      <w:r w:rsidRPr="0015320D">
        <w:rPr>
          <w:rFonts w:ascii="Times New Roman" w:hAnsi="Times New Roman"/>
          <w:sz w:val="24"/>
          <w:szCs w:val="24"/>
        </w:rPr>
        <w:t>___      ____________</w:t>
      </w:r>
      <w:r w:rsidRPr="0015320D" w:rsidR="003D1D48">
        <w:rPr>
          <w:rFonts w:ascii="Times New Roman" w:hAnsi="Times New Roman"/>
          <w:sz w:val="24"/>
          <w:szCs w:val="24"/>
        </w:rPr>
        <w:t>_______</w:t>
      </w:r>
    </w:p>
    <w:p w:rsidRPr="0015320D" w:rsidR="009E12CD" w:rsidP="36B17370" w:rsidRDefault="003D1D48" w14:paraId="39164FA8" w14:textId="77777777" w14:noSpellErr="1">
      <w:pPr>
        <w:tabs>
          <w:tab w:val="left" w:pos="3690"/>
          <w:tab w:val="left" w:pos="837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15320D">
        <w:rPr>
          <w:rFonts w:ascii="Times New Roman" w:hAnsi="Times New Roman"/>
          <w:sz w:val="24"/>
          <w:szCs w:val="24"/>
        </w:rPr>
        <w:tab/>
      </w:r>
      <w:r w:rsidRPr="36B17370" w:rsidR="003D1D48">
        <w:rPr>
          <w:rFonts w:ascii="Times New Roman" w:hAnsi="Times New Roman"/>
          <w:sz w:val="24"/>
          <w:szCs w:val="24"/>
          <w:lang w:val="en-US"/>
        </w:rPr>
        <w:t>Signature</w:t>
      </w:r>
      <w:r w:rsidRPr="0015320D">
        <w:rPr>
          <w:rFonts w:ascii="Times New Roman" w:hAnsi="Times New Roman"/>
          <w:sz w:val="24"/>
          <w:szCs w:val="24"/>
        </w:rPr>
        <w:tab/>
      </w:r>
      <w:r w:rsidRPr="36B17370" w:rsidR="009E12CD">
        <w:rPr>
          <w:rFonts w:ascii="Times New Roman" w:hAnsi="Times New Roman"/>
          <w:sz w:val="24"/>
          <w:szCs w:val="24"/>
          <w:lang w:val="en-US"/>
        </w:rPr>
        <w:t>Date</w:t>
      </w:r>
    </w:p>
    <w:p w:rsidRPr="0015320D" w:rsidR="009E12CD" w:rsidP="005C05EA" w:rsidRDefault="009E12CD" w14:paraId="27FAAAF6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9E12CD" w:rsidP="005C05EA" w:rsidRDefault="009E12CD" w14:paraId="567D6B6B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ab/>
      </w:r>
      <w:r w:rsidRPr="0015320D">
        <w:rPr>
          <w:rFonts w:ascii="Times New Roman" w:hAnsi="Times New Roman"/>
          <w:sz w:val="24"/>
          <w:szCs w:val="24"/>
        </w:rPr>
        <w:tab/>
      </w:r>
      <w:r w:rsidRPr="0015320D">
        <w:rPr>
          <w:rFonts w:ascii="Times New Roman" w:hAnsi="Times New Roman"/>
          <w:sz w:val="24"/>
          <w:szCs w:val="24"/>
        </w:rPr>
        <w:tab/>
      </w:r>
      <w:r w:rsidRPr="0015320D">
        <w:rPr>
          <w:rFonts w:ascii="Times New Roman" w:hAnsi="Times New Roman"/>
          <w:sz w:val="24"/>
          <w:szCs w:val="24"/>
        </w:rPr>
        <w:t>_______________________________________________________________</w:t>
      </w:r>
    </w:p>
    <w:p w:rsidRPr="0015320D" w:rsidR="009E12CD" w:rsidP="005C05EA" w:rsidRDefault="003D1D48" w14:paraId="248ECFB9" w14:textId="77777777">
      <w:pPr>
        <w:tabs>
          <w:tab w:val="left" w:pos="48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ab/>
      </w:r>
      <w:r w:rsidRPr="0015320D" w:rsidR="009E12CD">
        <w:rPr>
          <w:rFonts w:ascii="Times New Roman" w:hAnsi="Times New Roman"/>
          <w:sz w:val="24"/>
          <w:szCs w:val="24"/>
        </w:rPr>
        <w:t>Printed Name and Title</w:t>
      </w:r>
    </w:p>
    <w:p w:rsidRPr="0015320D" w:rsidR="00DB7049" w:rsidP="005C05EA" w:rsidRDefault="00DB7049" w14:paraId="15C3BC9C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511D33" w:rsidP="005C05EA" w:rsidRDefault="00511D33" w14:paraId="11275C54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15320D" w:rsidP="36B17370" w:rsidRDefault="0015320D" w14:paraId="026A1E70" w14:textId="13EF6125" w14:noSpellErr="1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US"/>
        </w:rPr>
      </w:pPr>
      <w:r w:rsidRPr="36B17370" w:rsidR="0015320D">
        <w:rPr>
          <w:rFonts w:ascii="Times New Roman" w:hAnsi="Times New Roman"/>
          <w:sz w:val="24"/>
          <w:szCs w:val="24"/>
          <w:lang w:val="en-US"/>
        </w:rPr>
        <w:t xml:space="preserve">Please reach out to XXXX if you have any questions or require </w:t>
      </w:r>
      <w:r w:rsidRPr="36B17370" w:rsidR="0015320D">
        <w:rPr>
          <w:rFonts w:ascii="Times New Roman" w:hAnsi="Times New Roman"/>
          <w:sz w:val="24"/>
          <w:szCs w:val="24"/>
          <w:lang w:val="en-US"/>
        </w:rPr>
        <w:t>additional</w:t>
      </w:r>
      <w:r w:rsidRPr="36B17370" w:rsidR="0015320D">
        <w:rPr>
          <w:rFonts w:ascii="Times New Roman" w:hAnsi="Times New Roman"/>
          <w:sz w:val="24"/>
          <w:szCs w:val="24"/>
          <w:lang w:val="en-US"/>
        </w:rPr>
        <w:t xml:space="preserve"> information.</w:t>
      </w:r>
    </w:p>
    <w:p w:rsidRPr="0015320D" w:rsidR="0015320D" w:rsidP="0015320D" w:rsidRDefault="0015320D" w14:paraId="3C1E616A" w14:textId="77777777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</w:p>
    <w:p w:rsidR="0015320D" w:rsidP="0015320D" w:rsidRDefault="0015320D" w14:paraId="748BF839" w14:textId="00099F7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Sincerely,</w:t>
      </w:r>
    </w:p>
    <w:p w:rsidR="0015320D" w:rsidP="0015320D" w:rsidRDefault="0015320D" w14:paraId="0C380049" w14:textId="5B6FB8C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15320D" w:rsidP="0015320D" w:rsidRDefault="0015320D" w14:paraId="680F8924" w14:textId="77777777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15320D" w:rsidR="0015320D" w:rsidP="0015320D" w:rsidRDefault="0015320D" w14:paraId="38BE95F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Name</w:t>
      </w:r>
    </w:p>
    <w:p w:rsidRPr="0015320D" w:rsidR="0015320D" w:rsidP="0015320D" w:rsidRDefault="0015320D" w14:paraId="028B4CD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Title</w:t>
      </w:r>
    </w:p>
    <w:p w:rsidRPr="0015320D" w:rsidR="0015320D" w:rsidP="0015320D" w:rsidRDefault="0015320D" w14:paraId="350FAB7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Partners of the Americas</w:t>
      </w:r>
    </w:p>
    <w:p w:rsidRPr="0015320D" w:rsidR="0015320D" w:rsidP="0015320D" w:rsidRDefault="0015320D" w14:paraId="353212DB" w14:textId="7777777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320D">
        <w:rPr>
          <w:rFonts w:ascii="Times New Roman" w:hAnsi="Times New Roman"/>
          <w:sz w:val="24"/>
          <w:szCs w:val="24"/>
        </w:rPr>
        <w:t>Email</w:t>
      </w:r>
    </w:p>
    <w:p w:rsidRPr="0015320D" w:rsidR="00627B8D" w:rsidP="0015320D" w:rsidRDefault="00627B8D" w14:paraId="3CE08BF5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Pr="0015320D" w:rsidR="00627B8D" w:rsidSect="00377C3D">
      <w:headerReference w:type="default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DM" w:author="Danielle Martin" w:date="2022-12-29T15:31:00Z" w:id="4">
    <w:p w:rsidR="00C5447A" w:rsidP="00836D9A" w:rsidRDefault="00C5447A" w14:paraId="4901B4EF" w14:textId="77777777">
      <w:pPr>
        <w:pStyle w:val="CommentText"/>
      </w:pPr>
      <w:r>
        <w:rPr>
          <w:rStyle w:val="CommentReference"/>
        </w:rPr>
        <w:annotationRef/>
      </w:r>
      <w:r>
        <w:t xml:space="preserve">Review subaward agreement and update if necessary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01B4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758314F" w16cex:dateUtc="2022-12-29T2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01B4EF" w16cid:durableId="275831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7C3D" w:rsidP="00797A35" w:rsidRDefault="00377C3D" w14:paraId="564036DF" w14:textId="77777777">
      <w:pPr>
        <w:spacing w:after="0" w:line="240" w:lineRule="auto"/>
      </w:pPr>
      <w:r>
        <w:separator/>
      </w:r>
    </w:p>
  </w:endnote>
  <w:endnote w:type="continuationSeparator" w:id="0">
    <w:p w:rsidR="00377C3D" w:rsidP="00797A35" w:rsidRDefault="00377C3D" w14:paraId="4561FF97" w14:textId="77777777">
      <w:pPr>
        <w:spacing w:after="0" w:line="240" w:lineRule="auto"/>
      </w:pPr>
      <w:r>
        <w:continuationSeparator/>
      </w:r>
    </w:p>
  </w:endnote>
  <w:endnote w:type="continuationNotice" w:id="1">
    <w:p w:rsidR="00377C3D" w:rsidRDefault="00377C3D" w14:paraId="4D5B5E5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23E55" w:rsidRDefault="00623E55" w14:paraId="62424455" w14:textId="234CC4D9">
    <w:pPr>
      <w:pStyle w:val="Footer"/>
    </w:pPr>
    <w:r w:rsidRPr="0024689A">
      <w:rPr>
        <w:noProof/>
      </w:rPr>
      <w:drawing>
        <wp:anchor distT="0" distB="0" distL="114300" distR="114300" simplePos="0" relativeHeight="251658242" behindDoc="1" locked="0" layoutInCell="1" allowOverlap="1" wp14:anchorId="532884A9" wp14:editId="637670D3">
          <wp:simplePos x="0" y="0"/>
          <wp:positionH relativeFrom="column">
            <wp:posOffset>1828800</wp:posOffset>
          </wp:positionH>
          <wp:positionV relativeFrom="paragraph">
            <wp:posOffset>53340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664BC" w:rsidRDefault="00BB1098" w14:paraId="0E3CC47E" w14:textId="16F07A0E">
    <w:pPr>
      <w:pStyle w:val="Footer"/>
    </w:pPr>
    <w:r>
      <w:rPr>
        <w:noProof/>
      </w:rPr>
      <w:drawing>
        <wp:anchor distT="0" distB="0" distL="114300" distR="114300" simplePos="0" relativeHeight="251658240" behindDoc="1" locked="1" layoutInCell="0" allowOverlap="0" wp14:anchorId="594EB547" wp14:editId="4722A3BE">
          <wp:simplePos x="0" y="0"/>
          <wp:positionH relativeFrom="page">
            <wp:posOffset>539115</wp:posOffset>
          </wp:positionH>
          <wp:positionV relativeFrom="paragraph">
            <wp:posOffset>-29210</wp:posOffset>
          </wp:positionV>
          <wp:extent cx="7058025" cy="753110"/>
          <wp:effectExtent l="0" t="0" r="0" b="0"/>
          <wp:wrapNone/>
          <wp:docPr id="2" name="Picture 2" descr="Pages from LetterHead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ages from LetterHead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157"/>
                  <a:stretch>
                    <a:fillRect/>
                  </a:stretch>
                </pic:blipFill>
                <pic:spPr bwMode="auto">
                  <a:xfrm>
                    <a:off x="0" y="0"/>
                    <a:ext cx="7058025" cy="753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7C3D" w:rsidP="00797A35" w:rsidRDefault="00377C3D" w14:paraId="019CA937" w14:textId="77777777">
      <w:pPr>
        <w:spacing w:after="0" w:line="240" w:lineRule="auto"/>
      </w:pPr>
      <w:r>
        <w:separator/>
      </w:r>
    </w:p>
  </w:footnote>
  <w:footnote w:type="continuationSeparator" w:id="0">
    <w:p w:rsidR="00377C3D" w:rsidP="00797A35" w:rsidRDefault="00377C3D" w14:paraId="0E5A39CE" w14:textId="77777777">
      <w:pPr>
        <w:spacing w:after="0" w:line="240" w:lineRule="auto"/>
      </w:pPr>
      <w:r>
        <w:continuationSeparator/>
      </w:r>
    </w:p>
  </w:footnote>
  <w:footnote w:type="continuationNotice" w:id="1">
    <w:p w:rsidR="00377C3D" w:rsidRDefault="00377C3D" w14:paraId="5AC68B4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90DE2" w:rsidRDefault="00290DE2" w14:paraId="69B435BF" w14:textId="6ED42936">
    <w:pPr>
      <w:pStyle w:val="Header"/>
    </w:pPr>
    <w:r w:rsidRPr="0024689A">
      <w:rPr>
        <w:noProof/>
      </w:rPr>
      <w:drawing>
        <wp:inline distT="0" distB="0" distL="0" distR="0" wp14:anchorId="2DA9AE91" wp14:editId="619ABC6D">
          <wp:extent cx="2609850" cy="584200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664BC" w:rsidRDefault="00BB1098" w14:paraId="07869DAA" w14:textId="6436BD57">
    <w:pPr>
      <w:pStyle w:val="Header"/>
    </w:pPr>
    <w:r>
      <w:rPr>
        <w:noProof/>
      </w:rPr>
      <w:drawing>
        <wp:anchor distT="0" distB="0" distL="114300" distR="114300" simplePos="0" relativeHeight="251658241" behindDoc="1" locked="1" layoutInCell="0" allowOverlap="0" wp14:anchorId="7947F9FF" wp14:editId="0DBB4445">
          <wp:simplePos x="0" y="0"/>
          <wp:positionH relativeFrom="page">
            <wp:posOffset>434340</wp:posOffset>
          </wp:positionH>
          <wp:positionV relativeFrom="paragraph">
            <wp:posOffset>-220980</wp:posOffset>
          </wp:positionV>
          <wp:extent cx="6235065" cy="876935"/>
          <wp:effectExtent l="0" t="0" r="0" b="0"/>
          <wp:wrapTopAndBottom/>
          <wp:docPr id="3" name="Picture 1" descr="Pages from LetterHead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ges from LetterHead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59" t="1085" b="89781"/>
                  <a:stretch>
                    <a:fillRect/>
                  </a:stretch>
                </pic:blipFill>
                <pic:spPr bwMode="auto">
                  <a:xfrm>
                    <a:off x="0" y="0"/>
                    <a:ext cx="6235065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675C5"/>
    <w:multiLevelType w:val="hybridMultilevel"/>
    <w:tmpl w:val="BD284CE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57702281"/>
    <w:multiLevelType w:val="hybridMultilevel"/>
    <w:tmpl w:val="B2EA44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0781B"/>
    <w:multiLevelType w:val="hybridMultilevel"/>
    <w:tmpl w:val="957A0F30"/>
    <w:lvl w:ilvl="0" w:tplc="07DCD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6436967">
    <w:abstractNumId w:val="1"/>
  </w:num>
  <w:num w:numId="2" w16cid:durableId="23555627">
    <w:abstractNumId w:val="2"/>
  </w:num>
  <w:num w:numId="3" w16cid:durableId="6975141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None" w15:userId="Danielle Martin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attachedTemplate r:id="rId1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 style="mso-position-horizontal-relative:page" fill="f" fillcolor="white" stroke="f" o:allowincell="f" o:allowoverlap="f">
      <v:fill on="f" color="white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04"/>
    <w:rsid w:val="00022066"/>
    <w:rsid w:val="00022D7E"/>
    <w:rsid w:val="00027080"/>
    <w:rsid w:val="000334BF"/>
    <w:rsid w:val="000344B7"/>
    <w:rsid w:val="00061ABD"/>
    <w:rsid w:val="0006605C"/>
    <w:rsid w:val="00097B9D"/>
    <w:rsid w:val="000D46CF"/>
    <w:rsid w:val="000D470C"/>
    <w:rsid w:val="000D4A17"/>
    <w:rsid w:val="000D53C7"/>
    <w:rsid w:val="000D6AD4"/>
    <w:rsid w:val="00112509"/>
    <w:rsid w:val="0015320D"/>
    <w:rsid w:val="001537EF"/>
    <w:rsid w:val="0015486A"/>
    <w:rsid w:val="00154ADE"/>
    <w:rsid w:val="00165029"/>
    <w:rsid w:val="00177282"/>
    <w:rsid w:val="00181FD5"/>
    <w:rsid w:val="0018336D"/>
    <w:rsid w:val="00183E35"/>
    <w:rsid w:val="00196B19"/>
    <w:rsid w:val="001A3125"/>
    <w:rsid w:val="001B04DC"/>
    <w:rsid w:val="001C28FE"/>
    <w:rsid w:val="001D4335"/>
    <w:rsid w:val="001E3731"/>
    <w:rsid w:val="0020520E"/>
    <w:rsid w:val="002160A9"/>
    <w:rsid w:val="00224735"/>
    <w:rsid w:val="002347A5"/>
    <w:rsid w:val="002374CD"/>
    <w:rsid w:val="002377B8"/>
    <w:rsid w:val="00244B49"/>
    <w:rsid w:val="00250BFD"/>
    <w:rsid w:val="00260BE5"/>
    <w:rsid w:val="0027230F"/>
    <w:rsid w:val="00274652"/>
    <w:rsid w:val="00277D8B"/>
    <w:rsid w:val="00290DE2"/>
    <w:rsid w:val="00290E22"/>
    <w:rsid w:val="00292BF2"/>
    <w:rsid w:val="00293D85"/>
    <w:rsid w:val="00296D98"/>
    <w:rsid w:val="002A6A7C"/>
    <w:rsid w:val="002C3C24"/>
    <w:rsid w:val="002E4795"/>
    <w:rsid w:val="002E70A1"/>
    <w:rsid w:val="002F03A8"/>
    <w:rsid w:val="003173CB"/>
    <w:rsid w:val="0033140A"/>
    <w:rsid w:val="00345CF7"/>
    <w:rsid w:val="0034764E"/>
    <w:rsid w:val="003549D1"/>
    <w:rsid w:val="00361C29"/>
    <w:rsid w:val="00362796"/>
    <w:rsid w:val="0036483C"/>
    <w:rsid w:val="00374C8F"/>
    <w:rsid w:val="00377C3D"/>
    <w:rsid w:val="00394014"/>
    <w:rsid w:val="00394FB2"/>
    <w:rsid w:val="00397B6F"/>
    <w:rsid w:val="003A539F"/>
    <w:rsid w:val="003D1D48"/>
    <w:rsid w:val="003D5375"/>
    <w:rsid w:val="003D63EB"/>
    <w:rsid w:val="003F7857"/>
    <w:rsid w:val="00401DD6"/>
    <w:rsid w:val="004123E4"/>
    <w:rsid w:val="00416D80"/>
    <w:rsid w:val="00427BC3"/>
    <w:rsid w:val="004356D3"/>
    <w:rsid w:val="004427FB"/>
    <w:rsid w:val="00460489"/>
    <w:rsid w:val="0046696E"/>
    <w:rsid w:val="00480EEB"/>
    <w:rsid w:val="00493877"/>
    <w:rsid w:val="00496675"/>
    <w:rsid w:val="004A57B5"/>
    <w:rsid w:val="004A6A56"/>
    <w:rsid w:val="004C35F5"/>
    <w:rsid w:val="004E13D2"/>
    <w:rsid w:val="004E5F5A"/>
    <w:rsid w:val="00511D33"/>
    <w:rsid w:val="00511EF3"/>
    <w:rsid w:val="00515E87"/>
    <w:rsid w:val="00520F25"/>
    <w:rsid w:val="005343EF"/>
    <w:rsid w:val="00535030"/>
    <w:rsid w:val="00537B5A"/>
    <w:rsid w:val="00556968"/>
    <w:rsid w:val="00562A22"/>
    <w:rsid w:val="00563378"/>
    <w:rsid w:val="0056418A"/>
    <w:rsid w:val="005650E9"/>
    <w:rsid w:val="005873CB"/>
    <w:rsid w:val="005C05EA"/>
    <w:rsid w:val="005C2AD1"/>
    <w:rsid w:val="005C63BF"/>
    <w:rsid w:val="005C68C8"/>
    <w:rsid w:val="005D334C"/>
    <w:rsid w:val="005D5316"/>
    <w:rsid w:val="005E3428"/>
    <w:rsid w:val="005F04AD"/>
    <w:rsid w:val="005F30CA"/>
    <w:rsid w:val="00600EDB"/>
    <w:rsid w:val="00604EA9"/>
    <w:rsid w:val="00623E55"/>
    <w:rsid w:val="00627B8D"/>
    <w:rsid w:val="00635B06"/>
    <w:rsid w:val="00661F32"/>
    <w:rsid w:val="0066304D"/>
    <w:rsid w:val="006752FE"/>
    <w:rsid w:val="006A3FD6"/>
    <w:rsid w:val="006A6790"/>
    <w:rsid w:val="006C3F13"/>
    <w:rsid w:val="006E0FE5"/>
    <w:rsid w:val="006F70A2"/>
    <w:rsid w:val="00716680"/>
    <w:rsid w:val="00735800"/>
    <w:rsid w:val="00736A33"/>
    <w:rsid w:val="007535E6"/>
    <w:rsid w:val="00756B6E"/>
    <w:rsid w:val="00761A8D"/>
    <w:rsid w:val="007701E5"/>
    <w:rsid w:val="007737FD"/>
    <w:rsid w:val="00780CB6"/>
    <w:rsid w:val="00781203"/>
    <w:rsid w:val="007923F2"/>
    <w:rsid w:val="00793D60"/>
    <w:rsid w:val="007945CE"/>
    <w:rsid w:val="00797A35"/>
    <w:rsid w:val="007B60C8"/>
    <w:rsid w:val="007B6CAB"/>
    <w:rsid w:val="007C0C28"/>
    <w:rsid w:val="007C2490"/>
    <w:rsid w:val="007C6EA7"/>
    <w:rsid w:val="007D0210"/>
    <w:rsid w:val="007D5D84"/>
    <w:rsid w:val="007E1E43"/>
    <w:rsid w:val="007E5670"/>
    <w:rsid w:val="007E70DA"/>
    <w:rsid w:val="007E7322"/>
    <w:rsid w:val="007F2683"/>
    <w:rsid w:val="007F2D08"/>
    <w:rsid w:val="007F7010"/>
    <w:rsid w:val="00813D26"/>
    <w:rsid w:val="008159F5"/>
    <w:rsid w:val="00824C04"/>
    <w:rsid w:val="00824C1B"/>
    <w:rsid w:val="00826C05"/>
    <w:rsid w:val="008423C3"/>
    <w:rsid w:val="0085171A"/>
    <w:rsid w:val="00853F94"/>
    <w:rsid w:val="008605FC"/>
    <w:rsid w:val="00864557"/>
    <w:rsid w:val="00865614"/>
    <w:rsid w:val="008747F9"/>
    <w:rsid w:val="008854AF"/>
    <w:rsid w:val="008B187E"/>
    <w:rsid w:val="008B2D65"/>
    <w:rsid w:val="008C44B9"/>
    <w:rsid w:val="008E14DF"/>
    <w:rsid w:val="008E1CAF"/>
    <w:rsid w:val="008E3F41"/>
    <w:rsid w:val="008F64C5"/>
    <w:rsid w:val="00900613"/>
    <w:rsid w:val="00902FF3"/>
    <w:rsid w:val="00912DF5"/>
    <w:rsid w:val="00916D04"/>
    <w:rsid w:val="0092649C"/>
    <w:rsid w:val="00927104"/>
    <w:rsid w:val="00927358"/>
    <w:rsid w:val="0094390B"/>
    <w:rsid w:val="00945831"/>
    <w:rsid w:val="00953C8F"/>
    <w:rsid w:val="00960109"/>
    <w:rsid w:val="00965CA4"/>
    <w:rsid w:val="009A228C"/>
    <w:rsid w:val="009E12CD"/>
    <w:rsid w:val="009E1F3E"/>
    <w:rsid w:val="009F036A"/>
    <w:rsid w:val="009F0EAA"/>
    <w:rsid w:val="009F3226"/>
    <w:rsid w:val="009F5506"/>
    <w:rsid w:val="00A14006"/>
    <w:rsid w:val="00A14A08"/>
    <w:rsid w:val="00A26B11"/>
    <w:rsid w:val="00A32843"/>
    <w:rsid w:val="00A47234"/>
    <w:rsid w:val="00A57CCE"/>
    <w:rsid w:val="00A67AE9"/>
    <w:rsid w:val="00A71979"/>
    <w:rsid w:val="00A84D18"/>
    <w:rsid w:val="00A874C3"/>
    <w:rsid w:val="00A93589"/>
    <w:rsid w:val="00AA5791"/>
    <w:rsid w:val="00AB5DBB"/>
    <w:rsid w:val="00AC59BC"/>
    <w:rsid w:val="00AC7A5C"/>
    <w:rsid w:val="00B001FB"/>
    <w:rsid w:val="00B1369E"/>
    <w:rsid w:val="00B230E6"/>
    <w:rsid w:val="00B24432"/>
    <w:rsid w:val="00B24D9E"/>
    <w:rsid w:val="00B40BAC"/>
    <w:rsid w:val="00B5097F"/>
    <w:rsid w:val="00B700BB"/>
    <w:rsid w:val="00B70CD4"/>
    <w:rsid w:val="00B81588"/>
    <w:rsid w:val="00B90212"/>
    <w:rsid w:val="00B92ACD"/>
    <w:rsid w:val="00BB1098"/>
    <w:rsid w:val="00BC10F7"/>
    <w:rsid w:val="00BC2BA7"/>
    <w:rsid w:val="00BD56FD"/>
    <w:rsid w:val="00BE123E"/>
    <w:rsid w:val="00C04C38"/>
    <w:rsid w:val="00C07FBE"/>
    <w:rsid w:val="00C14B3F"/>
    <w:rsid w:val="00C22BB2"/>
    <w:rsid w:val="00C275CF"/>
    <w:rsid w:val="00C33A86"/>
    <w:rsid w:val="00C4500F"/>
    <w:rsid w:val="00C5447A"/>
    <w:rsid w:val="00C5599E"/>
    <w:rsid w:val="00C71BF1"/>
    <w:rsid w:val="00C75614"/>
    <w:rsid w:val="00C81230"/>
    <w:rsid w:val="00C8187D"/>
    <w:rsid w:val="00CC5D05"/>
    <w:rsid w:val="00CE0890"/>
    <w:rsid w:val="00CE1695"/>
    <w:rsid w:val="00CE2A11"/>
    <w:rsid w:val="00CE57CA"/>
    <w:rsid w:val="00D017EF"/>
    <w:rsid w:val="00D04959"/>
    <w:rsid w:val="00D1153A"/>
    <w:rsid w:val="00D14C51"/>
    <w:rsid w:val="00D14E1C"/>
    <w:rsid w:val="00D16105"/>
    <w:rsid w:val="00D31EE1"/>
    <w:rsid w:val="00D674B9"/>
    <w:rsid w:val="00D7138F"/>
    <w:rsid w:val="00D75ABD"/>
    <w:rsid w:val="00D94966"/>
    <w:rsid w:val="00D97095"/>
    <w:rsid w:val="00DA7393"/>
    <w:rsid w:val="00DB7049"/>
    <w:rsid w:val="00DC7D3E"/>
    <w:rsid w:val="00DD0F7A"/>
    <w:rsid w:val="00DD1A45"/>
    <w:rsid w:val="00DE111D"/>
    <w:rsid w:val="00DF5317"/>
    <w:rsid w:val="00DF5816"/>
    <w:rsid w:val="00E118D8"/>
    <w:rsid w:val="00E3466C"/>
    <w:rsid w:val="00E43FA0"/>
    <w:rsid w:val="00E650CF"/>
    <w:rsid w:val="00E650F8"/>
    <w:rsid w:val="00E659BF"/>
    <w:rsid w:val="00E664BC"/>
    <w:rsid w:val="00E86FAB"/>
    <w:rsid w:val="00EA493B"/>
    <w:rsid w:val="00EA65DA"/>
    <w:rsid w:val="00EC1D89"/>
    <w:rsid w:val="00EC4DD4"/>
    <w:rsid w:val="00ED1469"/>
    <w:rsid w:val="00ED58EB"/>
    <w:rsid w:val="00EE7987"/>
    <w:rsid w:val="00EE7B3C"/>
    <w:rsid w:val="00F01A9F"/>
    <w:rsid w:val="00F0310D"/>
    <w:rsid w:val="00F04BAC"/>
    <w:rsid w:val="00F35C83"/>
    <w:rsid w:val="00F377DA"/>
    <w:rsid w:val="00F432EA"/>
    <w:rsid w:val="00F531F0"/>
    <w:rsid w:val="00F56EA0"/>
    <w:rsid w:val="00F61614"/>
    <w:rsid w:val="00F63B05"/>
    <w:rsid w:val="00F65DFF"/>
    <w:rsid w:val="00F66A0B"/>
    <w:rsid w:val="00F7098D"/>
    <w:rsid w:val="00F71FCA"/>
    <w:rsid w:val="00F73B8D"/>
    <w:rsid w:val="00F7597B"/>
    <w:rsid w:val="00F8489D"/>
    <w:rsid w:val="00F90D51"/>
    <w:rsid w:val="00F937B5"/>
    <w:rsid w:val="00F95BDD"/>
    <w:rsid w:val="00FA010F"/>
    <w:rsid w:val="00FA6516"/>
    <w:rsid w:val="00FC269B"/>
    <w:rsid w:val="00FD66DA"/>
    <w:rsid w:val="00FE5FB2"/>
    <w:rsid w:val="36B1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" fill="f" fillcolor="white" stroke="f" o:allowincell="f" o:allowoverlap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388B31C7"/>
  <w15:chartTrackingRefBased/>
  <w15:docId w15:val="{D990D155-FE47-4D7E-B9F8-A19AABD599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60C8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A3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7A3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7A3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97A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E3731"/>
    <w:pPr>
      <w:ind w:left="720"/>
    </w:pPr>
  </w:style>
  <w:style w:type="character" w:styleId="Hyperlink">
    <w:name w:val="Hyperlink"/>
    <w:basedOn w:val="DefaultParagraphFont"/>
    <w:uiPriority w:val="99"/>
    <w:unhideWhenUsed/>
    <w:rsid w:val="008B2D65"/>
    <w:rPr>
      <w:color w:val="0000FF"/>
      <w:u w:val="singl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D537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3D5375"/>
    <w:rPr>
      <w:rFonts w:ascii="Times New Roman" w:hAnsi="Times New Roman" w:eastAsia="Calibri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3503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535030"/>
    <w:rPr>
      <w:rFonts w:ascii="Times New Roman" w:hAnsi="Times New Roman" w:eastAsia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53503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544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447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544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47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4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1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ridgen\Local%20Settings\Temporary%20Internet%20Files\Content.Outlook\878VEJ60\IH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7FF62EF-9EF5-470B-9AFA-E1F34648BE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63A3BC-3D00-47BA-A804-1E145F049158}"/>
</file>

<file path=customXml/itemProps3.xml><?xml version="1.0" encoding="utf-8"?>
<ds:datastoreItem xmlns:ds="http://schemas.openxmlformats.org/officeDocument/2006/customXml" ds:itemID="{ECAA4DB4-731A-4FC7-B0D5-88F879FA57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C:\Documents and Settings\mpridgen\Local Settings\Temporary Internet Files\Content.Outlook\878VEJ60\IH_Letterhead.dotx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mpridgen</dc:creator>
  <cp:keywords/>
  <dc:description/>
  <cp:lastModifiedBy>Alejandro Torres Perico</cp:lastModifiedBy>
  <cp:revision>17</cp:revision>
  <cp:lastPrinted>2009-09-04T12:47:00Z</cp:lastPrinted>
  <dcterms:created xsi:type="dcterms:W3CDTF">2022-12-29T20:28:00Z</dcterms:created>
  <dcterms:modified xsi:type="dcterms:W3CDTF">2025-02-24T15:54:14Z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