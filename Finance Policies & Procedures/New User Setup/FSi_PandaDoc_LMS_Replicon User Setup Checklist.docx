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FBF58" w14:textId="1517DDF0" w:rsidR="00C972F3" w:rsidRPr="008B70AE" w:rsidRDefault="00C972F3" w:rsidP="008B70AE">
      <w:pPr>
        <w:jc w:val="center"/>
        <w:rPr>
          <w:b/>
          <w:bCs/>
          <w:sz w:val="28"/>
          <w:szCs w:val="28"/>
          <w:u w:val="single"/>
        </w:rPr>
      </w:pPr>
      <w:r w:rsidRPr="008B70AE">
        <w:rPr>
          <w:b/>
          <w:bCs/>
          <w:sz w:val="28"/>
          <w:szCs w:val="28"/>
          <w:u w:val="single"/>
        </w:rPr>
        <w:t xml:space="preserve">FSI and </w:t>
      </w:r>
      <w:r w:rsidR="008B70AE">
        <w:rPr>
          <w:b/>
          <w:bCs/>
          <w:sz w:val="28"/>
          <w:szCs w:val="28"/>
          <w:u w:val="single"/>
        </w:rPr>
        <w:t>Learning Management System (LMS)</w:t>
      </w:r>
      <w:r w:rsidRPr="008B70AE">
        <w:rPr>
          <w:b/>
          <w:bCs/>
          <w:sz w:val="28"/>
          <w:szCs w:val="28"/>
          <w:u w:val="single"/>
        </w:rPr>
        <w:t xml:space="preserve"> User Set Up</w:t>
      </w: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A27819" w:rsidRPr="00F07172" w14:paraId="2D9C44D0" w14:textId="77777777" w:rsidTr="77BCC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79C5A01C" w14:textId="77777777" w:rsidR="00A27819" w:rsidRPr="00F07172" w:rsidRDefault="00A27819" w:rsidP="00A27819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</w:p>
        </w:tc>
      </w:tr>
      <w:tr w:rsidR="0066490A" w:rsidRPr="00F07172" w14:paraId="474DF68E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F08B61A" w14:textId="6FCB2F0F" w:rsidR="0066490A" w:rsidRPr="00F07172" w:rsidRDefault="0066490A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 w:rsidR="005A23CF">
              <w:rPr>
                <w:rFonts w:asciiTheme="minorHAnsi" w:hAnsiTheme="minorHAnsi"/>
                <w:b w:val="0"/>
              </w:rPr>
              <w:t xml:space="preserve">First </w:t>
            </w:r>
            <w:r w:rsidRPr="00F07172">
              <w:rPr>
                <w:rFonts w:asciiTheme="minorHAnsi" w:hAnsiTheme="minorHAnsi"/>
                <w:b w:val="0"/>
              </w:rPr>
              <w:t>Name</w:t>
            </w:r>
          </w:p>
        </w:tc>
        <w:tc>
          <w:tcPr>
            <w:tcW w:w="5040" w:type="dxa"/>
            <w:vAlign w:val="center"/>
          </w:tcPr>
          <w:p w14:paraId="6C3EFBC7" w14:textId="75CCD4AC" w:rsidR="0066490A" w:rsidRPr="00F07172" w:rsidRDefault="0066490A" w:rsidP="56C072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23CF" w:rsidRPr="00F07172" w14:paraId="0CB5F20B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5E4EE27" w14:textId="2CA1142A" w:rsidR="005A23CF" w:rsidRPr="00F07172" w:rsidRDefault="005A23CF" w:rsidP="00A27819"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>
              <w:rPr>
                <w:rFonts w:asciiTheme="minorHAnsi" w:hAnsiTheme="minorHAnsi"/>
                <w:b w:val="0"/>
              </w:rPr>
              <w:t xml:space="preserve">Last </w:t>
            </w:r>
            <w:r w:rsidRPr="00F07172">
              <w:rPr>
                <w:rFonts w:asciiTheme="minorHAnsi" w:hAnsiTheme="minorHAnsi"/>
                <w:b w:val="0"/>
              </w:rPr>
              <w:t>Name</w:t>
            </w:r>
          </w:p>
        </w:tc>
        <w:tc>
          <w:tcPr>
            <w:tcW w:w="5040" w:type="dxa"/>
            <w:vAlign w:val="center"/>
          </w:tcPr>
          <w:p w14:paraId="5A912143" w14:textId="77777777" w:rsidR="005A23CF" w:rsidRPr="00F07172" w:rsidRDefault="005A23CF" w:rsidP="56C0723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6490A" w:rsidRPr="00F07172" w14:paraId="684C275E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4F889C5" w14:textId="79892972" w:rsidR="0066490A" w:rsidRPr="00F07172" w:rsidRDefault="0066490A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Employee Title</w:t>
            </w:r>
            <w:r w:rsidR="007925D3">
              <w:rPr>
                <w:rFonts w:asciiTheme="minorHAnsi" w:hAnsiTheme="minorHAnsi"/>
                <w:b w:val="0"/>
              </w:rPr>
              <w:t>/Position</w:t>
            </w:r>
          </w:p>
        </w:tc>
        <w:tc>
          <w:tcPr>
            <w:tcW w:w="5040" w:type="dxa"/>
            <w:vAlign w:val="center"/>
          </w:tcPr>
          <w:p w14:paraId="1DC9F86D" w14:textId="4E07B87B" w:rsidR="0066490A" w:rsidRPr="00F07172" w:rsidRDefault="0066490A" w:rsidP="54F0E66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3DA" w:rsidRPr="00F07172" w14:paraId="798AEB31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0FDD912A" w14:textId="043157D7" w:rsidR="000253DA" w:rsidRPr="00F07172" w:rsidRDefault="000253DA" w:rsidP="00A27819"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>
              <w:rPr>
                <w:rFonts w:asciiTheme="minorHAnsi" w:hAnsiTheme="minorHAnsi"/>
                <w:b w:val="0"/>
              </w:rPr>
              <w:t>Unit and Department Code/Grant</w:t>
            </w:r>
          </w:p>
        </w:tc>
        <w:tc>
          <w:tcPr>
            <w:tcW w:w="5040" w:type="dxa"/>
            <w:vAlign w:val="center"/>
          </w:tcPr>
          <w:p w14:paraId="4216A37E" w14:textId="193D130A" w:rsidR="000253DA" w:rsidRPr="00F07172" w:rsidRDefault="000253DA" w:rsidP="56C07238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39A9EF9" w14:paraId="49D2E88D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08BCFE87" w14:textId="40D31AEA" w:rsidR="039A9EF9" w:rsidRDefault="039A9EF9" w:rsidP="039A9EF9">
            <w:pPr>
              <w:rPr>
                <w:rFonts w:asciiTheme="minorHAnsi" w:hAnsiTheme="minorHAnsi"/>
                <w:b w:val="0"/>
                <w:bCs w:val="0"/>
              </w:rPr>
            </w:pPr>
            <w:r w:rsidRPr="039A9EF9">
              <w:rPr>
                <w:rFonts w:asciiTheme="minorHAnsi" w:hAnsiTheme="minorHAnsi"/>
                <w:b w:val="0"/>
                <w:bCs w:val="0"/>
              </w:rPr>
              <w:t>Employee Location</w:t>
            </w:r>
          </w:p>
        </w:tc>
        <w:tc>
          <w:tcPr>
            <w:tcW w:w="5040" w:type="dxa"/>
            <w:vAlign w:val="center"/>
          </w:tcPr>
          <w:p w14:paraId="4CE4DE8F" w14:textId="57101DA1" w:rsidR="039A9EF9" w:rsidRDefault="039A9EF9" w:rsidP="039A9E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6490A" w:rsidRPr="00F07172" w14:paraId="15340A02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C8F1CB6" w14:textId="77777777" w:rsidR="0066490A" w:rsidRPr="00F07172" w:rsidRDefault="002154D4" w:rsidP="00A27819">
            <w:pPr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  <w:b w:val="0"/>
              </w:rPr>
              <w:t>Employee</w:t>
            </w:r>
            <w:r w:rsidR="005F1B5C" w:rsidRPr="00F07172">
              <w:rPr>
                <w:rFonts w:asciiTheme="minorHAnsi" w:hAnsiTheme="minorHAnsi"/>
                <w:b w:val="0"/>
              </w:rPr>
              <w:t xml:space="preserve"> </w:t>
            </w:r>
            <w:r w:rsidRPr="00F07172">
              <w:rPr>
                <w:rFonts w:asciiTheme="minorHAnsi" w:hAnsiTheme="minorHAnsi"/>
                <w:b w:val="0"/>
              </w:rPr>
              <w:t>Phone Number</w:t>
            </w:r>
          </w:p>
        </w:tc>
        <w:tc>
          <w:tcPr>
            <w:tcW w:w="5040" w:type="dxa"/>
            <w:vAlign w:val="center"/>
          </w:tcPr>
          <w:p w14:paraId="294D4A9C" w14:textId="204D8FC5" w:rsidR="0066490A" w:rsidRPr="00F07172" w:rsidRDefault="0066490A" w:rsidP="77BCC0B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8709F35" w14:textId="77777777" w:rsidR="00A27819" w:rsidRPr="00F07172" w:rsidRDefault="00A27819" w:rsidP="003547BB">
      <w:pPr>
        <w:spacing w:after="0" w:line="240" w:lineRule="auto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66490A" w:rsidRPr="00F07172" w14:paraId="6BCFC013" w14:textId="77777777" w:rsidTr="1804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vAlign w:val="center"/>
          </w:tcPr>
          <w:p w14:paraId="63987BBC" w14:textId="77777777" w:rsidR="0066490A" w:rsidRPr="00F07172" w:rsidRDefault="0066490A" w:rsidP="001D4BD9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Employee IT Equipment Request</w:t>
            </w:r>
          </w:p>
        </w:tc>
      </w:tr>
      <w:tr w:rsidR="0066490A" w:rsidRPr="00F07172" w14:paraId="081DDAE4" w14:textId="77777777" w:rsidTr="1804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C087E82" w14:textId="77777777" w:rsidR="0066490A" w:rsidRPr="00F07172" w:rsidRDefault="0066490A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Computer (Yes/No)</w:t>
            </w:r>
          </w:p>
        </w:tc>
        <w:tc>
          <w:tcPr>
            <w:tcW w:w="5040" w:type="dxa"/>
            <w:vAlign w:val="center"/>
          </w:tcPr>
          <w:p w14:paraId="0CEA0065" w14:textId="0DFA57AE" w:rsidR="0066490A" w:rsidRPr="00F07172" w:rsidRDefault="231F8EE6" w:rsidP="56C0723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>yes</w:t>
            </w:r>
            <w:r w:rsidR="4EE2CEB6">
              <w:t xml:space="preserve">: </w:t>
            </w:r>
            <w:sdt>
              <w:sdtPr>
                <w:id w:val="199538161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FC1760"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 w:rsidR="4EE2CEB6">
              <w:t>- No:</w:t>
            </w:r>
            <w:sdt>
              <w:sdtPr>
                <w:rPr>
                  <w:color w:val="2B579A"/>
                  <w:shd w:val="clear" w:color="auto" w:fill="E6E6E6"/>
                </w:rPr>
                <w:id w:val="1018555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236B6640" w:rsidRPr="77BCC0B0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5F1B5C" w:rsidRPr="00F07172" w14:paraId="274CBF37" w14:textId="77777777" w:rsidTr="180438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7C631924" w14:textId="77777777" w:rsidR="005F1B5C" w:rsidRPr="00F07172" w:rsidRDefault="005F1B5C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If Yes, Enter Computer Name</w:t>
            </w:r>
          </w:p>
        </w:tc>
        <w:tc>
          <w:tcPr>
            <w:tcW w:w="5040" w:type="dxa"/>
            <w:vAlign w:val="center"/>
          </w:tcPr>
          <w:p w14:paraId="00C882C0" w14:textId="404908AF" w:rsidR="005F1B5C" w:rsidRPr="00F07172" w:rsidRDefault="005F1B5C" w:rsidP="00ED17F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6490A" w:rsidRPr="00F07172" w14:paraId="08EB685D" w14:textId="77777777" w:rsidTr="1804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650750D" w14:textId="77777777" w:rsidR="0066490A" w:rsidRPr="00F07172" w:rsidRDefault="0066490A" w:rsidP="00A27819">
            <w:pPr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  <w:b w:val="0"/>
              </w:rPr>
              <w:t>Set up email on mobile phone</w:t>
            </w:r>
            <w:r w:rsidRPr="00F07172">
              <w:rPr>
                <w:rFonts w:asciiTheme="minorHAnsi" w:hAnsiTheme="minorHAnsi"/>
              </w:rPr>
              <w:t xml:space="preserve"> </w:t>
            </w:r>
            <w:r w:rsidRPr="00F07172">
              <w:rPr>
                <w:rFonts w:asciiTheme="minorHAnsi" w:hAnsiTheme="minorHAnsi"/>
                <w:b w:val="0"/>
              </w:rPr>
              <w:t>(Yes/No)</w:t>
            </w:r>
          </w:p>
        </w:tc>
        <w:tc>
          <w:tcPr>
            <w:tcW w:w="5040" w:type="dxa"/>
            <w:vAlign w:val="center"/>
          </w:tcPr>
          <w:p w14:paraId="24867AD7" w14:textId="6397715A" w:rsidR="0066490A" w:rsidRPr="00F07172" w:rsidRDefault="03F68614" w:rsidP="726D0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10612099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164029424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7E178BEF" w:rsidRPr="18043812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  <w:p w14:paraId="17A7516C" w14:textId="3D0970FA" w:rsidR="0066490A" w:rsidRPr="00F07172" w:rsidRDefault="0066490A" w:rsidP="23A17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</w:p>
        </w:tc>
      </w:tr>
    </w:tbl>
    <w:p w14:paraId="4A0F803E" w14:textId="77777777" w:rsidR="00A27819" w:rsidRPr="00F07172" w:rsidRDefault="00A27819" w:rsidP="003547BB">
      <w:pPr>
        <w:spacing w:after="0" w:line="240" w:lineRule="auto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66490A" w:rsidRPr="00F07172" w14:paraId="51210CDD" w14:textId="77777777" w:rsidTr="77BCC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vAlign w:val="center"/>
          </w:tcPr>
          <w:p w14:paraId="4FB796CD" w14:textId="77777777" w:rsidR="0066490A" w:rsidRPr="00F07172" w:rsidRDefault="0066490A" w:rsidP="00A27819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Account Setup Request</w:t>
            </w:r>
          </w:p>
        </w:tc>
      </w:tr>
      <w:tr w:rsidR="0066490A" w:rsidRPr="00F07172" w14:paraId="3C9FE81E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35F8CE06" w14:textId="3BFF82A3" w:rsidR="0066490A" w:rsidRPr="00F07172" w:rsidRDefault="00FF5B45" w:rsidP="00A27819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POA</w:t>
            </w:r>
            <w:r w:rsidR="0066490A" w:rsidRPr="00F07172">
              <w:rPr>
                <w:rFonts w:asciiTheme="minorHAnsi" w:hAnsiTheme="minorHAnsi"/>
                <w:b w:val="0"/>
              </w:rPr>
              <w:t xml:space="preserve"> Email </w:t>
            </w:r>
            <w:r w:rsidR="00CD237E" w:rsidRPr="00F07172">
              <w:rPr>
                <w:rFonts w:asciiTheme="minorHAnsi" w:hAnsiTheme="minorHAnsi"/>
                <w:b w:val="0"/>
              </w:rPr>
              <w:t>A</w:t>
            </w:r>
            <w:r w:rsidR="0066490A" w:rsidRPr="00F07172">
              <w:rPr>
                <w:rFonts w:asciiTheme="minorHAnsi" w:hAnsiTheme="minorHAnsi"/>
                <w:b w:val="0"/>
              </w:rPr>
              <w:t>ccount (Yes/No)</w:t>
            </w:r>
          </w:p>
        </w:tc>
        <w:tc>
          <w:tcPr>
            <w:tcW w:w="5040" w:type="dxa"/>
            <w:vAlign w:val="center"/>
          </w:tcPr>
          <w:p w14:paraId="549639EA" w14:textId="4B3FFF1F" w:rsidR="0066490A" w:rsidRPr="00F07172" w:rsidRDefault="27E868F4" w:rsidP="77BCC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327008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34669058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2D7CD1F8" w:rsidRPr="77BCC0B0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  <w:p w14:paraId="25049A4B" w14:textId="2206BEB1" w:rsidR="0066490A" w:rsidRPr="00F07172" w:rsidRDefault="0066490A" w:rsidP="23A17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</w:p>
        </w:tc>
      </w:tr>
      <w:tr w:rsidR="00382AF6" w:rsidRPr="00F07172" w14:paraId="665EBFD0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D989B91" w14:textId="7EF8AF5F" w:rsidR="00382AF6" w:rsidRPr="00F07172" w:rsidRDefault="001D4BD9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Enter email address:</w:t>
            </w:r>
            <w:r w:rsidR="00E31800">
              <w:rPr>
                <w:rFonts w:asciiTheme="minorHAnsi" w:hAnsiTheme="minorHAnsi"/>
                <w:b w:val="0"/>
              </w:rPr>
              <w:t xml:space="preserve"> (first name initial and last name @partners.net) EX: John Smith – jsmith@partners.net</w:t>
            </w:r>
          </w:p>
        </w:tc>
        <w:tc>
          <w:tcPr>
            <w:tcW w:w="5040" w:type="dxa"/>
            <w:vAlign w:val="center"/>
          </w:tcPr>
          <w:p w14:paraId="4294ED41" w14:textId="630DA411" w:rsidR="00382AF6" w:rsidRPr="00F07172" w:rsidRDefault="00382AF6" w:rsidP="001A3FC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6490A" w:rsidRPr="00F07172" w14:paraId="5399876F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BF1694D" w14:textId="64FB4150" w:rsidR="006863AE" w:rsidRPr="00F07172" w:rsidRDefault="63C32AEA" w:rsidP="77BCC0B0">
            <w:pPr>
              <w:rPr>
                <w:rFonts w:asciiTheme="minorHAnsi" w:hAnsiTheme="minorHAnsi"/>
                <w:b w:val="0"/>
                <w:bCs w:val="0"/>
              </w:rPr>
            </w:pPr>
            <w:r w:rsidRPr="77BCC0B0">
              <w:rPr>
                <w:rFonts w:asciiTheme="minorHAnsi" w:hAnsiTheme="minorHAnsi"/>
                <w:b w:val="0"/>
                <w:bCs w:val="0"/>
              </w:rPr>
              <w:t>Office 365 License</w:t>
            </w:r>
            <w:r w:rsidR="00A27819" w:rsidRPr="77BCC0B0">
              <w:rPr>
                <w:rFonts w:asciiTheme="minorHAnsi" w:hAnsiTheme="minorHAnsi"/>
                <w:b w:val="0"/>
                <w:bCs w:val="0"/>
              </w:rPr>
              <w:t xml:space="preserve"> Category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4163E004" w14:textId="30435ADE" w:rsidR="00FF5B45" w:rsidRDefault="00FF5B45" w:rsidP="00E60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>
              <w:t>E</w:t>
            </w:r>
            <w:r>
              <w:t>1</w:t>
            </w:r>
            <w:r w:rsidRPr="00F07172">
              <w:t xml:space="preserve">: </w:t>
            </w:r>
            <w:sdt>
              <w:sdtPr>
                <w:rPr>
                  <w:color w:val="2B579A"/>
                  <w:shd w:val="clear" w:color="auto" w:fill="E6E6E6"/>
                </w:rPr>
                <w:id w:val="-15160667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Pr="00F07172">
                  <w:rPr>
                    <w:rFonts w:ascii="Segoe UI Symbol" w:eastAsia="MS Mincho" w:hAnsi="Segoe UI Symbol" w:cs="Segoe UI Symbol"/>
                  </w:rPr>
                  <w:t>☐</w:t>
                </w:r>
              </w:sdtContent>
            </w:sdt>
            <w:r w:rsidRPr="00F07172">
              <w:t xml:space="preserve"> </w:t>
            </w:r>
            <w:r>
              <w:t>-</w:t>
            </w:r>
            <w:r w:rsidRPr="00F07172">
              <w:t xml:space="preserve"> E3: </w:t>
            </w:r>
            <w:sdt>
              <w:sdtPr>
                <w:rPr>
                  <w:color w:val="2B579A"/>
                  <w:shd w:val="clear" w:color="auto" w:fill="E6E6E6"/>
                </w:rPr>
                <w:id w:val="1882682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8B629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57618789" w14:textId="392FB535" w:rsidR="006863AE" w:rsidRPr="00F07172" w:rsidRDefault="00687096" w:rsidP="00E60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EMS </w:t>
            </w:r>
            <w:r w:rsidR="006863AE" w:rsidRPr="00F07172">
              <w:t>E3</w:t>
            </w:r>
            <w:r w:rsidR="00FD192A" w:rsidRPr="00F07172">
              <w:t xml:space="preserve">: </w:t>
            </w:r>
            <w:sdt>
              <w:sdtPr>
                <w:rPr>
                  <w:color w:val="2B579A"/>
                  <w:shd w:val="clear" w:color="auto" w:fill="E6E6E6"/>
                </w:rPr>
                <w:id w:val="18482091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FD192A" w:rsidRPr="00F07172">
                  <w:rPr>
                    <w:rFonts w:ascii="Segoe UI Symbol" w:eastAsia="MS Mincho" w:hAnsi="Segoe UI Symbol" w:cs="Segoe UI Symbol"/>
                  </w:rPr>
                  <w:t>☐</w:t>
                </w:r>
              </w:sdtContent>
            </w:sdt>
            <w:r>
              <w:t xml:space="preserve"> (Required for all DC Staff)</w:t>
            </w:r>
          </w:p>
        </w:tc>
      </w:tr>
      <w:tr w:rsidR="00A27819" w:rsidRPr="00F07172" w14:paraId="4652633D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3ED800C" w14:textId="77777777" w:rsidR="00A27819" w:rsidRPr="00F07172" w:rsidRDefault="00A27819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Users Calendar Access</w:t>
            </w:r>
          </w:p>
        </w:tc>
        <w:tc>
          <w:tcPr>
            <w:tcW w:w="5040" w:type="dxa"/>
            <w:vAlign w:val="center"/>
          </w:tcPr>
          <w:p w14:paraId="09561438" w14:textId="2301BD28" w:rsidR="00A27819" w:rsidRPr="00F07172" w:rsidRDefault="00A27819" w:rsidP="001D4BD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27819" w:rsidRPr="00F07172" w14:paraId="5A1E1AC6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61B5EC28" w14:textId="77777777" w:rsidR="00A27819" w:rsidRPr="00F07172" w:rsidRDefault="00A27819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User Access Security Group (server?)</w:t>
            </w:r>
          </w:p>
        </w:tc>
        <w:tc>
          <w:tcPr>
            <w:tcW w:w="5040" w:type="dxa"/>
            <w:vAlign w:val="center"/>
          </w:tcPr>
          <w:p w14:paraId="1B31A1EF" w14:textId="5C624F9D" w:rsidR="00A27819" w:rsidRPr="00F07172" w:rsidRDefault="00B4097F" w:rsidP="001D4B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4FF60CAC" w14:textId="77777777" w:rsidR="008A1BA3" w:rsidRPr="00F07172" w:rsidRDefault="008A1BA3" w:rsidP="003547BB">
      <w:pPr>
        <w:spacing w:after="0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A27819" w:rsidRPr="00F07172" w14:paraId="1998EF0C" w14:textId="77777777" w:rsidTr="77BCC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2D510E28" w14:textId="77777777" w:rsidR="00A27819" w:rsidRPr="00F07172" w:rsidRDefault="00A27819" w:rsidP="00E605A5">
            <w:pPr>
              <w:jc w:val="center"/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</w:rPr>
              <w:t>Email Distribution Lists</w:t>
            </w:r>
            <w:r w:rsidR="00E605A5">
              <w:rPr>
                <w:rFonts w:asciiTheme="minorHAnsi" w:hAnsiTheme="minorHAnsi"/>
              </w:rPr>
              <w:t xml:space="preserve"> - </w:t>
            </w:r>
            <w:r w:rsidRPr="00F07172">
              <w:rPr>
                <w:rFonts w:asciiTheme="minorHAnsi" w:hAnsiTheme="minorHAnsi"/>
              </w:rPr>
              <w:t>Please add this user to these lists</w:t>
            </w:r>
          </w:p>
        </w:tc>
      </w:tr>
      <w:tr w:rsidR="00E605A5" w:rsidRPr="00F07172" w14:paraId="5A5FED47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B176306" w14:textId="7D29EA96" w:rsidR="00E605A5" w:rsidRPr="00E605A5" w:rsidRDefault="64BAF344" w:rsidP="78E83AD9">
            <w:pPr>
              <w:spacing w:after="200" w:line="276" w:lineRule="auto"/>
              <w:rPr>
                <w:rFonts w:asciiTheme="minorHAnsi" w:hAnsiTheme="minorHAnsi"/>
                <w:b w:val="0"/>
                <w:bCs w:val="0"/>
              </w:rPr>
            </w:pPr>
            <w:r w:rsidRPr="3678983A">
              <w:rPr>
                <w:rFonts w:asciiTheme="minorHAnsi" w:hAnsiTheme="minorHAnsi"/>
                <w:b w:val="0"/>
                <w:bCs w:val="0"/>
              </w:rPr>
              <w:t>Global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6B3E917A" w14:textId="72E3CADA" w:rsidR="00E605A5" w:rsidRPr="00E605A5" w:rsidRDefault="00E605A5" w:rsidP="00E60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05A5" w:rsidRPr="00F07172" w14:paraId="3ACBAACE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D1EB5A7" w14:textId="3BAECD57" w:rsidR="00E605A5" w:rsidRPr="00E605A5" w:rsidRDefault="64BAF344" w:rsidP="23A17FD6">
            <w:pPr>
              <w:rPr>
                <w:rFonts w:asciiTheme="minorHAnsi" w:hAnsiTheme="minorHAnsi"/>
                <w:b w:val="0"/>
                <w:bCs w:val="0"/>
              </w:rPr>
            </w:pPr>
            <w:r w:rsidRPr="3678983A">
              <w:rPr>
                <w:rFonts w:asciiTheme="minorHAnsi" w:hAnsiTheme="minorHAnsi"/>
                <w:b w:val="0"/>
                <w:bCs w:val="0"/>
              </w:rPr>
              <w:t>Field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0E2BA0FC" w14:textId="6EDD97D9" w:rsidR="00E605A5" w:rsidRPr="00E605A5" w:rsidRDefault="00E605A5" w:rsidP="00E605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605A5" w:rsidRPr="00F07172" w14:paraId="32C89440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326470B6" w14:textId="41BCEA22" w:rsidR="00E605A5" w:rsidRPr="00E605A5" w:rsidRDefault="64BAF344" w:rsidP="3678983A">
            <w:pPr>
              <w:rPr>
                <w:rFonts w:asciiTheme="minorHAnsi" w:hAnsiTheme="minorHAnsi"/>
                <w:b w:val="0"/>
                <w:bCs w:val="0"/>
              </w:rPr>
            </w:pPr>
            <w:r w:rsidRPr="3678983A">
              <w:rPr>
                <w:rFonts w:asciiTheme="minorHAnsi" w:hAnsiTheme="minorHAnsi"/>
                <w:b w:val="0"/>
                <w:bCs w:val="0"/>
              </w:rPr>
              <w:t>Country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244C1B8" w14:textId="2C6CD691" w:rsidR="00E605A5" w:rsidRPr="00E605A5" w:rsidRDefault="00E605A5" w:rsidP="00E60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05A5" w:rsidRPr="00F07172" w14:paraId="7FEDD09B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3EC1E03" w14:textId="4440F08D" w:rsidR="00E605A5" w:rsidRPr="00E605A5" w:rsidRDefault="2C5BC298" w:rsidP="77BCC0B0">
            <w:pPr>
              <w:rPr>
                <w:rFonts w:asciiTheme="minorHAnsi" w:eastAsia="Times New Roman" w:hAnsiTheme="minorHAnsi" w:cs="Times New Roman"/>
                <w:b w:val="0"/>
                <w:bCs w:val="0"/>
              </w:rPr>
            </w:pPr>
            <w:r w:rsidRPr="77BCC0B0">
              <w:rPr>
                <w:rFonts w:asciiTheme="minorHAnsi" w:eastAsia="Times New Roman" w:hAnsiTheme="minorHAnsi" w:cs="Times New Roman"/>
                <w:b w:val="0"/>
                <w:bCs w:val="0"/>
              </w:rPr>
              <w:t>DC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4482CDD" w14:textId="08F0E2FF" w:rsidR="00E605A5" w:rsidRPr="00E605A5" w:rsidRDefault="00E605A5" w:rsidP="00E605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478D808" w14:textId="77777777" w:rsidR="00A27819" w:rsidRPr="00F07172" w:rsidRDefault="00A27819" w:rsidP="003547BB">
      <w:pPr>
        <w:spacing w:after="0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F5233D" w:rsidRPr="00F07172" w14:paraId="5FA8DE2A" w14:textId="77777777" w:rsidTr="7E0D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vAlign w:val="center"/>
          </w:tcPr>
          <w:p w14:paraId="2B04511F" w14:textId="77777777" w:rsidR="00F5233D" w:rsidRPr="00F07172" w:rsidRDefault="00F5233D" w:rsidP="00F5233D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Any non-standard software</w:t>
            </w:r>
          </w:p>
        </w:tc>
      </w:tr>
      <w:tr w:rsidR="00F5233D" w:rsidRPr="00F07172" w14:paraId="07E4C537" w14:textId="77777777" w:rsidTr="7E0D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32399442" w14:textId="77777777" w:rsidR="00F5233D" w:rsidRDefault="00F5233D" w:rsidP="00A27819">
            <w:pPr>
              <w:rPr>
                <w:bCs w:val="0"/>
              </w:rPr>
            </w:pPr>
            <w:r w:rsidRPr="00F07172">
              <w:rPr>
                <w:rFonts w:asciiTheme="minorHAnsi" w:hAnsiTheme="minorHAnsi"/>
                <w:b w:val="0"/>
              </w:rPr>
              <w:t xml:space="preserve">Please list any additional software/application needed on the computer for </w:t>
            </w:r>
            <w:r w:rsidR="00A91C99">
              <w:rPr>
                <w:rFonts w:asciiTheme="minorHAnsi" w:hAnsiTheme="minorHAnsi"/>
                <w:b w:val="0"/>
              </w:rPr>
              <w:t>[Client Name]</w:t>
            </w:r>
            <w:r w:rsidRPr="00F07172">
              <w:rPr>
                <w:rFonts w:asciiTheme="minorHAnsi" w:hAnsiTheme="minorHAnsi"/>
                <w:b w:val="0"/>
              </w:rPr>
              <w:t xml:space="preserve"> business</w:t>
            </w:r>
          </w:p>
          <w:p w14:paraId="2DBCDA35" w14:textId="77777777" w:rsidR="00F323C9" w:rsidRPr="00F323C9" w:rsidRDefault="00F323C9" w:rsidP="00F323C9">
            <w:pPr>
              <w:rPr>
                <w:rFonts w:asciiTheme="minorHAnsi" w:hAnsiTheme="minorHAnsi"/>
              </w:rPr>
            </w:pPr>
          </w:p>
          <w:p w14:paraId="7FB50488" w14:textId="77777777" w:rsidR="00F323C9" w:rsidRPr="00F323C9" w:rsidRDefault="00F323C9" w:rsidP="00F323C9">
            <w:pPr>
              <w:rPr>
                <w:rFonts w:asciiTheme="minorHAnsi" w:hAnsiTheme="minorHAnsi"/>
              </w:rPr>
            </w:pPr>
          </w:p>
          <w:p w14:paraId="4EA4E018" w14:textId="77777777" w:rsidR="00F323C9" w:rsidRDefault="00F323C9" w:rsidP="00F323C9">
            <w:pPr>
              <w:rPr>
                <w:bCs w:val="0"/>
              </w:rPr>
            </w:pPr>
          </w:p>
          <w:p w14:paraId="781DFDAA" w14:textId="77777777" w:rsidR="00F323C9" w:rsidRPr="00F323C9" w:rsidRDefault="00F323C9" w:rsidP="00F323C9">
            <w:pPr>
              <w:rPr>
                <w:rFonts w:asciiTheme="minorHAnsi" w:hAnsiTheme="minorHAnsi"/>
              </w:rPr>
            </w:pPr>
          </w:p>
          <w:p w14:paraId="6262811D" w14:textId="77777777" w:rsidR="00F323C9" w:rsidRDefault="00F323C9" w:rsidP="00F323C9">
            <w:pPr>
              <w:rPr>
                <w:bCs w:val="0"/>
              </w:rPr>
            </w:pPr>
          </w:p>
          <w:p w14:paraId="6C5FCB2B" w14:textId="31995519" w:rsidR="00F323C9" w:rsidRPr="00F323C9" w:rsidRDefault="00F323C9" w:rsidP="00F323C9">
            <w:pPr>
              <w:rPr>
                <w:rFonts w:asciiTheme="minorHAnsi" w:hAnsiTheme="minorHAnsi"/>
              </w:rPr>
            </w:pPr>
          </w:p>
        </w:tc>
        <w:tc>
          <w:tcPr>
            <w:tcW w:w="5040" w:type="dxa"/>
            <w:vAlign w:val="center"/>
          </w:tcPr>
          <w:p w14:paraId="32022FA0" w14:textId="542FCF7A" w:rsidR="00F5233D" w:rsidRPr="00F07172" w:rsidRDefault="65D6C308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Adobe Reader</w:t>
            </w:r>
            <w:r w:rsidR="7145F196">
              <w:t xml:space="preserve"> </w:t>
            </w:r>
            <w:sdt>
              <w:sdtPr>
                <w:id w:val="9778824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FC1760"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 w:rsidR="121DD700">
              <w:t xml:space="preserve"> </w:t>
            </w:r>
          </w:p>
          <w:p w14:paraId="18E9E279" w14:textId="3DB77D09" w:rsidR="00AB7F4A" w:rsidRDefault="00AB7F4A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Adobe Pro </w:t>
            </w:r>
            <w:sdt>
              <w:sdtPr>
                <w:id w:val="36502643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FC1760"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5FA1EB29" w14:textId="696EE1E6" w:rsidR="00AB7F4A" w:rsidRDefault="00AB7F4A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Visio </w:t>
            </w:r>
            <w:sdt>
              <w:sdtPr>
                <w:id w:val="781787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3AE1EA42" w14:textId="77777777" w:rsidR="00F5233D" w:rsidRPr="00F07172" w:rsidRDefault="00F5233D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>
              <w:t>MS Project</w:t>
            </w:r>
            <w:r w:rsidR="00E605A5">
              <w:t xml:space="preserve"> </w:t>
            </w:r>
            <w:sdt>
              <w:sdtPr>
                <w:rPr>
                  <w:color w:val="2B579A"/>
                  <w:shd w:val="clear" w:color="auto" w:fill="E6E6E6"/>
                </w:rPr>
                <w:id w:val="-18867865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E605A5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</w:tc>
      </w:tr>
      <w:tr w:rsidR="00F5233D" w:rsidRPr="00F07172" w14:paraId="21BAEF0E" w14:textId="77777777" w:rsidTr="7E0D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6E6E7D49" w14:textId="77777777" w:rsidR="00F5233D" w:rsidRPr="00F07172" w:rsidRDefault="00F5233D" w:rsidP="00F5233D">
            <w:pPr>
              <w:jc w:val="center"/>
              <w:rPr>
                <w:rFonts w:asciiTheme="minorHAnsi" w:hAnsiTheme="minorHAnsi"/>
                <w:b w:val="0"/>
              </w:rPr>
            </w:pPr>
          </w:p>
          <w:p w14:paraId="1FC93D1A" w14:textId="116FD2B3" w:rsidR="00F5233D" w:rsidRPr="00F07172" w:rsidRDefault="00F5233D" w:rsidP="00F5233D">
            <w:pPr>
              <w:jc w:val="center"/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Printer Access</w:t>
            </w:r>
            <w:r w:rsidR="00FC1760">
              <w:rPr>
                <w:rFonts w:asciiTheme="minorHAnsi" w:hAnsiTheme="minorHAnsi"/>
                <w:b w:val="0"/>
              </w:rPr>
              <w:t xml:space="preserve"> in DC Home Office</w:t>
            </w:r>
            <w:r w:rsidRPr="00F07172">
              <w:rPr>
                <w:rFonts w:asciiTheme="minorHAnsi" w:hAnsiTheme="minorHAnsi"/>
                <w:b w:val="0"/>
              </w:rPr>
              <w:t xml:space="preserve">  (Yes)</w:t>
            </w:r>
          </w:p>
        </w:tc>
        <w:tc>
          <w:tcPr>
            <w:tcW w:w="5040" w:type="dxa"/>
          </w:tcPr>
          <w:p w14:paraId="0639D15C" w14:textId="503621BA" w:rsidR="00F5233D" w:rsidRPr="00F07172" w:rsidRDefault="0090748D" w:rsidP="00F5233D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48D">
              <w:rPr>
                <w:rFonts w:cs="Segoe UI"/>
                <w:color w:val="000000"/>
                <w:sz w:val="20"/>
                <w:szCs w:val="20"/>
              </w:rPr>
              <w:t>Ricoh MP C5404</w:t>
            </w:r>
            <w:r w:rsidR="00A91C99">
              <w:rPr>
                <w:rFonts w:cs="Segoe UI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Segoe UI"/>
                <w:color w:val="000000"/>
                <w:sz w:val="20"/>
                <w:szCs w:val="20"/>
              </w:rPr>
              <w:t>10.130.5.114</w:t>
            </w:r>
            <w:r w:rsidR="00A91C99"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r w:rsidR="00F5233D" w:rsidRPr="00F07172">
              <w:rPr>
                <w:rFonts w:cs="Segoe UI"/>
                <w:color w:val="000000"/>
                <w:sz w:val="20"/>
                <w:szCs w:val="20"/>
              </w:rPr>
              <w:t xml:space="preserve">: </w:t>
            </w:r>
            <w:sdt>
              <w:sdtPr>
                <w:rPr>
                  <w:rFonts w:cs="Segoe UI"/>
                  <w:color w:val="000000"/>
                  <w:sz w:val="20"/>
                  <w:szCs w:val="20"/>
                  <w:shd w:val="clear" w:color="auto" w:fill="E6E6E6"/>
                </w:rPr>
                <w:id w:val="-211520153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  <w:p w14:paraId="2A8400D2" w14:textId="160C56DE" w:rsidR="00070AF4" w:rsidRPr="00F07172" w:rsidRDefault="00070AF4" w:rsidP="00070AF4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48D">
              <w:rPr>
                <w:rFonts w:cs="Segoe UI"/>
                <w:color w:val="000000"/>
                <w:sz w:val="20"/>
                <w:szCs w:val="20"/>
              </w:rPr>
              <w:t>Ricoh MP C5404</w:t>
            </w:r>
            <w:r>
              <w:rPr>
                <w:rFonts w:cs="Segoe UI"/>
                <w:color w:val="000000"/>
                <w:sz w:val="20"/>
                <w:szCs w:val="20"/>
              </w:rPr>
              <w:t>, 10.130.5.1</w:t>
            </w:r>
            <w:r w:rsidR="00C068BF">
              <w:rPr>
                <w:rFonts w:cs="Segoe UI"/>
                <w:color w:val="000000"/>
                <w:sz w:val="20"/>
                <w:szCs w:val="20"/>
              </w:rPr>
              <w:t>23</w:t>
            </w:r>
            <w:r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r w:rsidRPr="00F07172">
              <w:rPr>
                <w:rFonts w:cs="Segoe UI"/>
                <w:color w:val="000000"/>
                <w:sz w:val="20"/>
                <w:szCs w:val="20"/>
              </w:rPr>
              <w:t xml:space="preserve">: </w:t>
            </w:r>
            <w:sdt>
              <w:sdtPr>
                <w:rPr>
                  <w:rFonts w:cs="Segoe UI"/>
                  <w:color w:val="000000"/>
                  <w:sz w:val="20"/>
                  <w:szCs w:val="20"/>
                  <w:shd w:val="clear" w:color="auto" w:fill="E6E6E6"/>
                </w:rPr>
                <w:id w:val="-27749465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  <w:p w14:paraId="651640A5" w14:textId="3D5886E5" w:rsidR="00F5233D" w:rsidRPr="00F07172" w:rsidRDefault="00F5233D" w:rsidP="00E605A5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77D923B" w14:textId="77777777" w:rsidR="00E02720" w:rsidRDefault="00E02720" w:rsidP="00E605A5">
      <w:pPr>
        <w:spacing w:after="0"/>
        <w:jc w:val="center"/>
        <w:rPr>
          <w:b/>
        </w:rPr>
      </w:pPr>
    </w:p>
    <w:p w14:paraId="1B71C242" w14:textId="7A95E785" w:rsidR="00E20867" w:rsidRDefault="00E20867" w:rsidP="00E605A5">
      <w:pPr>
        <w:spacing w:after="0"/>
        <w:jc w:val="center"/>
        <w:rPr>
          <w:b/>
        </w:rPr>
      </w:pPr>
      <w:r w:rsidRPr="00F07172">
        <w:rPr>
          <w:b/>
        </w:rPr>
        <w:t>SHAREPOINT ACCESS</w:t>
      </w:r>
    </w:p>
    <w:p w14:paraId="21AE1B01" w14:textId="131D7936" w:rsidR="00E02720" w:rsidRDefault="00F36B9D" w:rsidP="00F36B9D">
      <w:pPr>
        <w:spacing w:after="0"/>
        <w:jc w:val="center"/>
        <w:rPr>
          <w:sz w:val="18"/>
          <w:szCs w:val="18"/>
        </w:rPr>
      </w:pPr>
      <w:r w:rsidRPr="7E0D551F">
        <w:rPr>
          <w:b/>
          <w:bCs/>
        </w:rPr>
        <w:t xml:space="preserve">Is SharePoint Access needed? </w:t>
      </w:r>
      <w:r w:rsidRPr="7E0D551F">
        <w:rPr>
          <w:sz w:val="18"/>
          <w:szCs w:val="18"/>
        </w:rPr>
        <w:t xml:space="preserve">Yes: </w:t>
      </w:r>
      <w:sdt>
        <w:sdtPr>
          <w:rPr>
            <w:color w:val="2B579A"/>
            <w:sz w:val="18"/>
            <w:szCs w:val="18"/>
            <w:shd w:val="clear" w:color="auto" w:fill="E6E6E6"/>
          </w:rPr>
          <w:id w:val="-2038267117"/>
          <w14:checkbox>
            <w14:checked w14:val="1"/>
            <w14:checkedState w14:val="2612" w14:font="Arial Unicode MS"/>
            <w14:uncheckedState w14:val="2610" w14:font="Arial Unicode MS"/>
          </w14:checkbox>
        </w:sdtPr>
        <w:sdtEndPr/>
        <w:sdtContent>
          <w:r w:rsidR="53C0BEE5" w:rsidRPr="7E0D551F">
            <w:rPr>
              <w:rFonts w:ascii="Arial Unicode MS" w:eastAsia="Arial Unicode MS" w:hAnsi="Arial Unicode MS" w:cs="Arial Unicode MS"/>
              <w:sz w:val="18"/>
              <w:szCs w:val="18"/>
            </w:rPr>
            <w:t>☒</w:t>
          </w:r>
        </w:sdtContent>
      </w:sdt>
      <w:r w:rsidRPr="7E0D551F">
        <w:rPr>
          <w:sz w:val="18"/>
          <w:szCs w:val="18"/>
        </w:rPr>
        <w:t>No:</w:t>
      </w:r>
      <w:sdt>
        <w:sdtPr>
          <w:rPr>
            <w:color w:val="2B579A"/>
            <w:sz w:val="18"/>
            <w:szCs w:val="18"/>
            <w:shd w:val="clear" w:color="auto" w:fill="E6E6E6"/>
          </w:rPr>
          <w:id w:val="-643883160"/>
          <w14:checkbox>
            <w14:checked w14:val="0"/>
            <w14:checkedState w14:val="2612" w14:font="Arial Unicode MS"/>
            <w14:uncheckedState w14:val="2610" w14:font="Arial Unicode MS"/>
          </w14:checkbox>
        </w:sdtPr>
        <w:sdtEndPr/>
        <w:sdtContent>
          <w:r w:rsidRPr="7E0D551F">
            <w:rPr>
              <w:rFonts w:ascii="Arial Unicode MS" w:eastAsia="Arial Unicode MS" w:hAnsi="Arial Unicode MS" w:cs="Arial Unicode MS"/>
              <w:sz w:val="18"/>
              <w:szCs w:val="18"/>
            </w:rPr>
            <w:t>☐</w:t>
          </w:r>
        </w:sdtContent>
      </w:sdt>
    </w:p>
    <w:p w14:paraId="3FEC6D3C" w14:textId="1A45020C" w:rsidR="00262EC9" w:rsidRPr="00F36B9D" w:rsidRDefault="0009424E" w:rsidP="00AD65A9">
      <w:pPr>
        <w:spacing w:after="0"/>
        <w:rPr>
          <w:sz w:val="18"/>
          <w:szCs w:val="20"/>
        </w:rPr>
      </w:pPr>
      <w:r>
        <w:rPr>
          <w:sz w:val="18"/>
          <w:szCs w:val="20"/>
        </w:rPr>
        <w:t xml:space="preserve">To see the complete list of </w:t>
      </w:r>
      <w:r w:rsidR="004504B6">
        <w:rPr>
          <w:sz w:val="18"/>
          <w:szCs w:val="20"/>
        </w:rPr>
        <w:t>what each s</w:t>
      </w:r>
      <w:r w:rsidR="00AD694A">
        <w:rPr>
          <w:sz w:val="18"/>
          <w:szCs w:val="20"/>
        </w:rPr>
        <w:t>ecurity group gives access to</w:t>
      </w:r>
      <w:r w:rsidR="007A43CB">
        <w:rPr>
          <w:sz w:val="18"/>
          <w:szCs w:val="20"/>
        </w:rPr>
        <w:t xml:space="preserve"> each site please check the </w:t>
      </w:r>
      <w:hyperlink r:id="rId10" w:history="1">
        <w:r w:rsidR="00391B70" w:rsidRPr="001E2D11">
          <w:rPr>
            <w:rStyle w:val="Hyperlink"/>
          </w:rPr>
          <w:t>https://partnersnet107.sharepoint.com/:x:/s/External/EQTv8N0KJmxMqduK8H1xayABX9LaOuVQjlsMCZbgQCCdVA?e=MiPQgM</w:t>
        </w:r>
      </w:hyperlink>
      <w:r w:rsidR="00391B70">
        <w:t xml:space="preserve"> </w:t>
      </w:r>
    </w:p>
    <w:tbl>
      <w:tblPr>
        <w:tblStyle w:val="TableGrid"/>
        <w:tblW w:w="10710" w:type="dxa"/>
        <w:tblInd w:w="-45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  <w:gridCol w:w="1710"/>
      </w:tblGrid>
      <w:tr w:rsidR="00111486" w:rsidRPr="00F07172" w14:paraId="7630071A" w14:textId="77777777" w:rsidTr="7E0D551F">
        <w:trPr>
          <w:cantSplit/>
          <w:tblHeader/>
        </w:trPr>
        <w:tc>
          <w:tcPr>
            <w:tcW w:w="9000" w:type="dxa"/>
            <w:shd w:val="clear" w:color="auto" w:fill="D6E3BC" w:themeFill="accent3" w:themeFillTint="66"/>
          </w:tcPr>
          <w:p w14:paraId="12A1A851" w14:textId="489E4F8B" w:rsidR="00111486" w:rsidRPr="00F07172" w:rsidRDefault="00F36B9D" w:rsidP="00DC455D">
            <w:pPr>
              <w:ind w:right="-25"/>
              <w:jc w:val="center"/>
              <w:rPr>
                <w:color w:val="1F497D" w:themeColor="text2"/>
                <w:szCs w:val="20"/>
              </w:rPr>
            </w:pPr>
            <w:r>
              <w:rPr>
                <w:color w:val="1F497D" w:themeColor="text2"/>
                <w:szCs w:val="20"/>
              </w:rPr>
              <w:t>If</w:t>
            </w:r>
            <w:r w:rsidR="009229F7">
              <w:rPr>
                <w:color w:val="1F497D" w:themeColor="text2"/>
                <w:szCs w:val="20"/>
              </w:rPr>
              <w:t xml:space="preserve"> Yes, </w:t>
            </w:r>
            <w:r w:rsidR="00B608EE">
              <w:rPr>
                <w:color w:val="1F497D" w:themeColor="text2"/>
                <w:szCs w:val="20"/>
              </w:rPr>
              <w:t>which security group should the user be member of?</w:t>
            </w:r>
            <w:r w:rsidR="009229F7">
              <w:rPr>
                <w:color w:val="1F497D" w:themeColor="text2"/>
                <w:szCs w:val="20"/>
              </w:rPr>
              <w:t xml:space="preserve"> </w:t>
            </w:r>
            <w:r w:rsidR="00486F52">
              <w:rPr>
                <w:color w:val="1F497D" w:themeColor="text2"/>
                <w:szCs w:val="20"/>
              </w:rPr>
              <w:t xml:space="preserve"> </w:t>
            </w:r>
          </w:p>
        </w:tc>
        <w:tc>
          <w:tcPr>
            <w:tcW w:w="1710" w:type="dxa"/>
            <w:shd w:val="clear" w:color="auto" w:fill="D6E3BC" w:themeFill="accent3" w:themeFillTint="66"/>
          </w:tcPr>
          <w:p w14:paraId="5EC2E74B" w14:textId="77777777" w:rsidR="00111486" w:rsidRPr="00F07172" w:rsidRDefault="00111486" w:rsidP="00CF0907">
            <w:pPr>
              <w:rPr>
                <w:sz w:val="20"/>
                <w:szCs w:val="20"/>
              </w:rPr>
            </w:pPr>
          </w:p>
        </w:tc>
      </w:tr>
      <w:tr w:rsidR="00111486" w:rsidRPr="00F07172" w14:paraId="2D3A2C6A" w14:textId="77777777" w:rsidTr="7E0D551F">
        <w:trPr>
          <w:cantSplit/>
          <w:trHeight w:val="269"/>
        </w:trPr>
        <w:tc>
          <w:tcPr>
            <w:tcW w:w="9000" w:type="dxa"/>
          </w:tcPr>
          <w:p w14:paraId="64C8CEBB" w14:textId="2B8F7613" w:rsidR="00111486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Global Admin</w:t>
            </w:r>
          </w:p>
        </w:tc>
        <w:tc>
          <w:tcPr>
            <w:tcW w:w="1710" w:type="dxa"/>
          </w:tcPr>
          <w:p w14:paraId="2196B212" w14:textId="1B1AADB7" w:rsidR="00111486" w:rsidRPr="00CF0907" w:rsidRDefault="00F14983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2711395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2131316548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415C500F" w14:textId="77777777" w:rsidTr="7E0D551F">
        <w:trPr>
          <w:cantSplit/>
        </w:trPr>
        <w:tc>
          <w:tcPr>
            <w:tcW w:w="9000" w:type="dxa"/>
          </w:tcPr>
          <w:p w14:paraId="2035D84D" w14:textId="6208DEF4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SLT</w:t>
            </w:r>
          </w:p>
        </w:tc>
        <w:tc>
          <w:tcPr>
            <w:tcW w:w="1710" w:type="dxa"/>
          </w:tcPr>
          <w:p w14:paraId="4CB7C70E" w14:textId="18460A09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7172007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14192736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368818A1" w14:textId="77777777" w:rsidTr="7E0D551F">
        <w:trPr>
          <w:cantSplit/>
        </w:trPr>
        <w:tc>
          <w:tcPr>
            <w:tcW w:w="9000" w:type="dxa"/>
          </w:tcPr>
          <w:p w14:paraId="24E8BAD6" w14:textId="6F6615EE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391B70">
              <w:rPr>
                <w:sz w:val="20"/>
                <w:szCs w:val="20"/>
              </w:rPr>
              <w:t xml:space="preserve">SMT </w:t>
            </w:r>
          </w:p>
        </w:tc>
        <w:tc>
          <w:tcPr>
            <w:tcW w:w="1710" w:type="dxa"/>
          </w:tcPr>
          <w:p w14:paraId="0F5477E4" w14:textId="4137925E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78508386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183630892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141CF455" w14:textId="77777777" w:rsidTr="7E0D551F">
        <w:trPr>
          <w:cantSplit/>
        </w:trPr>
        <w:tc>
          <w:tcPr>
            <w:tcW w:w="9000" w:type="dxa"/>
          </w:tcPr>
          <w:p w14:paraId="57D1693C" w14:textId="022DCB51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DC Staff</w:t>
            </w:r>
          </w:p>
        </w:tc>
        <w:tc>
          <w:tcPr>
            <w:tcW w:w="1710" w:type="dxa"/>
          </w:tcPr>
          <w:p w14:paraId="17BEF72B" w14:textId="6B84E342" w:rsidR="00DE54DF" w:rsidRPr="00CF0907" w:rsidRDefault="2DA83BC9" w:rsidP="00CF0907">
            <w:pPr>
              <w:ind w:right="532"/>
              <w:rPr>
                <w:sz w:val="18"/>
                <w:szCs w:val="18"/>
              </w:rPr>
            </w:pPr>
            <w:r w:rsidRPr="77BCC0B0">
              <w:rPr>
                <w:sz w:val="18"/>
                <w:szCs w:val="18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-84856954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78DDE21A" w:rsidRPr="77BCC0B0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☒</w:t>
                </w:r>
              </w:sdtContent>
            </w:sdt>
            <w:r w:rsidRPr="77BCC0B0">
              <w:rPr>
                <w:sz w:val="18"/>
                <w:szCs w:val="18"/>
              </w:rPr>
              <w:t>No: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-19138513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4B41D636" w:rsidRPr="77BCC0B0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DE54DF" w:rsidRPr="00F07172" w14:paraId="32BC3D82" w14:textId="77777777" w:rsidTr="7E0D551F">
        <w:trPr>
          <w:cantSplit/>
        </w:trPr>
        <w:tc>
          <w:tcPr>
            <w:tcW w:w="9000" w:type="dxa"/>
          </w:tcPr>
          <w:p w14:paraId="63853BAA" w14:textId="74D0138C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Field Staff</w:t>
            </w:r>
          </w:p>
        </w:tc>
        <w:tc>
          <w:tcPr>
            <w:tcW w:w="1710" w:type="dxa"/>
          </w:tcPr>
          <w:p w14:paraId="094EE538" w14:textId="5C2E3A44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70159850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50914043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7E0D551F" w14:paraId="1465FB4E" w14:textId="77777777" w:rsidTr="7E0D551F">
        <w:trPr>
          <w:cantSplit/>
          <w:trHeight w:val="300"/>
        </w:trPr>
        <w:tc>
          <w:tcPr>
            <w:tcW w:w="9000" w:type="dxa"/>
          </w:tcPr>
          <w:p w14:paraId="7070EEAB" w14:textId="55EA8B8F" w:rsidR="63A8A41C" w:rsidRDefault="63A8A41C" w:rsidP="7E0D551F">
            <w:pPr>
              <w:rPr>
                <w:sz w:val="20"/>
                <w:szCs w:val="20"/>
              </w:rPr>
            </w:pPr>
            <w:r w:rsidRPr="7E0D551F">
              <w:rPr>
                <w:sz w:val="20"/>
                <w:szCs w:val="20"/>
              </w:rPr>
              <w:t xml:space="preserve">         SharePoint SG - OAD</w:t>
            </w:r>
          </w:p>
        </w:tc>
        <w:tc>
          <w:tcPr>
            <w:tcW w:w="1710" w:type="dxa"/>
          </w:tcPr>
          <w:p w14:paraId="05F3B569" w14:textId="5103D225" w:rsidR="63A8A41C" w:rsidRDefault="63A8A41C" w:rsidP="7E0D551F">
            <w:pPr>
              <w:ind w:right="532"/>
              <w:rPr>
                <w:sz w:val="18"/>
                <w:szCs w:val="18"/>
              </w:rPr>
            </w:pPr>
            <w:r w:rsidRPr="7E0D551F">
              <w:rPr>
                <w:sz w:val="18"/>
                <w:szCs w:val="18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46849507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7E0D551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☒</w:t>
                </w:r>
              </w:sdtContent>
            </w:sdt>
            <w:r w:rsidRPr="7E0D551F">
              <w:rPr>
                <w:sz w:val="18"/>
                <w:szCs w:val="18"/>
              </w:rPr>
              <w:t>No: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11713420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7E0D551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DE54DF" w:rsidRPr="00F07172" w14:paraId="6F09DAB8" w14:textId="77777777" w:rsidTr="7E0D551F">
        <w:trPr>
          <w:cantSplit/>
        </w:trPr>
        <w:tc>
          <w:tcPr>
            <w:tcW w:w="9000" w:type="dxa"/>
          </w:tcPr>
          <w:p w14:paraId="44F11203" w14:textId="52A02536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CPU</w:t>
            </w:r>
          </w:p>
        </w:tc>
        <w:tc>
          <w:tcPr>
            <w:tcW w:w="1710" w:type="dxa"/>
          </w:tcPr>
          <w:p w14:paraId="6F4CC40B" w14:textId="72E85D8B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99791314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592936986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2566A1AD" w14:textId="77777777" w:rsidTr="7E0D551F">
        <w:trPr>
          <w:cantSplit/>
        </w:trPr>
        <w:tc>
          <w:tcPr>
            <w:tcW w:w="9000" w:type="dxa"/>
          </w:tcPr>
          <w:p w14:paraId="55C4535D" w14:textId="421B24DC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EDH</w:t>
            </w:r>
          </w:p>
        </w:tc>
        <w:tc>
          <w:tcPr>
            <w:tcW w:w="1710" w:type="dxa"/>
          </w:tcPr>
          <w:p w14:paraId="67BEFFC2" w14:textId="1F0635E2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20290502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2121789383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4F786C0F" w14:textId="77777777" w:rsidTr="7E0D551F">
        <w:trPr>
          <w:cantSplit/>
        </w:trPr>
        <w:tc>
          <w:tcPr>
            <w:tcW w:w="9000" w:type="dxa"/>
          </w:tcPr>
          <w:p w14:paraId="1432567D" w14:textId="13D525BB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EGC</w:t>
            </w:r>
          </w:p>
        </w:tc>
        <w:tc>
          <w:tcPr>
            <w:tcW w:w="1710" w:type="dxa"/>
          </w:tcPr>
          <w:p w14:paraId="6A2CB068" w14:textId="61747F59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00466709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60812854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37A5BECE" w14:textId="77777777" w:rsidTr="7E0D551F">
        <w:trPr>
          <w:cantSplit/>
        </w:trPr>
        <w:tc>
          <w:tcPr>
            <w:tcW w:w="9000" w:type="dxa"/>
          </w:tcPr>
          <w:p w14:paraId="063E6573" w14:textId="10C35065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MEM</w:t>
            </w:r>
          </w:p>
        </w:tc>
        <w:tc>
          <w:tcPr>
            <w:tcW w:w="1710" w:type="dxa"/>
          </w:tcPr>
          <w:p w14:paraId="22C69744" w14:textId="2172684F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87728256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01692512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37892986" w14:textId="77777777" w:rsidTr="7E0D551F">
        <w:trPr>
          <w:cantSplit/>
        </w:trPr>
        <w:tc>
          <w:tcPr>
            <w:tcW w:w="9000" w:type="dxa"/>
          </w:tcPr>
          <w:p w14:paraId="58A304C6" w14:textId="77B68743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F&amp;A</w:t>
            </w:r>
          </w:p>
        </w:tc>
        <w:tc>
          <w:tcPr>
            <w:tcW w:w="1710" w:type="dxa"/>
          </w:tcPr>
          <w:p w14:paraId="00FAFB59" w14:textId="6BCCFAB8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57412326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421033793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59ECA111" w14:textId="77777777" w:rsidTr="7E0D551F">
        <w:trPr>
          <w:cantSplit/>
        </w:trPr>
        <w:tc>
          <w:tcPr>
            <w:tcW w:w="9000" w:type="dxa"/>
          </w:tcPr>
          <w:p w14:paraId="6793FC98" w14:textId="20B718CC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HR</w:t>
            </w:r>
          </w:p>
        </w:tc>
        <w:tc>
          <w:tcPr>
            <w:tcW w:w="1710" w:type="dxa"/>
          </w:tcPr>
          <w:p w14:paraId="334E324E" w14:textId="7D14CF9F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1097818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39594458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4F9806AF" w14:textId="77777777" w:rsidTr="7E0D551F">
        <w:trPr>
          <w:cantSplit/>
        </w:trPr>
        <w:tc>
          <w:tcPr>
            <w:tcW w:w="9000" w:type="dxa"/>
          </w:tcPr>
          <w:p w14:paraId="0FC3A388" w14:textId="2BD526AE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Admin</w:t>
            </w:r>
          </w:p>
        </w:tc>
        <w:tc>
          <w:tcPr>
            <w:tcW w:w="1710" w:type="dxa"/>
          </w:tcPr>
          <w:p w14:paraId="5F65631C" w14:textId="6FC0BE10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9585244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66000060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2D83337A" w14:textId="77777777" w:rsidTr="7E0D551F">
        <w:trPr>
          <w:cantSplit/>
        </w:trPr>
        <w:tc>
          <w:tcPr>
            <w:tcW w:w="9000" w:type="dxa"/>
          </w:tcPr>
          <w:p w14:paraId="4FAB0AB4" w14:textId="608A763D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IT</w:t>
            </w:r>
          </w:p>
        </w:tc>
        <w:tc>
          <w:tcPr>
            <w:tcW w:w="1710" w:type="dxa"/>
          </w:tcPr>
          <w:p w14:paraId="6FC68257" w14:textId="01C9F0CB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6094968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17438136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3B1CAD9D" w14:textId="77777777" w:rsidTr="7E0D551F">
        <w:trPr>
          <w:cantSplit/>
        </w:trPr>
        <w:tc>
          <w:tcPr>
            <w:tcW w:w="9000" w:type="dxa"/>
          </w:tcPr>
          <w:p w14:paraId="424C31F6" w14:textId="47982665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BD</w:t>
            </w:r>
          </w:p>
        </w:tc>
        <w:tc>
          <w:tcPr>
            <w:tcW w:w="1710" w:type="dxa"/>
          </w:tcPr>
          <w:p w14:paraId="0025899B" w14:textId="6D22BA5F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6289294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71813267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4C9F1D9C" w14:textId="77777777" w:rsidTr="7E0D551F">
        <w:trPr>
          <w:cantSplit/>
        </w:trPr>
        <w:tc>
          <w:tcPr>
            <w:tcW w:w="9000" w:type="dxa"/>
          </w:tcPr>
          <w:p w14:paraId="6D35EF2F" w14:textId="7E37EC18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GOV</w:t>
            </w:r>
          </w:p>
        </w:tc>
        <w:tc>
          <w:tcPr>
            <w:tcW w:w="1710" w:type="dxa"/>
          </w:tcPr>
          <w:p w14:paraId="4925DD14" w14:textId="16ED26DA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36841809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89842324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2E6871B5" w14:textId="77777777" w:rsidTr="7E0D551F">
        <w:trPr>
          <w:cantSplit/>
        </w:trPr>
        <w:tc>
          <w:tcPr>
            <w:tcW w:w="9000" w:type="dxa"/>
          </w:tcPr>
          <w:p w14:paraId="3136031B" w14:textId="5E8CAC3D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INTERNS</w:t>
            </w:r>
          </w:p>
        </w:tc>
        <w:tc>
          <w:tcPr>
            <w:tcW w:w="1710" w:type="dxa"/>
          </w:tcPr>
          <w:p w14:paraId="0021DEAE" w14:textId="6B17C57A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4423700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32674808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59544AD0" w14:textId="77777777" w:rsidTr="7E0D551F">
        <w:trPr>
          <w:cantSplit/>
        </w:trPr>
        <w:tc>
          <w:tcPr>
            <w:tcW w:w="9000" w:type="dxa"/>
          </w:tcPr>
          <w:p w14:paraId="5E129964" w14:textId="22103975" w:rsid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Board</w:t>
            </w:r>
          </w:p>
        </w:tc>
        <w:tc>
          <w:tcPr>
            <w:tcW w:w="1710" w:type="dxa"/>
          </w:tcPr>
          <w:p w14:paraId="0A938B51" w14:textId="002AED45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5405077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898891274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</w:tbl>
    <w:p w14:paraId="2BC6AA1D" w14:textId="42646FEA" w:rsidR="00C972F3" w:rsidRDefault="00813551" w:rsidP="003547BB">
      <w:pPr>
        <w:spacing w:after="0"/>
        <w:rPr>
          <w:color w:val="FF0000"/>
        </w:rPr>
      </w:pPr>
      <w:r w:rsidRPr="00A31D2D">
        <w:rPr>
          <w:b/>
          <w:bCs/>
          <w:color w:val="FF0000"/>
        </w:rPr>
        <w:t>NOTE</w:t>
      </w:r>
      <w:r w:rsidRPr="00A31D2D">
        <w:rPr>
          <w:color w:val="FF0000"/>
        </w:rPr>
        <w:t xml:space="preserve">: All changes to SharePoint permissions has to be updated on </w:t>
      </w:r>
      <w:r w:rsidR="00D4154E" w:rsidRPr="00A31D2D">
        <w:rPr>
          <w:color w:val="FF0000"/>
        </w:rPr>
        <w:t xml:space="preserve">the </w:t>
      </w:r>
      <w:hyperlink r:id="rId11" w:history="1">
        <w:r w:rsidR="003B5277" w:rsidRPr="001E2D11">
          <w:rPr>
            <w:rStyle w:val="Hyperlink"/>
          </w:rPr>
          <w:t>https://partnersnet107.sharepoint.com/:x:/s/External/EQTv8N0KJmxMqduK8H1xayABX9LaOuVQjlsMCZbgQCCdVA?e=MiPQgM</w:t>
        </w:r>
      </w:hyperlink>
      <w:r w:rsidR="003B5277">
        <w:t xml:space="preserve"> </w:t>
      </w:r>
      <w:r w:rsidR="00A31D2D" w:rsidRPr="00A31D2D">
        <w:rPr>
          <w:color w:val="FF0000"/>
        </w:rPr>
        <w:t xml:space="preserve">Excel sheet. </w:t>
      </w:r>
      <w:r w:rsidR="00D4154E" w:rsidRPr="00A31D2D">
        <w:rPr>
          <w:color w:val="FF0000"/>
        </w:rPr>
        <w:t xml:space="preserve"> </w:t>
      </w:r>
    </w:p>
    <w:p w14:paraId="2226462B" w14:textId="77777777" w:rsidR="00C972F3" w:rsidRDefault="00C972F3">
      <w:pPr>
        <w:rPr>
          <w:color w:val="FF0000"/>
        </w:rPr>
      </w:pPr>
      <w:r>
        <w:rPr>
          <w:color w:val="FF0000"/>
        </w:rPr>
        <w:br w:type="page"/>
      </w:r>
    </w:p>
    <w:p w14:paraId="656FE9EC" w14:textId="04993AEE" w:rsidR="00C972F3" w:rsidRPr="00F84FBC" w:rsidRDefault="00C972F3" w:rsidP="00F84FBC">
      <w:pPr>
        <w:jc w:val="center"/>
        <w:rPr>
          <w:b/>
          <w:bCs/>
          <w:sz w:val="28"/>
          <w:szCs w:val="28"/>
          <w:u w:val="single"/>
        </w:rPr>
      </w:pPr>
      <w:r w:rsidRPr="00F84FBC">
        <w:rPr>
          <w:b/>
          <w:bCs/>
          <w:sz w:val="28"/>
          <w:szCs w:val="28"/>
          <w:u w:val="single"/>
        </w:rPr>
        <w:lastRenderedPageBreak/>
        <w:t>PandaDoc</w:t>
      </w:r>
      <w:r w:rsidRPr="00F84FBC">
        <w:rPr>
          <w:b/>
          <w:bCs/>
          <w:sz w:val="28"/>
          <w:szCs w:val="28"/>
          <w:u w:val="single"/>
        </w:rPr>
        <w:t xml:space="preserve"> User Set Up</w:t>
      </w: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C972F3" w:rsidRPr="00F07172" w14:paraId="4276B9C0" w14:textId="77777777" w:rsidTr="00983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116DF5AD" w14:textId="2BEBDE40" w:rsidR="00C972F3" w:rsidRPr="00F07172" w:rsidRDefault="00C972F3" w:rsidP="00983BF2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  <w:r>
              <w:rPr>
                <w:rFonts w:asciiTheme="minorHAnsi" w:hAnsiTheme="minorHAnsi"/>
              </w:rPr>
              <w:t xml:space="preserve"> &amp; Access</w:t>
            </w:r>
          </w:p>
        </w:tc>
      </w:tr>
      <w:tr w:rsidR="00C972F3" w:rsidRPr="00F07172" w14:paraId="5F1E5C52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FC0D4AA" w14:textId="7D440510" w:rsidR="00C972F3" w:rsidRPr="00F07172" w:rsidRDefault="00C972F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Does this user need access to PandaDoc</w:t>
            </w:r>
          </w:p>
        </w:tc>
        <w:tc>
          <w:tcPr>
            <w:tcW w:w="5040" w:type="dxa"/>
            <w:vAlign w:val="center"/>
          </w:tcPr>
          <w:p w14:paraId="03AB5667" w14:textId="3839493B" w:rsidR="00C972F3" w:rsidRPr="00C972F3" w:rsidRDefault="00C972F3" w:rsidP="00C97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109057894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-413423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Pr="18043812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C972F3" w:rsidRPr="00F07172" w14:paraId="3D07EBB4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AC8AAC1" w14:textId="1AC5B6F8" w:rsidR="00C972F3" w:rsidRPr="00F07172" w:rsidRDefault="00C972F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If yes, what user group in PandaDoc</w:t>
            </w:r>
            <w:r w:rsidR="00496583">
              <w:rPr>
                <w:rFonts w:asciiTheme="minorHAnsi" w:hAnsiTheme="minorHAnsi"/>
                <w:b w:val="0"/>
              </w:rPr>
              <w:t>?</w:t>
            </w:r>
          </w:p>
        </w:tc>
        <w:tc>
          <w:tcPr>
            <w:tcW w:w="5040" w:type="dxa"/>
            <w:vAlign w:val="center"/>
          </w:tcPr>
          <w:p w14:paraId="6F4B7657" w14:textId="77777777" w:rsidR="00C972F3" w:rsidRPr="00F07172" w:rsidRDefault="00C972F3" w:rsidP="00983BF2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D50D6B0" w14:textId="77777777" w:rsidR="00C972F3" w:rsidRPr="00F07172" w:rsidRDefault="00C972F3" w:rsidP="00C972F3">
      <w:pPr>
        <w:spacing w:after="0" w:line="240" w:lineRule="auto"/>
      </w:pPr>
    </w:p>
    <w:p w14:paraId="40675E36" w14:textId="4BAAB48B" w:rsidR="00496583" w:rsidRPr="00F84FBC" w:rsidRDefault="00496583" w:rsidP="00F84FBC">
      <w:pPr>
        <w:jc w:val="center"/>
        <w:rPr>
          <w:b/>
          <w:bCs/>
          <w:sz w:val="28"/>
          <w:szCs w:val="28"/>
          <w:u w:val="single"/>
        </w:rPr>
      </w:pPr>
      <w:r w:rsidRPr="00F84FBC">
        <w:rPr>
          <w:b/>
          <w:bCs/>
          <w:sz w:val="28"/>
          <w:szCs w:val="28"/>
          <w:u w:val="single"/>
        </w:rPr>
        <w:t>Replicon</w:t>
      </w:r>
      <w:r w:rsidRPr="00F84FBC">
        <w:rPr>
          <w:b/>
          <w:bCs/>
          <w:sz w:val="28"/>
          <w:szCs w:val="28"/>
          <w:u w:val="single"/>
        </w:rPr>
        <w:t xml:space="preserve"> User Set Up</w:t>
      </w: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496583" w:rsidRPr="00F07172" w14:paraId="1231081E" w14:textId="77777777" w:rsidTr="00983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58961F06" w14:textId="77777777" w:rsidR="00496583" w:rsidRPr="00F07172" w:rsidRDefault="00496583" w:rsidP="00983BF2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  <w:r>
              <w:rPr>
                <w:rFonts w:asciiTheme="minorHAnsi" w:hAnsiTheme="minorHAnsi"/>
              </w:rPr>
              <w:t xml:space="preserve"> &amp; Access</w:t>
            </w:r>
          </w:p>
        </w:tc>
      </w:tr>
      <w:tr w:rsidR="00496583" w:rsidRPr="00F07172" w14:paraId="14E28090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7E111FB1" w14:textId="34ABD838" w:rsidR="00496583" w:rsidRPr="00F07172" w:rsidRDefault="007925D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Start Date</w:t>
            </w:r>
          </w:p>
        </w:tc>
        <w:tc>
          <w:tcPr>
            <w:tcW w:w="5040" w:type="dxa"/>
            <w:vAlign w:val="center"/>
          </w:tcPr>
          <w:p w14:paraId="71F9BD5D" w14:textId="77777777" w:rsidR="00496583" w:rsidRPr="00C972F3" w:rsidRDefault="0049658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69312024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19012489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Pr="18043812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496583" w:rsidRPr="00F07172" w14:paraId="75BF2854" w14:textId="77777777" w:rsidTr="007925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06ADDD1" w14:textId="4399D3D4" w:rsidR="00496583" w:rsidRPr="00F07172" w:rsidRDefault="007925D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Monthly Salary Rate</w:t>
            </w:r>
          </w:p>
        </w:tc>
        <w:tc>
          <w:tcPr>
            <w:tcW w:w="5040" w:type="dxa"/>
            <w:vAlign w:val="center"/>
          </w:tcPr>
          <w:p w14:paraId="2ECC7C09" w14:textId="77777777" w:rsidR="00496583" w:rsidRPr="00F07172" w:rsidRDefault="00496583" w:rsidP="007925D3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583" w:rsidRPr="00F07172" w14:paraId="75B1D93F" w14:textId="77777777" w:rsidTr="00792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17B0E29" w14:textId="4C1E5B1A" w:rsidR="00496583" w:rsidRPr="00F07172" w:rsidRDefault="007925D3" w:rsidP="00983BF2">
            <w:r>
              <w:rPr>
                <w:rFonts w:asciiTheme="minorHAnsi" w:hAnsiTheme="minorHAnsi"/>
                <w:b w:val="0"/>
              </w:rPr>
              <w:t>Monthly Salary Currency</w:t>
            </w:r>
          </w:p>
        </w:tc>
        <w:tc>
          <w:tcPr>
            <w:tcW w:w="5040" w:type="dxa"/>
            <w:vAlign w:val="center"/>
          </w:tcPr>
          <w:p w14:paraId="28DB0740" w14:textId="77777777" w:rsidR="00496583" w:rsidRPr="00F07172" w:rsidRDefault="00496583" w:rsidP="007925D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583" w14:paraId="0CF351A3" w14:textId="77777777" w:rsidTr="007925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2E82C2A" w14:textId="4CB894EE" w:rsidR="00496583" w:rsidRDefault="007925D3" w:rsidP="00983BF2">
            <w:pPr>
              <w:rPr>
                <w:rFonts w:asciiTheme="minorHAnsi" w:hAnsiTheme="minorHAnsi"/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ID (National Document)</w:t>
            </w:r>
          </w:p>
        </w:tc>
        <w:tc>
          <w:tcPr>
            <w:tcW w:w="5040" w:type="dxa"/>
            <w:vAlign w:val="center"/>
          </w:tcPr>
          <w:p w14:paraId="5FF31ED9" w14:textId="77777777" w:rsidR="00496583" w:rsidRDefault="00496583" w:rsidP="00983BF2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583" w:rsidRPr="00F07172" w14:paraId="08EA2631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6D8F95C8" w14:textId="50C0ACE8" w:rsidR="00496583" w:rsidRPr="00F07172" w:rsidRDefault="007925D3" w:rsidP="00983B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</w:rPr>
              <w:t>Type of Contract</w:t>
            </w:r>
          </w:p>
        </w:tc>
        <w:tc>
          <w:tcPr>
            <w:tcW w:w="5040" w:type="dxa"/>
            <w:vAlign w:val="center"/>
          </w:tcPr>
          <w:p w14:paraId="38720302" w14:textId="77777777" w:rsidR="00496583" w:rsidRPr="00F07172" w:rsidRDefault="0049658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15AC0391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A3C37F9" w14:textId="090DA18A" w:rsidR="007925D3" w:rsidRDefault="007925D3" w:rsidP="00983BF2">
            <w:pPr>
              <w:rPr>
                <w:b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Personal Email</w:t>
            </w:r>
          </w:p>
        </w:tc>
        <w:tc>
          <w:tcPr>
            <w:tcW w:w="5040" w:type="dxa"/>
            <w:vAlign w:val="center"/>
          </w:tcPr>
          <w:p w14:paraId="633C26DE" w14:textId="77777777" w:rsidR="007925D3" w:rsidRPr="00F07172" w:rsidRDefault="007925D3" w:rsidP="00983B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925D3" w:rsidRPr="00F07172" w14:paraId="564DDD42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0813926" w14:textId="341FD7FC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</w:rPr>
              <w:t xml:space="preserve">Address </w:t>
            </w:r>
          </w:p>
        </w:tc>
        <w:tc>
          <w:tcPr>
            <w:tcW w:w="5040" w:type="dxa"/>
            <w:vAlign w:val="center"/>
          </w:tcPr>
          <w:p w14:paraId="087A48F7" w14:textId="77777777" w:rsidR="007925D3" w:rsidRPr="00F07172" w:rsidRDefault="007925D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7B31E0DF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64F05CD5" w14:textId="1A139F3A" w:rsidR="007925D3" w:rsidRDefault="007925D3" w:rsidP="00983BF2">
            <w:pPr>
              <w:rPr>
                <w:b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City</w:t>
            </w:r>
          </w:p>
        </w:tc>
        <w:tc>
          <w:tcPr>
            <w:tcW w:w="5040" w:type="dxa"/>
            <w:vAlign w:val="center"/>
          </w:tcPr>
          <w:p w14:paraId="742644FF" w14:textId="77777777" w:rsidR="007925D3" w:rsidRPr="00F07172" w:rsidRDefault="007925D3" w:rsidP="00983B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925D3" w:rsidRPr="00F07172" w14:paraId="34E2734A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24D4D16" w14:textId="34C8DEF3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Birth Date</w:t>
            </w:r>
          </w:p>
        </w:tc>
        <w:tc>
          <w:tcPr>
            <w:tcW w:w="5040" w:type="dxa"/>
            <w:vAlign w:val="center"/>
          </w:tcPr>
          <w:p w14:paraId="3A9302E2" w14:textId="77777777" w:rsidR="007925D3" w:rsidRPr="00F07172" w:rsidRDefault="007925D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7506C400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003E021E" w14:textId="0408172B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Gender</w:t>
            </w:r>
          </w:p>
        </w:tc>
        <w:tc>
          <w:tcPr>
            <w:tcW w:w="5040" w:type="dxa"/>
            <w:vAlign w:val="center"/>
          </w:tcPr>
          <w:p w14:paraId="65E3F3A4" w14:textId="77777777" w:rsidR="007925D3" w:rsidRPr="00F07172" w:rsidRDefault="007925D3" w:rsidP="00983B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925D3" w:rsidRPr="00F07172" w14:paraId="1671BF23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B45DD48" w14:textId="76EA2708" w:rsidR="007925D3" w:rsidRPr="007925D3" w:rsidRDefault="007925D3" w:rsidP="00983BF2">
            <w:r>
              <w:rPr>
                <w:rFonts w:asciiTheme="minorHAnsi" w:hAnsiTheme="minorHAnsi"/>
                <w:b w:val="0"/>
                <w:bCs w:val="0"/>
              </w:rPr>
              <w:t>Supervisor</w:t>
            </w:r>
          </w:p>
        </w:tc>
        <w:tc>
          <w:tcPr>
            <w:tcW w:w="5040" w:type="dxa"/>
            <w:vAlign w:val="center"/>
          </w:tcPr>
          <w:p w14:paraId="2246EFFF" w14:textId="77777777" w:rsidR="007925D3" w:rsidRPr="00F07172" w:rsidRDefault="007925D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04CDE379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78D77A77" w14:textId="58932A03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Replicon Permissions</w:t>
            </w:r>
          </w:p>
        </w:tc>
        <w:tc>
          <w:tcPr>
            <w:tcW w:w="5040" w:type="dxa"/>
            <w:vAlign w:val="center"/>
          </w:tcPr>
          <w:p w14:paraId="005A9430" w14:textId="5EF28319" w:rsidR="007925D3" w:rsidRPr="00F07172" w:rsidRDefault="007925D3" w:rsidP="007925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Administrator </w:t>
            </w:r>
            <w:sdt>
              <w:sdtPr>
                <w:id w:val="162580790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</w:t>
            </w:r>
          </w:p>
          <w:p w14:paraId="2DF392BC" w14:textId="1E1D8207" w:rsidR="007925D3" w:rsidRDefault="007925D3" w:rsidP="007925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Payroll/F&amp;A Manager</w:t>
            </w:r>
            <w:r>
              <w:t xml:space="preserve"> </w:t>
            </w:r>
            <w:sdt>
              <w:sdtPr>
                <w:id w:val="10843410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7D8224E2" w14:textId="15E9B59D" w:rsidR="007925D3" w:rsidRPr="007925D3" w:rsidRDefault="007925D3" w:rsidP="007925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Supervisor</w:t>
            </w:r>
            <w:r>
              <w:t xml:space="preserve"> </w:t>
            </w:r>
            <w:sdt>
              <w:sdtPr>
                <w:id w:val="100393344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</w:tc>
      </w:tr>
      <w:tr w:rsidR="009D3BFD" w:rsidRPr="00F07172" w14:paraId="53625E98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F454132" w14:textId="2721883E" w:rsidR="009D3BFD" w:rsidRDefault="009D3BFD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Expense Approval Path</w:t>
            </w:r>
          </w:p>
        </w:tc>
        <w:tc>
          <w:tcPr>
            <w:tcW w:w="5040" w:type="dxa"/>
            <w:vAlign w:val="center"/>
          </w:tcPr>
          <w:p w14:paraId="7D743E7C" w14:textId="5BDD275F" w:rsidR="009D3BFD" w:rsidRPr="00F07172" w:rsidRDefault="009D3BFD" w:rsidP="009D3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Supervsior</w:t>
            </w:r>
            <w:proofErr w:type="spellEnd"/>
            <w:r>
              <w:t xml:space="preserve"> Only</w:t>
            </w:r>
            <w:r>
              <w:t xml:space="preserve"> </w:t>
            </w:r>
            <w:sdt>
              <w:sdtPr>
                <w:id w:val="-14314189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</w:t>
            </w:r>
          </w:p>
          <w:p w14:paraId="6F8E0D16" w14:textId="7136FF33" w:rsidR="009D3BFD" w:rsidRDefault="009D3BFD" w:rsidP="009D3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F&amp;A </w:t>
            </w:r>
            <w:r>
              <w:t>Director/Officer then Supervisor</w:t>
            </w:r>
            <w:r>
              <w:t xml:space="preserve"> </w:t>
            </w:r>
            <w:sdt>
              <w:sdtPr>
                <w:id w:val="-181394143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2EE2F1C8" w14:textId="77777777" w:rsidR="009D3BFD" w:rsidRDefault="009D3BFD" w:rsidP="00792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C7DDB3" w14:textId="77777777" w:rsidR="00496583" w:rsidRPr="00F07172" w:rsidRDefault="00496583" w:rsidP="00496583">
      <w:pPr>
        <w:spacing w:after="0" w:line="240" w:lineRule="auto"/>
      </w:pPr>
    </w:p>
    <w:p w14:paraId="09DFBFBF" w14:textId="77777777" w:rsidR="00111486" w:rsidRPr="00F07172" w:rsidRDefault="00111486" w:rsidP="00111486"/>
    <w:sectPr w:rsidR="00111486" w:rsidRPr="00F07172" w:rsidSect="00F323C9">
      <w:headerReference w:type="default" r:id="rId12"/>
      <w:footerReference w:type="default" r:id="rId13"/>
      <w:pgSz w:w="12240" w:h="15840"/>
      <w:pgMar w:top="1440" w:right="630" w:bottom="1440" w:left="1440" w:header="720" w:footer="2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CC6A6" w14:textId="77777777" w:rsidR="00154397" w:rsidRDefault="00154397" w:rsidP="00552181">
      <w:pPr>
        <w:spacing w:after="0" w:line="240" w:lineRule="auto"/>
      </w:pPr>
      <w:r>
        <w:separator/>
      </w:r>
    </w:p>
  </w:endnote>
  <w:endnote w:type="continuationSeparator" w:id="0">
    <w:p w14:paraId="3194DD6E" w14:textId="77777777" w:rsidR="00154397" w:rsidRDefault="00154397" w:rsidP="00552181">
      <w:pPr>
        <w:spacing w:after="0" w:line="240" w:lineRule="auto"/>
      </w:pPr>
      <w:r>
        <w:continuationSeparator/>
      </w:r>
    </w:p>
  </w:endnote>
  <w:endnote w:type="continuationNotice" w:id="1">
    <w:p w14:paraId="05E6A262" w14:textId="77777777" w:rsidR="00154397" w:rsidRDefault="001543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97261" w14:textId="556BD8A6" w:rsidR="00F07172" w:rsidRDefault="00F323C9" w:rsidP="00F323C9">
    <w:pPr>
      <w:pStyle w:val="Footer"/>
      <w:jc w:val="right"/>
    </w:pPr>
    <w:r>
      <w:t xml:space="preserve"> </w:t>
    </w:r>
    <w:r>
      <w:rPr>
        <w:noProof/>
      </w:rPr>
      <w:t xml:space="preserve">POA </w:t>
    </w:r>
    <w:r w:rsidR="00ED4710">
      <w:rPr>
        <w:noProof/>
      </w:rPr>
      <w:t>112024</w:t>
    </w:r>
    <w:r>
      <w:t xml:space="preserve">                                                                                     </w:t>
    </w:r>
    <w:r w:rsidR="00F07172">
      <w:t xml:space="preserve">Page </w:t>
    </w:r>
    <w:sdt>
      <w:sdtPr>
        <w:rPr>
          <w:color w:val="2B579A"/>
          <w:shd w:val="clear" w:color="auto" w:fill="E6E6E6"/>
        </w:rPr>
        <w:id w:val="-14382221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F07172">
          <w:rPr>
            <w:color w:val="2B579A"/>
            <w:shd w:val="clear" w:color="auto" w:fill="E6E6E6"/>
          </w:rPr>
          <w:fldChar w:fldCharType="begin"/>
        </w:r>
        <w:r w:rsidR="00F07172">
          <w:instrText xml:space="preserve"> PAGE   \* MERGEFORMAT </w:instrText>
        </w:r>
        <w:r w:rsidR="00F07172">
          <w:rPr>
            <w:color w:val="2B579A"/>
            <w:shd w:val="clear" w:color="auto" w:fill="E6E6E6"/>
          </w:rPr>
          <w:fldChar w:fldCharType="separate"/>
        </w:r>
        <w:r w:rsidR="00AB7F4A">
          <w:rPr>
            <w:noProof/>
          </w:rPr>
          <w:t>2</w:t>
        </w:r>
        <w:r w:rsidR="00F07172">
          <w:rPr>
            <w:noProof/>
            <w:color w:val="2B579A"/>
            <w:shd w:val="clear" w:color="auto" w:fill="E6E6E6"/>
          </w:rPr>
          <w:fldChar w:fldCharType="end"/>
        </w:r>
      </w:sdtContent>
    </w:sdt>
  </w:p>
  <w:p w14:paraId="5535B88C" w14:textId="77777777" w:rsidR="00A27819" w:rsidRDefault="00A27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38AB3" w14:textId="77777777" w:rsidR="00154397" w:rsidRDefault="00154397" w:rsidP="00552181">
      <w:pPr>
        <w:spacing w:after="0" w:line="240" w:lineRule="auto"/>
      </w:pPr>
      <w:r>
        <w:separator/>
      </w:r>
    </w:p>
  </w:footnote>
  <w:footnote w:type="continuationSeparator" w:id="0">
    <w:p w14:paraId="0B846167" w14:textId="77777777" w:rsidR="00154397" w:rsidRDefault="00154397" w:rsidP="00552181">
      <w:pPr>
        <w:spacing w:after="0" w:line="240" w:lineRule="auto"/>
      </w:pPr>
      <w:r>
        <w:continuationSeparator/>
      </w:r>
    </w:p>
  </w:footnote>
  <w:footnote w:type="continuationNotice" w:id="1">
    <w:p w14:paraId="49DDA4E3" w14:textId="77777777" w:rsidR="00154397" w:rsidRDefault="001543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02D4C" w14:textId="7E38FAD0" w:rsidR="007B76C5" w:rsidRDefault="007B76C5" w:rsidP="003A6DB0">
    <w:pPr>
      <w:pStyle w:val="Header"/>
      <w:pBdr>
        <w:bottom w:val="thickThinSmallGap" w:sz="24" w:space="1" w:color="622423" w:themeColor="accent2" w:themeShade="7F"/>
      </w:pBdr>
      <w:tabs>
        <w:tab w:val="left" w:pos="7350"/>
      </w:tabs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color w:val="2B579A"/>
          <w:sz w:val="32"/>
          <w:szCs w:val="32"/>
          <w:shd w:val="clear" w:color="auto" w:fill="E6E6E6"/>
        </w:rPr>
        <w:alias w:val="Title"/>
        <w:id w:val="77738743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8B6290">
          <w:rPr>
            <w:rFonts w:asciiTheme="majorHAnsi" w:eastAsiaTheme="majorEastAsia" w:hAnsiTheme="majorHAnsi" w:cstheme="majorBidi"/>
            <w:sz w:val="32"/>
            <w:szCs w:val="32"/>
          </w:rPr>
          <w:t>[</w:t>
        </w:r>
        <w:r w:rsidR="00D2739B">
          <w:rPr>
            <w:rFonts w:asciiTheme="majorHAnsi" w:eastAsiaTheme="majorEastAsia" w:hAnsiTheme="majorHAnsi" w:cstheme="majorBidi"/>
            <w:sz w:val="32"/>
            <w:szCs w:val="32"/>
          </w:rPr>
          <w:t>Employee Name Here</w:t>
        </w:r>
        <w:r w:rsidR="008B6290">
          <w:rPr>
            <w:rFonts w:asciiTheme="majorHAnsi" w:eastAsiaTheme="majorEastAsia" w:hAnsiTheme="majorHAnsi" w:cstheme="majorBidi"/>
            <w:sz w:val="32"/>
            <w:szCs w:val="32"/>
          </w:rPr>
          <w:t>] User Set Up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</w:p>
  <w:p w14:paraId="5326A402" w14:textId="77777777" w:rsidR="007B76C5" w:rsidRDefault="007B76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74032"/>
    <w:multiLevelType w:val="hybridMultilevel"/>
    <w:tmpl w:val="F1142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F17F1B"/>
    <w:multiLevelType w:val="hybridMultilevel"/>
    <w:tmpl w:val="2AA09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9333EF"/>
    <w:multiLevelType w:val="hybridMultilevel"/>
    <w:tmpl w:val="1B701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E0A6A"/>
    <w:multiLevelType w:val="hybridMultilevel"/>
    <w:tmpl w:val="64C67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D55C8"/>
    <w:multiLevelType w:val="hybridMultilevel"/>
    <w:tmpl w:val="47B8D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3150DC"/>
    <w:multiLevelType w:val="hybridMultilevel"/>
    <w:tmpl w:val="7D1C3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CC54F3"/>
    <w:multiLevelType w:val="hybridMultilevel"/>
    <w:tmpl w:val="4AFE8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85876"/>
    <w:multiLevelType w:val="hybridMultilevel"/>
    <w:tmpl w:val="E1C00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D70BEE"/>
    <w:multiLevelType w:val="hybridMultilevel"/>
    <w:tmpl w:val="AB381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F2617"/>
    <w:multiLevelType w:val="hybridMultilevel"/>
    <w:tmpl w:val="11AE9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2607444">
    <w:abstractNumId w:val="8"/>
  </w:num>
  <w:num w:numId="2" w16cid:durableId="2094736699">
    <w:abstractNumId w:val="9"/>
  </w:num>
  <w:num w:numId="3" w16cid:durableId="1405494073">
    <w:abstractNumId w:val="3"/>
  </w:num>
  <w:num w:numId="4" w16cid:durableId="1734040590">
    <w:abstractNumId w:val="6"/>
  </w:num>
  <w:num w:numId="5" w16cid:durableId="506987895">
    <w:abstractNumId w:val="5"/>
  </w:num>
  <w:num w:numId="6" w16cid:durableId="1668630407">
    <w:abstractNumId w:val="7"/>
  </w:num>
  <w:num w:numId="7" w16cid:durableId="697051468">
    <w:abstractNumId w:val="0"/>
  </w:num>
  <w:num w:numId="8" w16cid:durableId="1899315480">
    <w:abstractNumId w:val="1"/>
  </w:num>
  <w:num w:numId="9" w16cid:durableId="1305743217">
    <w:abstractNumId w:val="4"/>
  </w:num>
  <w:num w:numId="10" w16cid:durableId="984818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1NDQwMjezMLM0MzRR0lEKTi0uzszPAymwrAUA0sX79iwAAAA="/>
  </w:docVars>
  <w:rsids>
    <w:rsidRoot w:val="00E41110"/>
    <w:rsid w:val="000253DA"/>
    <w:rsid w:val="0003256F"/>
    <w:rsid w:val="000509DC"/>
    <w:rsid w:val="00062BF5"/>
    <w:rsid w:val="000705CC"/>
    <w:rsid w:val="000707C0"/>
    <w:rsid w:val="00070AF4"/>
    <w:rsid w:val="00084020"/>
    <w:rsid w:val="000915B9"/>
    <w:rsid w:val="0009424E"/>
    <w:rsid w:val="000A0ED6"/>
    <w:rsid w:val="000A2C58"/>
    <w:rsid w:val="000C3970"/>
    <w:rsid w:val="000F03CF"/>
    <w:rsid w:val="001016C8"/>
    <w:rsid w:val="00111486"/>
    <w:rsid w:val="00150D34"/>
    <w:rsid w:val="001519E0"/>
    <w:rsid w:val="00154397"/>
    <w:rsid w:val="00164671"/>
    <w:rsid w:val="00181734"/>
    <w:rsid w:val="001A18AF"/>
    <w:rsid w:val="001A3FC1"/>
    <w:rsid w:val="001C44C4"/>
    <w:rsid w:val="001D4BD9"/>
    <w:rsid w:val="001D4DA7"/>
    <w:rsid w:val="002154D4"/>
    <w:rsid w:val="0021661A"/>
    <w:rsid w:val="00230AD1"/>
    <w:rsid w:val="00243072"/>
    <w:rsid w:val="00246E95"/>
    <w:rsid w:val="00254397"/>
    <w:rsid w:val="00256750"/>
    <w:rsid w:val="002578FB"/>
    <w:rsid w:val="00262EC9"/>
    <w:rsid w:val="002660E3"/>
    <w:rsid w:val="00266B6B"/>
    <w:rsid w:val="002677E6"/>
    <w:rsid w:val="00270DB3"/>
    <w:rsid w:val="002B1B4D"/>
    <w:rsid w:val="002B5039"/>
    <w:rsid w:val="002C1932"/>
    <w:rsid w:val="002E0377"/>
    <w:rsid w:val="00300500"/>
    <w:rsid w:val="00313621"/>
    <w:rsid w:val="00320E56"/>
    <w:rsid w:val="00324222"/>
    <w:rsid w:val="003547BB"/>
    <w:rsid w:val="003821EB"/>
    <w:rsid w:val="00382998"/>
    <w:rsid w:val="00382AF6"/>
    <w:rsid w:val="00391B70"/>
    <w:rsid w:val="003A6DB0"/>
    <w:rsid w:val="003B5277"/>
    <w:rsid w:val="003C2C31"/>
    <w:rsid w:val="003D4487"/>
    <w:rsid w:val="003D4765"/>
    <w:rsid w:val="003D6D5D"/>
    <w:rsid w:val="003E227F"/>
    <w:rsid w:val="003F0B49"/>
    <w:rsid w:val="0040273E"/>
    <w:rsid w:val="0040755C"/>
    <w:rsid w:val="00412942"/>
    <w:rsid w:val="00414915"/>
    <w:rsid w:val="00414E43"/>
    <w:rsid w:val="00425CC0"/>
    <w:rsid w:val="004343AE"/>
    <w:rsid w:val="00436EF5"/>
    <w:rsid w:val="004504B6"/>
    <w:rsid w:val="004840C3"/>
    <w:rsid w:val="00486F52"/>
    <w:rsid w:val="0049176F"/>
    <w:rsid w:val="00495FDC"/>
    <w:rsid w:val="00496583"/>
    <w:rsid w:val="004A0F39"/>
    <w:rsid w:val="004B6120"/>
    <w:rsid w:val="004E2A12"/>
    <w:rsid w:val="004E2CD1"/>
    <w:rsid w:val="005140AB"/>
    <w:rsid w:val="00550542"/>
    <w:rsid w:val="00550E62"/>
    <w:rsid w:val="005513E6"/>
    <w:rsid w:val="00552181"/>
    <w:rsid w:val="005641E6"/>
    <w:rsid w:val="005739D6"/>
    <w:rsid w:val="005947C4"/>
    <w:rsid w:val="00594DCB"/>
    <w:rsid w:val="005A23CF"/>
    <w:rsid w:val="005C4F55"/>
    <w:rsid w:val="005C6246"/>
    <w:rsid w:val="005D310F"/>
    <w:rsid w:val="005D4680"/>
    <w:rsid w:val="005D7832"/>
    <w:rsid w:val="005E5B5F"/>
    <w:rsid w:val="005F1B5C"/>
    <w:rsid w:val="005F3B56"/>
    <w:rsid w:val="0060394C"/>
    <w:rsid w:val="00620843"/>
    <w:rsid w:val="00631BCD"/>
    <w:rsid w:val="006329AD"/>
    <w:rsid w:val="006426DD"/>
    <w:rsid w:val="00643A07"/>
    <w:rsid w:val="00661045"/>
    <w:rsid w:val="0066490A"/>
    <w:rsid w:val="006863AE"/>
    <w:rsid w:val="00687096"/>
    <w:rsid w:val="006914F8"/>
    <w:rsid w:val="006A3C20"/>
    <w:rsid w:val="006A7A15"/>
    <w:rsid w:val="006C298A"/>
    <w:rsid w:val="006C44B4"/>
    <w:rsid w:val="006D2725"/>
    <w:rsid w:val="006D6E4A"/>
    <w:rsid w:val="006F4BDD"/>
    <w:rsid w:val="00707881"/>
    <w:rsid w:val="007304B9"/>
    <w:rsid w:val="00734CC7"/>
    <w:rsid w:val="0075656C"/>
    <w:rsid w:val="00761966"/>
    <w:rsid w:val="00764934"/>
    <w:rsid w:val="007925D3"/>
    <w:rsid w:val="007A21E2"/>
    <w:rsid w:val="007A43CB"/>
    <w:rsid w:val="007B70A3"/>
    <w:rsid w:val="007B76C5"/>
    <w:rsid w:val="007C16D0"/>
    <w:rsid w:val="007D00F9"/>
    <w:rsid w:val="007E4160"/>
    <w:rsid w:val="007E4C7B"/>
    <w:rsid w:val="007F27EC"/>
    <w:rsid w:val="007F6DFF"/>
    <w:rsid w:val="007F7214"/>
    <w:rsid w:val="00800375"/>
    <w:rsid w:val="008131C1"/>
    <w:rsid w:val="00813551"/>
    <w:rsid w:val="008335E6"/>
    <w:rsid w:val="008379B8"/>
    <w:rsid w:val="00843D08"/>
    <w:rsid w:val="008526E5"/>
    <w:rsid w:val="008673C1"/>
    <w:rsid w:val="00892A82"/>
    <w:rsid w:val="008A1BA3"/>
    <w:rsid w:val="008B0303"/>
    <w:rsid w:val="008B6290"/>
    <w:rsid w:val="008B70AE"/>
    <w:rsid w:val="008B7EC3"/>
    <w:rsid w:val="008C2E88"/>
    <w:rsid w:val="008D1F9A"/>
    <w:rsid w:val="008D72EC"/>
    <w:rsid w:val="008E397A"/>
    <w:rsid w:val="0090748D"/>
    <w:rsid w:val="00911240"/>
    <w:rsid w:val="0092018F"/>
    <w:rsid w:val="009229F7"/>
    <w:rsid w:val="0092639A"/>
    <w:rsid w:val="00952886"/>
    <w:rsid w:val="00975A05"/>
    <w:rsid w:val="009B7625"/>
    <w:rsid w:val="009B7725"/>
    <w:rsid w:val="009D3BFD"/>
    <w:rsid w:val="009D47DF"/>
    <w:rsid w:val="009D5D5E"/>
    <w:rsid w:val="009F4347"/>
    <w:rsid w:val="00A07A38"/>
    <w:rsid w:val="00A15676"/>
    <w:rsid w:val="00A251BB"/>
    <w:rsid w:val="00A26F37"/>
    <w:rsid w:val="00A27819"/>
    <w:rsid w:val="00A31D2D"/>
    <w:rsid w:val="00A37971"/>
    <w:rsid w:val="00A466C2"/>
    <w:rsid w:val="00A6336A"/>
    <w:rsid w:val="00A91C99"/>
    <w:rsid w:val="00AA1BF4"/>
    <w:rsid w:val="00AB7F4A"/>
    <w:rsid w:val="00AD0758"/>
    <w:rsid w:val="00AD65A9"/>
    <w:rsid w:val="00AD694A"/>
    <w:rsid w:val="00AE2525"/>
    <w:rsid w:val="00AE58AF"/>
    <w:rsid w:val="00AE722F"/>
    <w:rsid w:val="00B00263"/>
    <w:rsid w:val="00B07156"/>
    <w:rsid w:val="00B4097F"/>
    <w:rsid w:val="00B608EE"/>
    <w:rsid w:val="00B8023F"/>
    <w:rsid w:val="00B90201"/>
    <w:rsid w:val="00B9750D"/>
    <w:rsid w:val="00BA3749"/>
    <w:rsid w:val="00BF0265"/>
    <w:rsid w:val="00BF70F1"/>
    <w:rsid w:val="00C05A23"/>
    <w:rsid w:val="00C068BF"/>
    <w:rsid w:val="00C222E2"/>
    <w:rsid w:val="00C276E0"/>
    <w:rsid w:val="00C33BB9"/>
    <w:rsid w:val="00C42F78"/>
    <w:rsid w:val="00C6159E"/>
    <w:rsid w:val="00C63603"/>
    <w:rsid w:val="00C65703"/>
    <w:rsid w:val="00C81655"/>
    <w:rsid w:val="00C82226"/>
    <w:rsid w:val="00C853D7"/>
    <w:rsid w:val="00C935CE"/>
    <w:rsid w:val="00C972F3"/>
    <w:rsid w:val="00CA73FF"/>
    <w:rsid w:val="00CA7E05"/>
    <w:rsid w:val="00CC7500"/>
    <w:rsid w:val="00CD237E"/>
    <w:rsid w:val="00CD6FAB"/>
    <w:rsid w:val="00CF0907"/>
    <w:rsid w:val="00CF4239"/>
    <w:rsid w:val="00D07B78"/>
    <w:rsid w:val="00D2739B"/>
    <w:rsid w:val="00D4154E"/>
    <w:rsid w:val="00D72732"/>
    <w:rsid w:val="00D73AC4"/>
    <w:rsid w:val="00D953C0"/>
    <w:rsid w:val="00D961EC"/>
    <w:rsid w:val="00D96915"/>
    <w:rsid w:val="00DB23B9"/>
    <w:rsid w:val="00DB54BF"/>
    <w:rsid w:val="00DD6973"/>
    <w:rsid w:val="00DE54DF"/>
    <w:rsid w:val="00E02720"/>
    <w:rsid w:val="00E17C5F"/>
    <w:rsid w:val="00E20867"/>
    <w:rsid w:val="00E31800"/>
    <w:rsid w:val="00E358DB"/>
    <w:rsid w:val="00E41110"/>
    <w:rsid w:val="00E46A67"/>
    <w:rsid w:val="00E5253E"/>
    <w:rsid w:val="00E55ED9"/>
    <w:rsid w:val="00E605A5"/>
    <w:rsid w:val="00E7211E"/>
    <w:rsid w:val="00E912D0"/>
    <w:rsid w:val="00E914B7"/>
    <w:rsid w:val="00EB6606"/>
    <w:rsid w:val="00ED17FA"/>
    <w:rsid w:val="00ED4710"/>
    <w:rsid w:val="00F02F61"/>
    <w:rsid w:val="00F07172"/>
    <w:rsid w:val="00F07562"/>
    <w:rsid w:val="00F14983"/>
    <w:rsid w:val="00F15BFB"/>
    <w:rsid w:val="00F15D19"/>
    <w:rsid w:val="00F275FD"/>
    <w:rsid w:val="00F323C9"/>
    <w:rsid w:val="00F34314"/>
    <w:rsid w:val="00F36B9D"/>
    <w:rsid w:val="00F41198"/>
    <w:rsid w:val="00F5233D"/>
    <w:rsid w:val="00F55A89"/>
    <w:rsid w:val="00F5765D"/>
    <w:rsid w:val="00F626A3"/>
    <w:rsid w:val="00F720C0"/>
    <w:rsid w:val="00F81DD7"/>
    <w:rsid w:val="00F83A0B"/>
    <w:rsid w:val="00F84FBC"/>
    <w:rsid w:val="00F86007"/>
    <w:rsid w:val="00F93AEA"/>
    <w:rsid w:val="00F9772A"/>
    <w:rsid w:val="00FA2BA3"/>
    <w:rsid w:val="00FB62CF"/>
    <w:rsid w:val="00FC1760"/>
    <w:rsid w:val="00FC6F51"/>
    <w:rsid w:val="00FD192A"/>
    <w:rsid w:val="00FD3F7C"/>
    <w:rsid w:val="00FE3CE1"/>
    <w:rsid w:val="00FF5B45"/>
    <w:rsid w:val="0154D17F"/>
    <w:rsid w:val="01EAA2B8"/>
    <w:rsid w:val="039A9EF9"/>
    <w:rsid w:val="039DEE24"/>
    <w:rsid w:val="03F68614"/>
    <w:rsid w:val="044F0B19"/>
    <w:rsid w:val="04983081"/>
    <w:rsid w:val="05E3BD03"/>
    <w:rsid w:val="05FFDDC8"/>
    <w:rsid w:val="063683A3"/>
    <w:rsid w:val="06D91DC1"/>
    <w:rsid w:val="0A2D80D9"/>
    <w:rsid w:val="0B6157FD"/>
    <w:rsid w:val="0C60ABD7"/>
    <w:rsid w:val="11BAE7E6"/>
    <w:rsid w:val="121DD700"/>
    <w:rsid w:val="124918F4"/>
    <w:rsid w:val="17B1D16E"/>
    <w:rsid w:val="18043812"/>
    <w:rsid w:val="1B72CDF6"/>
    <w:rsid w:val="1D97405B"/>
    <w:rsid w:val="1E640A34"/>
    <w:rsid w:val="1F290147"/>
    <w:rsid w:val="20FBFB89"/>
    <w:rsid w:val="231F8EE6"/>
    <w:rsid w:val="236B6640"/>
    <w:rsid w:val="23A17FD6"/>
    <w:rsid w:val="23FDD6BF"/>
    <w:rsid w:val="24469BF5"/>
    <w:rsid w:val="27E868F4"/>
    <w:rsid w:val="28941CDE"/>
    <w:rsid w:val="2A7CA7BC"/>
    <w:rsid w:val="2BA07416"/>
    <w:rsid w:val="2C5BC298"/>
    <w:rsid w:val="2CA054AE"/>
    <w:rsid w:val="2D24209D"/>
    <w:rsid w:val="2D7CD1F8"/>
    <w:rsid w:val="2DA83BC9"/>
    <w:rsid w:val="2E6083D1"/>
    <w:rsid w:val="2F79AA36"/>
    <w:rsid w:val="2F9FF9A1"/>
    <w:rsid w:val="31F495B1"/>
    <w:rsid w:val="32F6EFB5"/>
    <w:rsid w:val="33E1FC36"/>
    <w:rsid w:val="34120651"/>
    <w:rsid w:val="34D06CDD"/>
    <w:rsid w:val="3678983A"/>
    <w:rsid w:val="38A136F9"/>
    <w:rsid w:val="4178D4DA"/>
    <w:rsid w:val="4370294A"/>
    <w:rsid w:val="49C4A720"/>
    <w:rsid w:val="4B1F910A"/>
    <w:rsid w:val="4B41D636"/>
    <w:rsid w:val="4EE2CEB6"/>
    <w:rsid w:val="509E1491"/>
    <w:rsid w:val="515B5620"/>
    <w:rsid w:val="53C0BEE5"/>
    <w:rsid w:val="54F0E66C"/>
    <w:rsid w:val="55C127BD"/>
    <w:rsid w:val="568CB6CD"/>
    <w:rsid w:val="56C07238"/>
    <w:rsid w:val="5DD0FCC3"/>
    <w:rsid w:val="5F3789D7"/>
    <w:rsid w:val="600F297F"/>
    <w:rsid w:val="6033C599"/>
    <w:rsid w:val="60445D52"/>
    <w:rsid w:val="62C4CA2B"/>
    <w:rsid w:val="63A8A41C"/>
    <w:rsid w:val="63C32AEA"/>
    <w:rsid w:val="64BAF344"/>
    <w:rsid w:val="65D6C308"/>
    <w:rsid w:val="68852032"/>
    <w:rsid w:val="68E6AE6C"/>
    <w:rsid w:val="7145F196"/>
    <w:rsid w:val="71A49678"/>
    <w:rsid w:val="71CDF895"/>
    <w:rsid w:val="726D074C"/>
    <w:rsid w:val="73DB200C"/>
    <w:rsid w:val="77BCC0B0"/>
    <w:rsid w:val="780221F0"/>
    <w:rsid w:val="78DDE21A"/>
    <w:rsid w:val="78E83AD9"/>
    <w:rsid w:val="7CF2957A"/>
    <w:rsid w:val="7D19600A"/>
    <w:rsid w:val="7E0D551F"/>
    <w:rsid w:val="7E178BEF"/>
    <w:rsid w:val="7EC171B3"/>
    <w:rsid w:val="7EF69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D44EC"/>
  <w15:docId w15:val="{7FDE290C-8CEF-4D27-9158-EA0D21A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4671"/>
    <w:pPr>
      <w:spacing w:before="100" w:beforeAutospacing="1" w:after="100" w:afterAutospacing="1" w:line="240" w:lineRule="auto"/>
      <w:outlineLvl w:val="0"/>
    </w:pPr>
    <w:rPr>
      <w:rFonts w:ascii="Segoe UI Light" w:eastAsia="Times New Roman" w:hAnsi="Segoe UI Light" w:cs="Times New Roman"/>
      <w:color w:val="777777"/>
      <w:kern w:val="36"/>
      <w:sz w:val="55"/>
      <w:szCs w:val="5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6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3">
    <w:name w:val="Light Grid Accent 3"/>
    <w:basedOn w:val="TableNormal"/>
    <w:uiPriority w:val="62"/>
    <w:rsid w:val="005513E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E4C7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52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181"/>
  </w:style>
  <w:style w:type="paragraph" w:styleId="Footer">
    <w:name w:val="footer"/>
    <w:basedOn w:val="Normal"/>
    <w:link w:val="FooterChar"/>
    <w:uiPriority w:val="99"/>
    <w:unhideWhenUsed/>
    <w:rsid w:val="00552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181"/>
  </w:style>
  <w:style w:type="paragraph" w:styleId="BalloonText">
    <w:name w:val="Balloon Text"/>
    <w:basedOn w:val="Normal"/>
    <w:link w:val="BalloonTextChar"/>
    <w:uiPriority w:val="99"/>
    <w:semiHidden/>
    <w:unhideWhenUsed/>
    <w:rsid w:val="00552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18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4671"/>
    <w:rPr>
      <w:rFonts w:ascii="Segoe UI Light" w:eastAsia="Times New Roman" w:hAnsi="Segoe UI Light" w:cs="Times New Roman"/>
      <w:color w:val="777777"/>
      <w:kern w:val="36"/>
      <w:sz w:val="55"/>
      <w:szCs w:val="55"/>
    </w:rPr>
  </w:style>
  <w:style w:type="paragraph" w:styleId="ListParagraph">
    <w:name w:val="List Paragraph"/>
    <w:basedOn w:val="Normal"/>
    <w:uiPriority w:val="34"/>
    <w:qFormat/>
    <w:rsid w:val="001646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426D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Light">
    <w:name w:val="Grid Table Light"/>
    <w:basedOn w:val="TableNormal"/>
    <w:uiPriority w:val="40"/>
    <w:rsid w:val="00CA73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1D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15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5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5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5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5BF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rtnersnet107.sharepoint.com/:x:/s/External/EQTv8N0KJmxMqduK8H1xayABX9LaOuVQjlsMCZbgQCCdVA?e=MiPQg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artnersnet107.sharepoint.com/:x:/s/External/EQTv8N0KJmxMqduK8H1xayABX9LaOuVQjlsMCZbgQCCdVA?e=MiPQg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\Downloads\Parcc%20User%20set%20up%20Checklist-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C70027-D57D-49F0-A1F3-2C9936E9D13C}"/>
</file>

<file path=customXml/itemProps2.xml><?xml version="1.0" encoding="utf-8"?>
<ds:datastoreItem xmlns:ds="http://schemas.openxmlformats.org/officeDocument/2006/customXml" ds:itemID="{BEE9D9AE-5E2D-4C4B-86B5-109AF16E638B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CA1E5CC3-43D3-4770-B02D-7F89E74FAF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Parcc User set up Checklist-Blank</Template>
  <TotalTime>6485</TotalTime>
  <Pages>3</Pages>
  <Words>487</Words>
  <Characters>2667</Characters>
  <Application>Microsoft Office Word</Application>
  <DocSecurity>0</DocSecurity>
  <Lines>45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[Employee Name Here] User Set Up</vt:lpstr>
    </vt:vector>
  </TitlesOfParts>
  <Company>Microsoft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[Employee Name Here] User Set Up</dc:title>
  <dc:creator>Kevin Days</dc:creator>
  <cp:lastModifiedBy>Danielle Martin</cp:lastModifiedBy>
  <cp:revision>12</cp:revision>
  <cp:lastPrinted>2016-03-07T18:34:00Z</cp:lastPrinted>
  <dcterms:created xsi:type="dcterms:W3CDTF">2024-09-20T15:46:00Z</dcterms:created>
  <dcterms:modified xsi:type="dcterms:W3CDTF">2024-11-05T15:50:00Z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