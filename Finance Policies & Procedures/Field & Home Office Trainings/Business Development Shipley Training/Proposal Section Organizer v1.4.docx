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F4F4A" w14:textId="42F75DD7" w:rsidR="00F11173" w:rsidRDefault="00F11173" w:rsidP="00AC3118">
      <w:pPr>
        <w:pStyle w:val="Title"/>
      </w:pPr>
      <w:r>
        <w:t>Proposal Section Organizer</w:t>
      </w:r>
    </w:p>
    <w:tbl>
      <w:tblPr>
        <w:tblStyle w:val="TableGrid"/>
        <w:tblW w:w="0" w:type="auto"/>
        <w:shd w:val="clear" w:color="auto" w:fill="4D6BA6"/>
        <w:tblLook w:val="04A0" w:firstRow="1" w:lastRow="0" w:firstColumn="1" w:lastColumn="0" w:noHBand="0" w:noVBand="1"/>
      </w:tblPr>
      <w:tblGrid>
        <w:gridCol w:w="10790"/>
      </w:tblGrid>
      <w:tr w:rsidR="00654D97" w14:paraId="278E076F" w14:textId="77777777" w:rsidTr="0085403B">
        <w:tc>
          <w:tcPr>
            <w:tcW w:w="10790" w:type="dxa"/>
            <w:shd w:val="clear" w:color="auto" w:fill="4D6BA6"/>
          </w:tcPr>
          <w:p w14:paraId="6652BD28" w14:textId="77777777" w:rsidR="00654D97" w:rsidRPr="0085403B" w:rsidRDefault="00654D97" w:rsidP="00B54F62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</w:rPr>
            </w:pPr>
            <w:r w:rsidRPr="0085403B">
              <w:rPr>
                <w:rFonts w:asciiTheme="minorHAnsi" w:hAnsiTheme="minorHAnsi" w:cstheme="minorHAnsi"/>
                <w:b/>
                <w:color w:val="FFFFFF" w:themeColor="background1"/>
                <w:sz w:val="24"/>
              </w:rPr>
              <w:t>Box 1 – Summary</w:t>
            </w:r>
          </w:p>
          <w:p w14:paraId="471FBC77" w14:textId="66196C4B" w:rsidR="00654D97" w:rsidRPr="0085403B" w:rsidRDefault="00654D97" w:rsidP="00B54F62">
            <w:pPr>
              <w:rPr>
                <w:rFonts w:asciiTheme="majorHAnsi" w:hAnsiTheme="majorHAnsi" w:cstheme="minorHAnsi"/>
                <w:i/>
              </w:rPr>
            </w:pPr>
            <w:r w:rsidRPr="0085403B">
              <w:rPr>
                <w:rFonts w:asciiTheme="majorHAnsi" w:hAnsiTheme="majorHAnsi" w:cstheme="minorHAnsi"/>
                <w:i/>
                <w:color w:val="FFFFFF" w:themeColor="background1"/>
              </w:rPr>
              <w:t>Signal yo</w:t>
            </w:r>
            <w:r w:rsidR="0085403B">
              <w:rPr>
                <w:rFonts w:asciiTheme="majorHAnsi" w:hAnsiTheme="majorHAnsi" w:cstheme="minorHAnsi"/>
                <w:i/>
                <w:color w:val="FFFFFF" w:themeColor="background1"/>
              </w:rPr>
              <w:t xml:space="preserve">ur purpose in a clear heading. </w:t>
            </w:r>
            <w:r w:rsidRPr="0085403B">
              <w:rPr>
                <w:rFonts w:asciiTheme="majorHAnsi" w:hAnsiTheme="majorHAnsi" w:cstheme="minorHAnsi"/>
                <w:i/>
                <w:color w:val="FFFFFF" w:themeColor="background1"/>
              </w:rPr>
              <w:t>Summarize the essence of your message. State what you want the reader to do, know or feel</w:t>
            </w:r>
            <w:r w:rsidR="0085403B">
              <w:rPr>
                <w:rFonts w:asciiTheme="majorHAnsi" w:hAnsiTheme="majorHAnsi" w:cstheme="minorHAnsi"/>
                <w:i/>
                <w:color w:val="FFFFFF" w:themeColor="background1"/>
              </w:rPr>
              <w:t>.</w:t>
            </w:r>
            <w:r w:rsidR="000B3ED1">
              <w:rPr>
                <w:rFonts w:asciiTheme="majorHAnsi" w:hAnsiTheme="majorHAnsi" w:cstheme="minorHAnsi"/>
                <w:i/>
                <w:color w:val="FFFFFF" w:themeColor="background1"/>
              </w:rPr>
              <w:br/>
            </w:r>
          </w:p>
        </w:tc>
      </w:tr>
    </w:tbl>
    <w:p w14:paraId="0EBFFDE0" w14:textId="0F297162" w:rsidR="00654D97" w:rsidRPr="0085403B" w:rsidRDefault="00654D97" w:rsidP="00654D97">
      <w:pPr>
        <w:pStyle w:val="Heading1"/>
        <w:rPr>
          <w:sz w:val="28"/>
        </w:rPr>
      </w:pPr>
      <w:r w:rsidRPr="0085403B">
        <w:rPr>
          <w:sz w:val="28"/>
        </w:rPr>
        <w:t xml:space="preserve">1.1 &lt;Telegraphic Heading Using </w:t>
      </w:r>
      <w:r w:rsidR="000B3ED1">
        <w:rPr>
          <w:sz w:val="28"/>
        </w:rPr>
        <w:t>Solicitation</w:t>
      </w:r>
      <w:r w:rsidRPr="0085403B">
        <w:rPr>
          <w:sz w:val="28"/>
        </w:rPr>
        <w:t xml:space="preserve"> Terminology&gt;</w:t>
      </w:r>
    </w:p>
    <w:p w14:paraId="767B37F7" w14:textId="77777777" w:rsidR="00654D97" w:rsidRDefault="00654D97" w:rsidP="0085403B"/>
    <w:p w14:paraId="701EE468" w14:textId="77777777" w:rsidR="00654D97" w:rsidRPr="00CD7137" w:rsidRDefault="00654D97" w:rsidP="00654D97">
      <w:pPr>
        <w:pStyle w:val="IntenseQuote"/>
      </w:pPr>
      <w:r>
        <w:t>&lt;Theme statement&gt;</w:t>
      </w:r>
    </w:p>
    <w:p w14:paraId="6C2D565A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>&lt;Summary&gt;</w:t>
      </w:r>
    </w:p>
    <w:p w14:paraId="22569C2E" w14:textId="77777777" w:rsidR="00654D97" w:rsidRDefault="00654D97" w:rsidP="00654D97"/>
    <w:tbl>
      <w:tblPr>
        <w:tblStyle w:val="TableGrid"/>
        <w:tblW w:w="0" w:type="auto"/>
        <w:shd w:val="clear" w:color="auto" w:fill="4D6BA6"/>
        <w:tblLook w:val="04A0" w:firstRow="1" w:lastRow="0" w:firstColumn="1" w:lastColumn="0" w:noHBand="0" w:noVBand="1"/>
      </w:tblPr>
      <w:tblGrid>
        <w:gridCol w:w="10790"/>
      </w:tblGrid>
      <w:tr w:rsidR="00654D97" w14:paraId="5A1593A9" w14:textId="77777777" w:rsidTr="00B54F62">
        <w:tc>
          <w:tcPr>
            <w:tcW w:w="11016" w:type="dxa"/>
            <w:shd w:val="clear" w:color="auto" w:fill="4D6BA6"/>
          </w:tcPr>
          <w:p w14:paraId="6FB25053" w14:textId="77777777" w:rsidR="00654D97" w:rsidRPr="0085403B" w:rsidRDefault="00654D97" w:rsidP="00B54F62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</w:rPr>
            </w:pPr>
            <w:r w:rsidRPr="0085403B">
              <w:rPr>
                <w:rFonts w:asciiTheme="minorHAnsi" w:hAnsiTheme="minorHAnsi" w:cstheme="minorHAnsi"/>
                <w:b/>
                <w:color w:val="FFFFFF" w:themeColor="background1"/>
                <w:sz w:val="24"/>
              </w:rPr>
              <w:t>Box 2 – Introduction</w:t>
            </w:r>
          </w:p>
          <w:p w14:paraId="3D8288D9" w14:textId="77777777" w:rsidR="00654D97" w:rsidRPr="0085403B" w:rsidRDefault="00654D97" w:rsidP="00B54F62">
            <w:pPr>
              <w:jc w:val="center"/>
              <w:rPr>
                <w:rFonts w:asciiTheme="majorHAnsi" w:hAnsiTheme="majorHAnsi" w:cs="Arial"/>
                <w:i/>
                <w:color w:val="FFFFFF" w:themeColor="background1"/>
              </w:rPr>
            </w:pPr>
            <w:r w:rsidRPr="0085403B">
              <w:rPr>
                <w:rFonts w:asciiTheme="majorHAnsi" w:hAnsiTheme="majorHAnsi" w:cs="Arial"/>
                <w:i/>
                <w:color w:val="FFFFFF" w:themeColor="background1"/>
              </w:rPr>
              <w:t>Preview organization of the document. Organize around the points most likely to influence the reader.</w:t>
            </w:r>
          </w:p>
          <w:p w14:paraId="53C8D163" w14:textId="77777777" w:rsidR="00654D97" w:rsidRDefault="00654D97" w:rsidP="00B54F62"/>
        </w:tc>
      </w:tr>
    </w:tbl>
    <w:p w14:paraId="08CEAC4A" w14:textId="77777777" w:rsidR="00654D97" w:rsidRDefault="00654D97" w:rsidP="00654D97"/>
    <w:p w14:paraId="7BB449F4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&lt;Introduction&gt; &lt;Preview&gt; </w:t>
      </w:r>
    </w:p>
    <w:p w14:paraId="4E8602E3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06299204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&lt;Roadmap:  Announce the requirement(s) / issues to be addressed as shown in the following list&gt;  </w:t>
      </w:r>
    </w:p>
    <w:p w14:paraId="03D344E0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5B05F94D" w14:textId="77777777" w:rsidR="00654D97" w:rsidRPr="0085403B" w:rsidRDefault="00654D97" w:rsidP="00654D97">
      <w:pPr>
        <w:pStyle w:val="ListParagraph"/>
        <w:numPr>
          <w:ilvl w:val="0"/>
          <w:numId w:val="10"/>
        </w:num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>&lt;Requirement A / Issue&gt;</w:t>
      </w:r>
    </w:p>
    <w:p w14:paraId="0F39D418" w14:textId="77777777" w:rsidR="00654D97" w:rsidRPr="0085403B" w:rsidRDefault="00654D97" w:rsidP="00654D97">
      <w:pPr>
        <w:pStyle w:val="ListParagraph"/>
        <w:numPr>
          <w:ilvl w:val="0"/>
          <w:numId w:val="10"/>
        </w:num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>&lt;Requirement B / Issue&gt;</w:t>
      </w:r>
    </w:p>
    <w:p w14:paraId="388A5D62" w14:textId="77777777" w:rsidR="00654D97" w:rsidRPr="0085403B" w:rsidRDefault="00654D97" w:rsidP="00654D97">
      <w:pPr>
        <w:pStyle w:val="ListParagraph"/>
        <w:numPr>
          <w:ilvl w:val="0"/>
          <w:numId w:val="10"/>
        </w:num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>&lt;Requirement C / Issue&gt;</w:t>
      </w:r>
    </w:p>
    <w:p w14:paraId="2F2D4913" w14:textId="77777777" w:rsidR="00654D97" w:rsidRPr="0085403B" w:rsidRDefault="00654D97" w:rsidP="00654D97">
      <w:pPr>
        <w:pStyle w:val="ListParagraph"/>
        <w:numPr>
          <w:ilvl w:val="0"/>
          <w:numId w:val="10"/>
        </w:num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>&lt;Requirement D / Issue&gt;</w:t>
      </w:r>
    </w:p>
    <w:p w14:paraId="77593AE3" w14:textId="77777777" w:rsidR="00654D97" w:rsidRDefault="00654D97" w:rsidP="00654D97"/>
    <w:tbl>
      <w:tblPr>
        <w:tblStyle w:val="TableGrid"/>
        <w:tblW w:w="0" w:type="auto"/>
        <w:shd w:val="clear" w:color="auto" w:fill="4D6BA6"/>
        <w:tblLook w:val="04A0" w:firstRow="1" w:lastRow="0" w:firstColumn="1" w:lastColumn="0" w:noHBand="0" w:noVBand="1"/>
      </w:tblPr>
      <w:tblGrid>
        <w:gridCol w:w="10790"/>
      </w:tblGrid>
      <w:tr w:rsidR="00654D97" w14:paraId="61CF11F9" w14:textId="77777777" w:rsidTr="00B54F62">
        <w:tc>
          <w:tcPr>
            <w:tcW w:w="11016" w:type="dxa"/>
            <w:shd w:val="clear" w:color="auto" w:fill="4D6BA6"/>
          </w:tcPr>
          <w:p w14:paraId="35350044" w14:textId="77777777" w:rsidR="00654D97" w:rsidRPr="000B3ED1" w:rsidRDefault="00654D97" w:rsidP="00B54F62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</w:rPr>
            </w:pPr>
            <w:r w:rsidRPr="000B3ED1">
              <w:rPr>
                <w:rFonts w:asciiTheme="minorHAnsi" w:hAnsiTheme="minorHAnsi" w:cstheme="minorHAnsi"/>
                <w:b/>
                <w:color w:val="FFFFFF" w:themeColor="background1"/>
                <w:sz w:val="24"/>
              </w:rPr>
              <w:t>Box 3 – Body</w:t>
            </w:r>
          </w:p>
          <w:p w14:paraId="4296EAD4" w14:textId="0402E351" w:rsidR="00654D97" w:rsidRPr="000B3ED1" w:rsidRDefault="00654D97" w:rsidP="00B54F62">
            <w:pPr>
              <w:jc w:val="center"/>
              <w:rPr>
                <w:rFonts w:asciiTheme="majorHAnsi" w:hAnsiTheme="majorHAnsi" w:cs="Arial"/>
                <w:i/>
                <w:color w:val="FFFFFF" w:themeColor="background1"/>
              </w:rPr>
            </w:pPr>
            <w:r w:rsidRPr="000B3ED1">
              <w:rPr>
                <w:rFonts w:asciiTheme="majorHAnsi" w:hAnsiTheme="majorHAnsi" w:cs="Arial"/>
                <w:i/>
                <w:color w:val="FFFFFF" w:themeColor="background1"/>
              </w:rPr>
              <w:t xml:space="preserve">Provide convincing details for the reader. Maintain the same organizational scheme introduced in Box 2. </w:t>
            </w:r>
            <w:r w:rsidR="000B3ED1">
              <w:rPr>
                <w:rFonts w:asciiTheme="majorHAnsi" w:hAnsiTheme="majorHAnsi" w:cs="Arial"/>
                <w:i/>
                <w:color w:val="FFFFFF" w:themeColor="background1"/>
              </w:rPr>
              <w:br/>
            </w:r>
            <w:r w:rsidRPr="000B3ED1">
              <w:rPr>
                <w:rFonts w:asciiTheme="majorHAnsi" w:hAnsiTheme="majorHAnsi" w:cs="Arial"/>
                <w:i/>
                <w:color w:val="FFFFFF" w:themeColor="background1"/>
              </w:rPr>
              <w:t>Consider visuals to help convey your message</w:t>
            </w:r>
          </w:p>
          <w:p w14:paraId="32BB9850" w14:textId="77777777" w:rsidR="00654D97" w:rsidRDefault="00654D97" w:rsidP="00B54F62">
            <w:r w:rsidRPr="000B3ED1">
              <w:rPr>
                <w:sz w:val="22"/>
              </w:rPr>
              <w:t xml:space="preserve"> </w:t>
            </w:r>
          </w:p>
        </w:tc>
      </w:tr>
    </w:tbl>
    <w:p w14:paraId="5FF16049" w14:textId="77777777" w:rsidR="00654D97" w:rsidRDefault="00654D97" w:rsidP="00654D97"/>
    <w:p w14:paraId="4A07C0C3" w14:textId="77777777" w:rsidR="00654D97" w:rsidRPr="0085403B" w:rsidRDefault="00654D97" w:rsidP="00654D97">
      <w:pPr>
        <w:pStyle w:val="Heading2"/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>1.1.1 &lt;Requirement A / Issue&gt;</w:t>
      </w:r>
    </w:p>
    <w:p w14:paraId="267AD66D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5180E86A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&lt;Describe </w:t>
      </w:r>
      <w:r w:rsidRPr="0085403B">
        <w:rPr>
          <w:b/>
          <w:color w:val="808080" w:themeColor="background1" w:themeShade="80"/>
        </w:rPr>
        <w:t>benefits</w:t>
      </w:r>
      <w:r w:rsidRPr="0085403B">
        <w:rPr>
          <w:color w:val="808080" w:themeColor="background1" w:themeShade="80"/>
        </w:rPr>
        <w:t xml:space="preserve"> provided with emphasis on any </w:t>
      </w:r>
      <w:r w:rsidRPr="0085403B">
        <w:rPr>
          <w:b/>
          <w:color w:val="808080" w:themeColor="background1" w:themeShade="80"/>
        </w:rPr>
        <w:t>discriminators</w:t>
      </w:r>
      <w:r w:rsidRPr="0085403B">
        <w:rPr>
          <w:color w:val="808080" w:themeColor="background1" w:themeShade="80"/>
        </w:rPr>
        <w:t xml:space="preserve"> related to the solution&gt; </w:t>
      </w:r>
    </w:p>
    <w:p w14:paraId="59611C06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7D7CF322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&lt;Describe the </w:t>
      </w:r>
      <w:r w:rsidRPr="0085403B">
        <w:rPr>
          <w:b/>
          <w:color w:val="808080" w:themeColor="background1" w:themeShade="80"/>
        </w:rPr>
        <w:t>solution / features</w:t>
      </w:r>
      <w:r w:rsidRPr="0085403B">
        <w:rPr>
          <w:color w:val="808080" w:themeColor="background1" w:themeShade="80"/>
        </w:rPr>
        <w:t xml:space="preserve"> offered including what is proposed and how it will be provided&gt;</w:t>
      </w:r>
    </w:p>
    <w:p w14:paraId="3D886134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3405D97D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&lt;Cite </w:t>
      </w:r>
      <w:r w:rsidRPr="0085403B">
        <w:rPr>
          <w:b/>
          <w:color w:val="808080" w:themeColor="background1" w:themeShade="80"/>
        </w:rPr>
        <w:t>proof</w:t>
      </w:r>
      <w:r w:rsidRPr="0085403B">
        <w:rPr>
          <w:color w:val="808080" w:themeColor="background1" w:themeShade="80"/>
        </w:rPr>
        <w:t xml:space="preserve"> of your ability to deliver the solution with minimal </w:t>
      </w:r>
      <w:r w:rsidRPr="0085403B">
        <w:rPr>
          <w:b/>
          <w:color w:val="808080" w:themeColor="background1" w:themeShade="80"/>
        </w:rPr>
        <w:t>risk</w:t>
      </w:r>
      <w:r w:rsidRPr="0085403B">
        <w:rPr>
          <w:color w:val="808080" w:themeColor="background1" w:themeShade="80"/>
        </w:rPr>
        <w:t>&gt;</w:t>
      </w:r>
    </w:p>
    <w:p w14:paraId="5F7562D4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355D57BA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&lt;Support the response with a </w:t>
      </w:r>
      <w:r w:rsidRPr="0085403B">
        <w:rPr>
          <w:b/>
          <w:color w:val="808080" w:themeColor="background1" w:themeShade="80"/>
        </w:rPr>
        <w:t>visual and action caption</w:t>
      </w:r>
      <w:r w:rsidRPr="0085403B">
        <w:rPr>
          <w:color w:val="808080" w:themeColor="background1" w:themeShade="80"/>
        </w:rPr>
        <w:t>&gt;</w:t>
      </w:r>
    </w:p>
    <w:p w14:paraId="58FB45F2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3AB74AC7" w14:textId="77777777" w:rsidR="00654D97" w:rsidRPr="0085403B" w:rsidRDefault="00654D97" w:rsidP="00654D97">
      <w:pPr>
        <w:pStyle w:val="Heading2"/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>1.1.2 &lt;Requirement B / Issue&gt;</w:t>
      </w:r>
    </w:p>
    <w:p w14:paraId="24BC836B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6F0A7284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&lt;Describe </w:t>
      </w:r>
      <w:r w:rsidRPr="0085403B">
        <w:rPr>
          <w:b/>
          <w:color w:val="808080" w:themeColor="background1" w:themeShade="80"/>
        </w:rPr>
        <w:t>benefits</w:t>
      </w:r>
      <w:r w:rsidRPr="0085403B">
        <w:rPr>
          <w:color w:val="808080" w:themeColor="background1" w:themeShade="80"/>
        </w:rPr>
        <w:t xml:space="preserve"> provided with emphasis on any </w:t>
      </w:r>
      <w:r w:rsidRPr="0085403B">
        <w:rPr>
          <w:b/>
          <w:color w:val="808080" w:themeColor="background1" w:themeShade="80"/>
        </w:rPr>
        <w:t>discriminators</w:t>
      </w:r>
      <w:r w:rsidRPr="0085403B">
        <w:rPr>
          <w:color w:val="808080" w:themeColor="background1" w:themeShade="80"/>
        </w:rPr>
        <w:t xml:space="preserve"> related to the solution&gt; </w:t>
      </w:r>
    </w:p>
    <w:p w14:paraId="7ED81933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434BC56B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&lt;Describe the </w:t>
      </w:r>
      <w:r w:rsidRPr="0085403B">
        <w:rPr>
          <w:b/>
          <w:color w:val="808080" w:themeColor="background1" w:themeShade="80"/>
        </w:rPr>
        <w:t>solution / features</w:t>
      </w:r>
      <w:r w:rsidRPr="0085403B">
        <w:rPr>
          <w:color w:val="808080" w:themeColor="background1" w:themeShade="80"/>
        </w:rPr>
        <w:t xml:space="preserve"> offered including what is proposed and how it will be provided&gt;</w:t>
      </w:r>
    </w:p>
    <w:p w14:paraId="4CE17881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00D8D684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&lt;Cite </w:t>
      </w:r>
      <w:r w:rsidRPr="0085403B">
        <w:rPr>
          <w:b/>
          <w:color w:val="808080" w:themeColor="background1" w:themeShade="80"/>
        </w:rPr>
        <w:t>proof</w:t>
      </w:r>
      <w:r w:rsidRPr="0085403B">
        <w:rPr>
          <w:color w:val="808080" w:themeColor="background1" w:themeShade="80"/>
        </w:rPr>
        <w:t xml:space="preserve"> of your ability to deliver the solution with minimal </w:t>
      </w:r>
      <w:r w:rsidRPr="0085403B">
        <w:rPr>
          <w:b/>
          <w:color w:val="808080" w:themeColor="background1" w:themeShade="80"/>
        </w:rPr>
        <w:t>risk</w:t>
      </w:r>
      <w:r w:rsidRPr="0085403B">
        <w:rPr>
          <w:color w:val="808080" w:themeColor="background1" w:themeShade="80"/>
        </w:rPr>
        <w:t>&gt;</w:t>
      </w:r>
    </w:p>
    <w:p w14:paraId="19AA3DC7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3310BB22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&lt;Support the response with a </w:t>
      </w:r>
      <w:r w:rsidRPr="0085403B">
        <w:rPr>
          <w:b/>
          <w:color w:val="808080" w:themeColor="background1" w:themeShade="80"/>
        </w:rPr>
        <w:t>visual and action caption</w:t>
      </w:r>
      <w:r w:rsidRPr="0085403B">
        <w:rPr>
          <w:color w:val="808080" w:themeColor="background1" w:themeShade="80"/>
        </w:rPr>
        <w:t>&gt;</w:t>
      </w:r>
    </w:p>
    <w:p w14:paraId="23E7E367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120BB2A9" w14:textId="77777777" w:rsidR="00654D97" w:rsidRPr="0085403B" w:rsidRDefault="00654D97" w:rsidP="00654D97">
      <w:pPr>
        <w:pStyle w:val="Heading2"/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>1.1.3 &lt;Requirement C / Issue&gt;</w:t>
      </w:r>
    </w:p>
    <w:p w14:paraId="65D1BD1E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3A51278A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&lt;Describe </w:t>
      </w:r>
      <w:r w:rsidRPr="0085403B">
        <w:rPr>
          <w:b/>
          <w:color w:val="808080" w:themeColor="background1" w:themeShade="80"/>
        </w:rPr>
        <w:t>benefits</w:t>
      </w:r>
      <w:r w:rsidRPr="0085403B">
        <w:rPr>
          <w:color w:val="808080" w:themeColor="background1" w:themeShade="80"/>
        </w:rPr>
        <w:t xml:space="preserve"> provided with emphasis on any </w:t>
      </w:r>
      <w:r w:rsidRPr="0085403B">
        <w:rPr>
          <w:b/>
          <w:color w:val="808080" w:themeColor="background1" w:themeShade="80"/>
        </w:rPr>
        <w:t>discriminators</w:t>
      </w:r>
      <w:r w:rsidRPr="0085403B">
        <w:rPr>
          <w:color w:val="808080" w:themeColor="background1" w:themeShade="80"/>
        </w:rPr>
        <w:t xml:space="preserve"> related to the solution&gt; </w:t>
      </w:r>
    </w:p>
    <w:p w14:paraId="5666B00C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3C7CB12C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&lt;Describe the </w:t>
      </w:r>
      <w:r w:rsidRPr="0085403B">
        <w:rPr>
          <w:b/>
          <w:color w:val="808080" w:themeColor="background1" w:themeShade="80"/>
        </w:rPr>
        <w:t>solution / features</w:t>
      </w:r>
      <w:r w:rsidRPr="0085403B">
        <w:rPr>
          <w:color w:val="808080" w:themeColor="background1" w:themeShade="80"/>
        </w:rPr>
        <w:t xml:space="preserve"> offered including what is proposed and how it will be provided&gt;</w:t>
      </w:r>
    </w:p>
    <w:p w14:paraId="16A5C5A5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709C0A8E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&lt;Cite </w:t>
      </w:r>
      <w:r w:rsidRPr="0085403B">
        <w:rPr>
          <w:b/>
          <w:color w:val="808080" w:themeColor="background1" w:themeShade="80"/>
        </w:rPr>
        <w:t>proof</w:t>
      </w:r>
      <w:r w:rsidRPr="0085403B">
        <w:rPr>
          <w:color w:val="808080" w:themeColor="background1" w:themeShade="80"/>
        </w:rPr>
        <w:t xml:space="preserve"> of your ability to deliver the solution with minimal </w:t>
      </w:r>
      <w:r w:rsidRPr="0085403B">
        <w:rPr>
          <w:b/>
          <w:color w:val="808080" w:themeColor="background1" w:themeShade="80"/>
        </w:rPr>
        <w:t>risk</w:t>
      </w:r>
      <w:r w:rsidRPr="0085403B">
        <w:rPr>
          <w:color w:val="808080" w:themeColor="background1" w:themeShade="80"/>
        </w:rPr>
        <w:t>&gt;</w:t>
      </w:r>
    </w:p>
    <w:p w14:paraId="2D4DCB98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1C88502D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&lt;Support the response with a </w:t>
      </w:r>
      <w:r w:rsidRPr="0085403B">
        <w:rPr>
          <w:b/>
          <w:color w:val="808080" w:themeColor="background1" w:themeShade="80"/>
        </w:rPr>
        <w:t>visual and action caption</w:t>
      </w:r>
      <w:r w:rsidRPr="0085403B">
        <w:rPr>
          <w:color w:val="808080" w:themeColor="background1" w:themeShade="80"/>
        </w:rPr>
        <w:t>&gt;</w:t>
      </w:r>
    </w:p>
    <w:p w14:paraId="34788C8A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0FB45AD5" w14:textId="77777777" w:rsidR="00654D97" w:rsidRPr="0085403B" w:rsidRDefault="00654D97" w:rsidP="00654D97">
      <w:pPr>
        <w:pStyle w:val="Heading2"/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>1.1.4 &lt;Requirement D / Issue&gt;</w:t>
      </w:r>
    </w:p>
    <w:p w14:paraId="150D68E9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3E7E69B8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&lt;Describe </w:t>
      </w:r>
      <w:r w:rsidRPr="0085403B">
        <w:rPr>
          <w:b/>
          <w:color w:val="808080" w:themeColor="background1" w:themeShade="80"/>
        </w:rPr>
        <w:t>benefits</w:t>
      </w:r>
      <w:r w:rsidRPr="0085403B">
        <w:rPr>
          <w:color w:val="808080" w:themeColor="background1" w:themeShade="80"/>
        </w:rPr>
        <w:t xml:space="preserve"> provided with emphasis on any </w:t>
      </w:r>
      <w:r w:rsidRPr="0085403B">
        <w:rPr>
          <w:b/>
          <w:color w:val="808080" w:themeColor="background1" w:themeShade="80"/>
        </w:rPr>
        <w:t>discriminators</w:t>
      </w:r>
      <w:r w:rsidRPr="0085403B">
        <w:rPr>
          <w:color w:val="808080" w:themeColor="background1" w:themeShade="80"/>
        </w:rPr>
        <w:t xml:space="preserve"> related to the solution&gt; </w:t>
      </w:r>
    </w:p>
    <w:p w14:paraId="12AA7EBB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31CC78F7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&lt;Describe the </w:t>
      </w:r>
      <w:r w:rsidRPr="0085403B">
        <w:rPr>
          <w:b/>
          <w:color w:val="808080" w:themeColor="background1" w:themeShade="80"/>
        </w:rPr>
        <w:t>solution / features</w:t>
      </w:r>
      <w:r w:rsidRPr="0085403B">
        <w:rPr>
          <w:color w:val="808080" w:themeColor="background1" w:themeShade="80"/>
        </w:rPr>
        <w:t xml:space="preserve"> offered including what is proposed and how it will be provided&gt;</w:t>
      </w:r>
    </w:p>
    <w:p w14:paraId="0C497BF1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7A2488B7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&lt;Cite </w:t>
      </w:r>
      <w:r w:rsidRPr="0085403B">
        <w:rPr>
          <w:b/>
          <w:color w:val="808080" w:themeColor="background1" w:themeShade="80"/>
        </w:rPr>
        <w:t>proof</w:t>
      </w:r>
      <w:r w:rsidRPr="0085403B">
        <w:rPr>
          <w:color w:val="808080" w:themeColor="background1" w:themeShade="80"/>
        </w:rPr>
        <w:t xml:space="preserve"> of your ability to deliver the solution with minimal </w:t>
      </w:r>
      <w:r w:rsidRPr="0085403B">
        <w:rPr>
          <w:b/>
          <w:color w:val="808080" w:themeColor="background1" w:themeShade="80"/>
        </w:rPr>
        <w:t>risk</w:t>
      </w:r>
      <w:r w:rsidRPr="0085403B">
        <w:rPr>
          <w:color w:val="808080" w:themeColor="background1" w:themeShade="80"/>
        </w:rPr>
        <w:t>&gt;</w:t>
      </w:r>
    </w:p>
    <w:p w14:paraId="669DCF36" w14:textId="77777777" w:rsidR="00654D97" w:rsidRPr="0085403B" w:rsidRDefault="00654D97" w:rsidP="00654D97">
      <w:pPr>
        <w:rPr>
          <w:color w:val="808080" w:themeColor="background1" w:themeShade="80"/>
        </w:rPr>
      </w:pPr>
    </w:p>
    <w:p w14:paraId="4F2338D6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 xml:space="preserve">&lt;Support the response with a </w:t>
      </w:r>
      <w:r w:rsidRPr="0085403B">
        <w:rPr>
          <w:b/>
          <w:color w:val="808080" w:themeColor="background1" w:themeShade="80"/>
        </w:rPr>
        <w:t>visual and action caption</w:t>
      </w:r>
      <w:r w:rsidRPr="0085403B">
        <w:rPr>
          <w:color w:val="808080" w:themeColor="background1" w:themeShade="80"/>
        </w:rPr>
        <w:t>&gt;</w:t>
      </w:r>
    </w:p>
    <w:p w14:paraId="15484B01" w14:textId="77777777" w:rsidR="00654D97" w:rsidRDefault="00654D97" w:rsidP="00654D97"/>
    <w:tbl>
      <w:tblPr>
        <w:tblStyle w:val="TableGrid"/>
        <w:tblW w:w="0" w:type="auto"/>
        <w:shd w:val="clear" w:color="auto" w:fill="4D6BA6"/>
        <w:tblLook w:val="04A0" w:firstRow="1" w:lastRow="0" w:firstColumn="1" w:lastColumn="0" w:noHBand="0" w:noVBand="1"/>
      </w:tblPr>
      <w:tblGrid>
        <w:gridCol w:w="10790"/>
      </w:tblGrid>
      <w:tr w:rsidR="00654D97" w14:paraId="66B5D1AE" w14:textId="77777777" w:rsidTr="00B54F62">
        <w:tc>
          <w:tcPr>
            <w:tcW w:w="11016" w:type="dxa"/>
            <w:shd w:val="clear" w:color="auto" w:fill="4D6BA6"/>
          </w:tcPr>
          <w:p w14:paraId="11721000" w14:textId="77777777" w:rsidR="00654D97" w:rsidRPr="000B3ED1" w:rsidRDefault="00654D97" w:rsidP="00B54F62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</w:rPr>
            </w:pPr>
            <w:r w:rsidRPr="000B3ED1">
              <w:rPr>
                <w:rFonts w:asciiTheme="minorHAnsi" w:hAnsiTheme="minorHAnsi" w:cstheme="minorHAnsi"/>
                <w:b/>
                <w:color w:val="FFFFFF" w:themeColor="background1"/>
                <w:sz w:val="24"/>
              </w:rPr>
              <w:t>Box 4 – Review</w:t>
            </w:r>
          </w:p>
          <w:p w14:paraId="2BB4F996" w14:textId="5C0BC4A6" w:rsidR="00654D97" w:rsidRPr="000B3ED1" w:rsidRDefault="00654D97" w:rsidP="00B54F62">
            <w:pPr>
              <w:jc w:val="center"/>
              <w:rPr>
                <w:rFonts w:asciiTheme="majorHAnsi" w:hAnsiTheme="majorHAnsi" w:cstheme="minorHAnsi"/>
                <w:i/>
                <w:color w:val="FFFFFF" w:themeColor="background1"/>
              </w:rPr>
            </w:pPr>
            <w:r w:rsidRPr="000B3ED1">
              <w:rPr>
                <w:rFonts w:asciiTheme="majorHAnsi" w:hAnsiTheme="majorHAnsi" w:cstheme="minorHAnsi"/>
                <w:i/>
                <w:color w:val="FFFFFF" w:themeColor="background1"/>
              </w:rPr>
              <w:t xml:space="preserve">Summarize the reasons the reader should do, know, or feel what you want. </w:t>
            </w:r>
            <w:r w:rsidR="000B3ED1">
              <w:rPr>
                <w:rFonts w:asciiTheme="majorHAnsi" w:hAnsiTheme="majorHAnsi" w:cstheme="minorHAnsi"/>
                <w:i/>
                <w:color w:val="FFFFFF" w:themeColor="background1"/>
              </w:rPr>
              <w:br/>
            </w:r>
            <w:r w:rsidRPr="000B3ED1">
              <w:rPr>
                <w:rFonts w:asciiTheme="majorHAnsi" w:hAnsiTheme="majorHAnsi" w:cstheme="minorHAnsi"/>
                <w:i/>
                <w:color w:val="FFFFFF" w:themeColor="background1"/>
              </w:rPr>
              <w:t>End by clearly stating the next realistically achievable step.</w:t>
            </w:r>
          </w:p>
          <w:p w14:paraId="58D7B7DF" w14:textId="77777777" w:rsidR="00654D97" w:rsidRDefault="00654D97" w:rsidP="00B54F62"/>
        </w:tc>
      </w:tr>
    </w:tbl>
    <w:p w14:paraId="683A0116" w14:textId="77777777" w:rsidR="00654D97" w:rsidRDefault="00654D97" w:rsidP="00654D97"/>
    <w:p w14:paraId="14489305" w14:textId="77777777" w:rsidR="00654D97" w:rsidRPr="0085403B" w:rsidRDefault="00654D97" w:rsidP="00654D97">
      <w:pPr>
        <w:rPr>
          <w:color w:val="808080" w:themeColor="background1" w:themeShade="80"/>
        </w:rPr>
      </w:pPr>
      <w:r w:rsidRPr="0085403B">
        <w:rPr>
          <w:color w:val="808080" w:themeColor="background1" w:themeShade="80"/>
        </w:rPr>
        <w:t>&lt;Optional summary&gt;</w:t>
      </w:r>
    </w:p>
    <w:p w14:paraId="53B545B6" w14:textId="6C4038E5" w:rsidR="00F11173" w:rsidRDefault="00F11173"/>
    <w:p w14:paraId="76D3AAF7" w14:textId="77777777" w:rsidR="00F11173" w:rsidRDefault="00F11173"/>
    <w:p w14:paraId="56EF057F" w14:textId="15EF5A7D" w:rsidR="00916E4A" w:rsidRDefault="00916E4A" w:rsidP="007B5E0A"/>
    <w:p w14:paraId="56EF0586" w14:textId="191B3F8D" w:rsidR="00916E4A" w:rsidRPr="00BF46A2" w:rsidRDefault="00916E4A" w:rsidP="007B5E0A"/>
    <w:sectPr w:rsidR="00916E4A" w:rsidRPr="00BF46A2" w:rsidSect="000B3ED1">
      <w:headerReference w:type="default" r:id="rId10"/>
      <w:footerReference w:type="default" r:id="rId11"/>
      <w:pgSz w:w="12240" w:h="15840" w:code="1"/>
      <w:pgMar w:top="432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3672F" w14:textId="77777777" w:rsidR="008753A9" w:rsidRDefault="008753A9" w:rsidP="007B5E0A">
      <w:r>
        <w:separator/>
      </w:r>
    </w:p>
  </w:endnote>
  <w:endnote w:type="continuationSeparator" w:id="0">
    <w:p w14:paraId="5B9F39AC" w14:textId="77777777" w:rsidR="008753A9" w:rsidRDefault="008753A9" w:rsidP="007B5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 Unicode MS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F058F" w14:textId="00458EF1" w:rsidR="00AA7A78" w:rsidRPr="005F7283" w:rsidRDefault="00173182" w:rsidP="005F7283">
    <w:pPr>
      <w:pStyle w:val="Footer"/>
      <w:tabs>
        <w:tab w:val="clear" w:pos="4680"/>
        <w:tab w:val="clear" w:pos="9360"/>
        <w:tab w:val="center" w:pos="5040"/>
        <w:tab w:val="right" w:pos="10080"/>
      </w:tabs>
      <w:rPr>
        <w:sz w:val="18"/>
      </w:rPr>
    </w:pPr>
    <w:r w:rsidRPr="005F7283">
      <w:rPr>
        <w:sz w:val="18"/>
      </w:rPr>
      <w:t>Copyright Shipley Associates</w:t>
    </w:r>
    <w:r w:rsidRPr="005F7283">
      <w:rPr>
        <w:sz w:val="18"/>
      </w:rPr>
      <w:tab/>
    </w:r>
    <w:r w:rsidR="005F7283" w:rsidRPr="005F7283">
      <w:rPr>
        <w:sz w:val="18"/>
      </w:rPr>
      <w:t>For individual use only. Do not distribute.</w:t>
    </w:r>
    <w:r w:rsidRPr="005F7283">
      <w:rPr>
        <w:sz w:val="18"/>
      </w:rPr>
      <w:tab/>
    </w:r>
    <w:r w:rsidRPr="005F7283">
      <w:rPr>
        <w:sz w:val="18"/>
      </w:rPr>
      <w:fldChar w:fldCharType="begin"/>
    </w:r>
    <w:r w:rsidRPr="005F7283">
      <w:rPr>
        <w:sz w:val="18"/>
      </w:rPr>
      <w:instrText xml:space="preserve"> PAGE </w:instrText>
    </w:r>
    <w:r w:rsidRPr="005F7283">
      <w:rPr>
        <w:sz w:val="18"/>
      </w:rPr>
      <w:fldChar w:fldCharType="separate"/>
    </w:r>
    <w:r w:rsidR="009501BC">
      <w:rPr>
        <w:noProof/>
        <w:sz w:val="18"/>
      </w:rPr>
      <w:t>2</w:t>
    </w:r>
    <w:r w:rsidRPr="005F7283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F1262" w14:textId="77777777" w:rsidR="008753A9" w:rsidRDefault="008753A9" w:rsidP="007B5E0A">
      <w:r>
        <w:separator/>
      </w:r>
    </w:p>
  </w:footnote>
  <w:footnote w:type="continuationSeparator" w:id="0">
    <w:p w14:paraId="31DCE4D2" w14:textId="77777777" w:rsidR="008753A9" w:rsidRDefault="008753A9" w:rsidP="007B5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411"/>
      <w:gridCol w:w="6389"/>
    </w:tblGrid>
    <w:tr w:rsidR="00173182" w14:paraId="190394F7" w14:textId="77777777" w:rsidTr="007A1902">
      <w:trPr>
        <w:trHeight w:val="720"/>
      </w:trPr>
      <w:tc>
        <w:tcPr>
          <w:tcW w:w="3860" w:type="dxa"/>
          <w:vAlign w:val="center"/>
        </w:tcPr>
        <w:p w14:paraId="72DD430A" w14:textId="77777777" w:rsidR="00173182" w:rsidRPr="008A67C2" w:rsidRDefault="00173182" w:rsidP="00173182">
          <w:r w:rsidRPr="008A67C2">
            <w:rPr>
              <w:noProof/>
            </w:rPr>
            <w:drawing>
              <wp:inline distT="0" distB="0" distL="0" distR="0" wp14:anchorId="39767849" wp14:editId="10F156F9">
                <wp:extent cx="2305396" cy="365760"/>
                <wp:effectExtent l="0" t="0" r="0" b="1270"/>
                <wp:docPr id="5" name="Picture 5" descr="D:\Dropbox\~McKinnon-Mulherin\9999 Shipley Macros\Second_Draft\Shipley Logo_SingleGlobe Horizont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Dropbox\~McKinnon-Mulherin\9999 Shipley Macros\Second_Draft\Shipley Logo_SingleGlobe Horizonta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05396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90" w:type="dxa"/>
          <w:vAlign w:val="center"/>
        </w:tcPr>
        <w:p w14:paraId="2D61B904" w14:textId="4CE650C7" w:rsidR="00173182" w:rsidRDefault="00173182" w:rsidP="00173182">
          <w:pPr>
            <w:pStyle w:val="HeaderTitle"/>
          </w:pPr>
          <w:r>
            <w:t>pROPOSAL sECTION oRGANIZER</w:t>
          </w:r>
        </w:p>
      </w:tc>
    </w:tr>
  </w:tbl>
  <w:p w14:paraId="56EF058C" w14:textId="77777777" w:rsidR="004061A6" w:rsidRPr="00173182" w:rsidRDefault="004061A6" w:rsidP="001731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D70ED"/>
    <w:multiLevelType w:val="hybridMultilevel"/>
    <w:tmpl w:val="3E64F1FA"/>
    <w:lvl w:ilvl="0" w:tplc="00949972">
      <w:start w:val="1"/>
      <w:numFmt w:val="bullet"/>
      <w:lvlText w:val="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14A9E"/>
    <w:multiLevelType w:val="hybridMultilevel"/>
    <w:tmpl w:val="95F44E2C"/>
    <w:lvl w:ilvl="0" w:tplc="32D6BED6">
      <w:start w:val="5"/>
      <w:numFmt w:val="bullet"/>
      <w:lvlText w:val="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4E5D28"/>
    <w:multiLevelType w:val="hybridMultilevel"/>
    <w:tmpl w:val="32B25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462AC"/>
    <w:multiLevelType w:val="hybridMultilevel"/>
    <w:tmpl w:val="3E468A76"/>
    <w:lvl w:ilvl="0" w:tplc="32D6BED6">
      <w:start w:val="5"/>
      <w:numFmt w:val="bullet"/>
      <w:lvlText w:val=""/>
      <w:lvlJc w:val="left"/>
      <w:pPr>
        <w:ind w:left="3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CC1152"/>
    <w:multiLevelType w:val="hybridMultilevel"/>
    <w:tmpl w:val="7CCAE34A"/>
    <w:lvl w:ilvl="0" w:tplc="26B8EB00">
      <w:start w:val="1"/>
      <w:numFmt w:val="bullet"/>
      <w:pStyle w:val="ListParagraphLa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47F2B"/>
    <w:multiLevelType w:val="hybridMultilevel"/>
    <w:tmpl w:val="F0F2F2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00AFF"/>
    <w:multiLevelType w:val="multilevel"/>
    <w:tmpl w:val="A26C7D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2283EB0"/>
    <w:multiLevelType w:val="hybridMultilevel"/>
    <w:tmpl w:val="9C6A3D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06C0F"/>
    <w:multiLevelType w:val="hybridMultilevel"/>
    <w:tmpl w:val="8CB8D1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B1102F"/>
    <w:multiLevelType w:val="hybridMultilevel"/>
    <w:tmpl w:val="0C1CCC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B578F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7ED3526"/>
    <w:multiLevelType w:val="hybridMultilevel"/>
    <w:tmpl w:val="79FA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EA2D55"/>
    <w:multiLevelType w:val="multilevel"/>
    <w:tmpl w:val="B67E8CB4"/>
    <w:lvl w:ilvl="0">
      <w:start w:val="1"/>
      <w:numFmt w:val="decimal"/>
      <w:lvlText w:val="%1"/>
      <w:lvlJc w:val="left"/>
      <w:pPr>
        <w:ind w:left="480" w:hanging="480"/>
      </w:pPr>
      <w:rPr>
        <w:rFonts w:ascii="Arial Bold" w:hAnsi="Arial Bold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Arial Bold" w:hAnsi="Arial Bold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 Bold" w:hAnsi="Arial Bold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rial Bold" w:hAnsi="Arial Bold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Arial Bold" w:hAnsi="Arial Bold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Arial Bold" w:hAnsi="Arial Bold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Arial Bold" w:hAnsi="Arial Bold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Arial Bold" w:hAnsi="Arial Bold"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ascii="Arial Bold" w:hAnsi="Arial Bold" w:hint="default"/>
      </w:rPr>
    </w:lvl>
  </w:abstractNum>
  <w:abstractNum w:abstractNumId="13" w15:restartNumberingAfterBreak="0">
    <w:nsid w:val="738501E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0"/>
  </w:num>
  <w:num w:numId="2">
    <w:abstractNumId w:val="8"/>
  </w:num>
  <w:num w:numId="3">
    <w:abstractNumId w:val="5"/>
  </w:num>
  <w:num w:numId="4">
    <w:abstractNumId w:val="7"/>
  </w:num>
  <w:num w:numId="5">
    <w:abstractNumId w:val="13"/>
  </w:num>
  <w:num w:numId="6">
    <w:abstractNumId w:val="0"/>
  </w:num>
  <w:num w:numId="7">
    <w:abstractNumId w:val="3"/>
  </w:num>
  <w:num w:numId="8">
    <w:abstractNumId w:val="1"/>
  </w:num>
  <w:num w:numId="9">
    <w:abstractNumId w:val="6"/>
  </w:num>
  <w:num w:numId="10">
    <w:abstractNumId w:val="9"/>
  </w:num>
  <w:num w:numId="11">
    <w:abstractNumId w:val="12"/>
  </w:num>
  <w:num w:numId="12">
    <w:abstractNumId w:val="4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C37"/>
    <w:rsid w:val="00011692"/>
    <w:rsid w:val="00032D0A"/>
    <w:rsid w:val="00061F80"/>
    <w:rsid w:val="000902D8"/>
    <w:rsid w:val="0009795F"/>
    <w:rsid w:val="000A1CAF"/>
    <w:rsid w:val="000B3ED1"/>
    <w:rsid w:val="000E736F"/>
    <w:rsid w:val="00110DD5"/>
    <w:rsid w:val="0011296A"/>
    <w:rsid w:val="00173182"/>
    <w:rsid w:val="00197C96"/>
    <w:rsid w:val="001B6181"/>
    <w:rsid w:val="00214B2F"/>
    <w:rsid w:val="00224C64"/>
    <w:rsid w:val="00251755"/>
    <w:rsid w:val="002654A1"/>
    <w:rsid w:val="002730D7"/>
    <w:rsid w:val="00283DD4"/>
    <w:rsid w:val="00291FFF"/>
    <w:rsid w:val="002B08D9"/>
    <w:rsid w:val="002B47F9"/>
    <w:rsid w:val="00326FC3"/>
    <w:rsid w:val="003310A0"/>
    <w:rsid w:val="00347CD8"/>
    <w:rsid w:val="00363D84"/>
    <w:rsid w:val="003A5B73"/>
    <w:rsid w:val="003E4EE3"/>
    <w:rsid w:val="004061A6"/>
    <w:rsid w:val="00432104"/>
    <w:rsid w:val="00435083"/>
    <w:rsid w:val="00442464"/>
    <w:rsid w:val="00450B93"/>
    <w:rsid w:val="00470E53"/>
    <w:rsid w:val="004761F2"/>
    <w:rsid w:val="00522456"/>
    <w:rsid w:val="00527671"/>
    <w:rsid w:val="00541B6D"/>
    <w:rsid w:val="00543993"/>
    <w:rsid w:val="00560751"/>
    <w:rsid w:val="00581348"/>
    <w:rsid w:val="00594592"/>
    <w:rsid w:val="005A3066"/>
    <w:rsid w:val="005F2C92"/>
    <w:rsid w:val="005F7283"/>
    <w:rsid w:val="006325AC"/>
    <w:rsid w:val="00654D97"/>
    <w:rsid w:val="00665C36"/>
    <w:rsid w:val="00665CBA"/>
    <w:rsid w:val="006743CE"/>
    <w:rsid w:val="00684846"/>
    <w:rsid w:val="006C144A"/>
    <w:rsid w:val="00712C63"/>
    <w:rsid w:val="0077123E"/>
    <w:rsid w:val="00771DDA"/>
    <w:rsid w:val="007946FE"/>
    <w:rsid w:val="00796046"/>
    <w:rsid w:val="007A0229"/>
    <w:rsid w:val="007B5E0A"/>
    <w:rsid w:val="007F66F4"/>
    <w:rsid w:val="0085095F"/>
    <w:rsid w:val="0085403B"/>
    <w:rsid w:val="0085551F"/>
    <w:rsid w:val="00865189"/>
    <w:rsid w:val="008753A9"/>
    <w:rsid w:val="00892768"/>
    <w:rsid w:val="008F09F3"/>
    <w:rsid w:val="00904C37"/>
    <w:rsid w:val="00916E4A"/>
    <w:rsid w:val="009501BC"/>
    <w:rsid w:val="00957DAA"/>
    <w:rsid w:val="00972380"/>
    <w:rsid w:val="009C32FB"/>
    <w:rsid w:val="009F1067"/>
    <w:rsid w:val="00A37DB8"/>
    <w:rsid w:val="00A45421"/>
    <w:rsid w:val="00A56AA9"/>
    <w:rsid w:val="00A57005"/>
    <w:rsid w:val="00A61A98"/>
    <w:rsid w:val="00A87D96"/>
    <w:rsid w:val="00AA2E60"/>
    <w:rsid w:val="00AA4E81"/>
    <w:rsid w:val="00AA7A78"/>
    <w:rsid w:val="00AC3118"/>
    <w:rsid w:val="00AD3C21"/>
    <w:rsid w:val="00AD7963"/>
    <w:rsid w:val="00B35B8D"/>
    <w:rsid w:val="00BC757A"/>
    <w:rsid w:val="00BF46A2"/>
    <w:rsid w:val="00C034DD"/>
    <w:rsid w:val="00C323E4"/>
    <w:rsid w:val="00CD3D86"/>
    <w:rsid w:val="00CD7137"/>
    <w:rsid w:val="00CF2402"/>
    <w:rsid w:val="00D01004"/>
    <w:rsid w:val="00D230AC"/>
    <w:rsid w:val="00DD3AE2"/>
    <w:rsid w:val="00DF43FD"/>
    <w:rsid w:val="00E26230"/>
    <w:rsid w:val="00E349EA"/>
    <w:rsid w:val="00E82B02"/>
    <w:rsid w:val="00EC2328"/>
    <w:rsid w:val="00EE5995"/>
    <w:rsid w:val="00EE718F"/>
    <w:rsid w:val="00F043C4"/>
    <w:rsid w:val="00F11173"/>
    <w:rsid w:val="00F867CD"/>
    <w:rsid w:val="00F92E69"/>
    <w:rsid w:val="00FB4467"/>
    <w:rsid w:val="00FC24A7"/>
    <w:rsid w:val="00FD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EF0539"/>
  <w15:docId w15:val="{BBB70AC7-E811-43F3-B22D-4ED289BC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181"/>
    <w:pPr>
      <w:spacing w:after="0" w:line="240" w:lineRule="auto"/>
    </w:pPr>
    <w:rPr>
      <w:rFonts w:ascii="Cambria" w:hAnsi="Cambr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181"/>
    <w:pPr>
      <w:keepNext/>
      <w:keepLines/>
      <w:spacing w:before="240"/>
      <w:outlineLvl w:val="0"/>
    </w:pPr>
    <w:rPr>
      <w:rFonts w:asciiTheme="minorHAnsi" w:eastAsiaTheme="majorEastAsia" w:hAnsiTheme="minorHAnsi" w:cstheme="majorBidi"/>
      <w:b/>
      <w:color w:val="283756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181"/>
    <w:pPr>
      <w:keepNext/>
      <w:keepLines/>
      <w:spacing w:before="40"/>
      <w:outlineLvl w:val="1"/>
    </w:pPr>
    <w:rPr>
      <w:rFonts w:asciiTheme="minorHAnsi" w:eastAsiaTheme="majorEastAsia" w:hAnsiTheme="minorHAnsi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181"/>
    <w:pPr>
      <w:keepNext/>
      <w:keepLines/>
      <w:spacing w:before="40"/>
      <w:outlineLvl w:val="2"/>
    </w:pPr>
    <w:rPr>
      <w:rFonts w:asciiTheme="minorHAnsi" w:eastAsiaTheme="majorEastAsia" w:hAnsiTheme="minorHAnsi" w:cstheme="majorBidi"/>
      <w:b/>
      <w:color w:val="283756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6181"/>
    <w:pPr>
      <w:keepNext/>
      <w:keepLines/>
      <w:spacing w:before="40"/>
      <w:outlineLvl w:val="3"/>
    </w:pPr>
    <w:rPr>
      <w:rFonts w:asciiTheme="minorHAnsi" w:eastAsiaTheme="majorEastAsia" w:hAnsiTheme="minorHAnsi" w:cstheme="majorBidi"/>
      <w:b/>
      <w:iCs/>
      <w:color w:val="2837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6181"/>
    <w:rPr>
      <w:rFonts w:eastAsiaTheme="majorEastAsia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6181"/>
    <w:rPr>
      <w:rFonts w:eastAsiaTheme="majorEastAsia" w:cstheme="majorBidi"/>
      <w:b/>
      <w:color w:val="283756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B6181"/>
    <w:rPr>
      <w:rFonts w:eastAsiaTheme="majorEastAsia" w:cstheme="majorBidi"/>
      <w:b/>
      <w:iCs/>
      <w:color w:val="283756"/>
      <w:sz w:val="20"/>
    </w:rPr>
  </w:style>
  <w:style w:type="table" w:styleId="TableGrid">
    <w:name w:val="Table Grid"/>
    <w:basedOn w:val="TableNormal"/>
    <w:uiPriority w:val="59"/>
    <w:rsid w:val="001B61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6181"/>
    <w:pPr>
      <w:tabs>
        <w:tab w:val="center" w:pos="4680"/>
        <w:tab w:val="right" w:pos="9360"/>
      </w:tabs>
    </w:pPr>
    <w:rPr>
      <w:color w:val="7E808B"/>
    </w:rPr>
  </w:style>
  <w:style w:type="character" w:customStyle="1" w:styleId="HeaderChar">
    <w:name w:val="Header Char"/>
    <w:basedOn w:val="DefaultParagraphFont"/>
    <w:link w:val="Header"/>
    <w:uiPriority w:val="99"/>
    <w:rsid w:val="001B6181"/>
    <w:rPr>
      <w:rFonts w:ascii="Cambria" w:hAnsi="Cambria"/>
      <w:color w:val="7E808B"/>
      <w:sz w:val="20"/>
    </w:rPr>
  </w:style>
  <w:style w:type="paragraph" w:styleId="Footer">
    <w:name w:val="footer"/>
    <w:basedOn w:val="Normal"/>
    <w:link w:val="FooterChar"/>
    <w:uiPriority w:val="99"/>
    <w:unhideWhenUsed/>
    <w:rsid w:val="001B6181"/>
    <w:pPr>
      <w:tabs>
        <w:tab w:val="center" w:pos="4680"/>
        <w:tab w:val="right" w:pos="9360"/>
      </w:tabs>
    </w:pPr>
    <w:rPr>
      <w:color w:val="7E808B"/>
    </w:rPr>
  </w:style>
  <w:style w:type="character" w:customStyle="1" w:styleId="FooterChar">
    <w:name w:val="Footer Char"/>
    <w:basedOn w:val="DefaultParagraphFont"/>
    <w:link w:val="Footer"/>
    <w:uiPriority w:val="99"/>
    <w:rsid w:val="001B6181"/>
    <w:rPr>
      <w:rFonts w:ascii="Cambria" w:hAnsi="Cambria"/>
      <w:color w:val="7E808B"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1B61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2D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D0A"/>
    <w:rPr>
      <w:rFonts w:ascii="Tahoma" w:eastAsia="Times New Roman" w:hAnsi="Tahoma" w:cs="Tahoma"/>
      <w:color w:val="000000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B6181"/>
    <w:rPr>
      <w:rFonts w:eastAsiaTheme="majorEastAsia" w:cstheme="majorBidi"/>
      <w:b/>
      <w:color w:val="283756"/>
      <w:sz w:val="40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03B"/>
    <w:pPr>
      <w:pBdr>
        <w:bottom w:val="single" w:sz="4" w:space="10" w:color="4F81BD" w:themeColor="accent1"/>
      </w:pBdr>
      <w:spacing w:before="240" w:after="240"/>
      <w:ind w:left="864" w:right="864"/>
    </w:pPr>
    <w:rPr>
      <w:i/>
      <w:iCs/>
      <w:color w:val="2F537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03B"/>
    <w:rPr>
      <w:rFonts w:ascii="Cambria" w:hAnsi="Cambria"/>
      <w:i/>
      <w:iCs/>
      <w:color w:val="2F537E"/>
      <w:sz w:val="20"/>
    </w:rPr>
  </w:style>
  <w:style w:type="character" w:styleId="PlaceholderText">
    <w:name w:val="Placeholder Text"/>
    <w:basedOn w:val="DefaultParagraphFont"/>
    <w:uiPriority w:val="99"/>
    <w:semiHidden/>
    <w:rsid w:val="00527671"/>
    <w:rPr>
      <w:color w:val="808080"/>
    </w:rPr>
  </w:style>
  <w:style w:type="paragraph" w:customStyle="1" w:styleId="BlockParagraph">
    <w:name w:val="Block Paragraph"/>
    <w:basedOn w:val="Normal"/>
    <w:link w:val="BlockParagraphChar"/>
    <w:qFormat/>
    <w:rsid w:val="001B6181"/>
    <w:pPr>
      <w:spacing w:after="200"/>
    </w:pPr>
  </w:style>
  <w:style w:type="character" w:customStyle="1" w:styleId="BlockParagraphChar">
    <w:name w:val="Block Paragraph Char"/>
    <w:basedOn w:val="DefaultParagraphFont"/>
    <w:link w:val="BlockParagraph"/>
    <w:rsid w:val="001B6181"/>
    <w:rPr>
      <w:rFonts w:ascii="Cambria" w:hAnsi="Cambria"/>
      <w:sz w:val="20"/>
    </w:rPr>
  </w:style>
  <w:style w:type="paragraph" w:customStyle="1" w:styleId="HeaderTitle">
    <w:name w:val="Header Title"/>
    <w:basedOn w:val="Normal"/>
    <w:link w:val="HeaderTitleChar"/>
    <w:qFormat/>
    <w:rsid w:val="001B6181"/>
    <w:pPr>
      <w:jc w:val="right"/>
    </w:pPr>
    <w:rPr>
      <w:rFonts w:ascii="Calibri" w:hAnsi="Calibri"/>
      <w:b/>
      <w:caps/>
      <w:color w:val="F37021"/>
      <w:sz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B6181"/>
    <w:rPr>
      <w:rFonts w:ascii="Cambria" w:hAnsi="Cambria"/>
      <w:sz w:val="20"/>
    </w:rPr>
  </w:style>
  <w:style w:type="paragraph" w:customStyle="1" w:styleId="ListParagraphLast">
    <w:name w:val="List Paragraph Last"/>
    <w:basedOn w:val="ListParagraph"/>
    <w:link w:val="ListParagraphLastChar"/>
    <w:qFormat/>
    <w:rsid w:val="001B6181"/>
    <w:pPr>
      <w:numPr>
        <w:numId w:val="12"/>
      </w:numPr>
      <w:spacing w:after="200"/>
    </w:pPr>
  </w:style>
  <w:style w:type="character" w:customStyle="1" w:styleId="ListParagraphLastChar">
    <w:name w:val="List Paragraph Last Char"/>
    <w:basedOn w:val="ListParagraphChar"/>
    <w:link w:val="ListParagraphLast"/>
    <w:rsid w:val="001B6181"/>
    <w:rPr>
      <w:rFonts w:ascii="Cambria" w:hAnsi="Cambria"/>
      <w:sz w:val="20"/>
    </w:rPr>
  </w:style>
  <w:style w:type="character" w:customStyle="1" w:styleId="ListSubtitle">
    <w:name w:val="List Subtitle"/>
    <w:basedOn w:val="DefaultParagraphFont"/>
    <w:uiPriority w:val="1"/>
    <w:qFormat/>
    <w:rsid w:val="001B6181"/>
    <w:rPr>
      <w:b/>
    </w:rPr>
  </w:style>
  <w:style w:type="paragraph" w:styleId="NoSpacing">
    <w:name w:val="No Spacing"/>
    <w:uiPriority w:val="1"/>
    <w:qFormat/>
    <w:rsid w:val="001B6181"/>
    <w:pPr>
      <w:spacing w:after="0" w:line="240" w:lineRule="auto"/>
    </w:pPr>
    <w:rPr>
      <w:rFonts w:ascii="Cambria" w:hAnsi="Cambria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B618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181"/>
    <w:rPr>
      <w:rFonts w:ascii="Cambria" w:hAnsi="Cambria"/>
      <w:i/>
      <w:iCs/>
      <w:color w:val="404040" w:themeColor="text1" w:themeTint="BF"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181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B6181"/>
    <w:rPr>
      <w:rFonts w:eastAsiaTheme="minorEastAsia"/>
      <w:color w:val="5A5A5A" w:themeColor="text1" w:themeTint="A5"/>
      <w:spacing w:val="15"/>
    </w:rPr>
  </w:style>
  <w:style w:type="paragraph" w:customStyle="1" w:styleId="TableBody">
    <w:name w:val="Table Body"/>
    <w:basedOn w:val="Normal"/>
    <w:link w:val="TableBodyChar"/>
    <w:qFormat/>
    <w:rsid w:val="001B6181"/>
    <w:rPr>
      <w:rFonts w:eastAsia="Times New Roman" w:cs="Times New Roman"/>
      <w:szCs w:val="24"/>
    </w:rPr>
  </w:style>
  <w:style w:type="character" w:customStyle="1" w:styleId="TableBodyChar">
    <w:name w:val="Table Body Char"/>
    <w:basedOn w:val="DefaultParagraphFont"/>
    <w:link w:val="TableBody"/>
    <w:rsid w:val="001B6181"/>
    <w:rPr>
      <w:rFonts w:ascii="Cambria" w:eastAsia="Times New Roman" w:hAnsi="Cambria" w:cs="Times New Roman"/>
      <w:sz w:val="20"/>
      <w:szCs w:val="24"/>
    </w:rPr>
  </w:style>
  <w:style w:type="paragraph" w:customStyle="1" w:styleId="TableHead">
    <w:name w:val="Table Head"/>
    <w:basedOn w:val="Normal"/>
    <w:link w:val="TableHeadChar"/>
    <w:qFormat/>
    <w:rsid w:val="001B6181"/>
    <w:pPr>
      <w:jc w:val="center"/>
    </w:pPr>
    <w:rPr>
      <w:rFonts w:ascii="Calibri" w:hAnsi="Calibri"/>
      <w:b/>
      <w:color w:val="FFFFFF"/>
    </w:rPr>
  </w:style>
  <w:style w:type="character" w:customStyle="1" w:styleId="TableHeadChar">
    <w:name w:val="Table Head Char"/>
    <w:basedOn w:val="DefaultParagraphFont"/>
    <w:link w:val="TableHead"/>
    <w:rsid w:val="001B6181"/>
    <w:rPr>
      <w:rFonts w:ascii="Calibri" w:hAnsi="Calibri"/>
      <w:b/>
      <w:color w:val="FFFFFF"/>
      <w:sz w:val="20"/>
    </w:rPr>
  </w:style>
  <w:style w:type="paragraph" w:customStyle="1" w:styleId="TableSubhead">
    <w:name w:val="Table Subhead"/>
    <w:basedOn w:val="Normal"/>
    <w:link w:val="TableSubheadChar"/>
    <w:qFormat/>
    <w:rsid w:val="001B6181"/>
    <w:pPr>
      <w:jc w:val="center"/>
    </w:pPr>
    <w:rPr>
      <w:rFonts w:ascii="Calibri" w:hAnsi="Calibri"/>
      <w:b/>
    </w:rPr>
  </w:style>
  <w:style w:type="character" w:customStyle="1" w:styleId="TableSubheadChar">
    <w:name w:val="Table Subhead Char"/>
    <w:basedOn w:val="DefaultParagraphFont"/>
    <w:link w:val="TableSubhead"/>
    <w:rsid w:val="001B6181"/>
    <w:rPr>
      <w:rFonts w:ascii="Calibri" w:hAnsi="Calibri"/>
      <w:b/>
      <w:sz w:val="20"/>
    </w:rPr>
  </w:style>
  <w:style w:type="paragraph" w:styleId="Title">
    <w:name w:val="Title"/>
    <w:basedOn w:val="Normal"/>
    <w:next w:val="Normal"/>
    <w:link w:val="TitleChar"/>
    <w:qFormat/>
    <w:rsid w:val="001B6181"/>
    <w:pPr>
      <w:contextualSpacing/>
      <w:jc w:val="center"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1B6181"/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HeaderTitleChar">
    <w:name w:val="Header Title Char"/>
    <w:basedOn w:val="TitleChar"/>
    <w:link w:val="HeaderTitle"/>
    <w:rsid w:val="00173182"/>
    <w:rPr>
      <w:rFonts w:ascii="Calibri" w:eastAsiaTheme="majorEastAsia" w:hAnsi="Calibri" w:cstheme="majorBidi"/>
      <w:b/>
      <w:caps/>
      <w:color w:val="F37021"/>
      <w:spacing w:val="-10"/>
      <w:kern w:val="28"/>
      <w:sz w:val="32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7946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46FE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46FE"/>
    <w:rPr>
      <w:rFonts w:ascii="Cambria" w:hAnsi="Cambr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46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46FE"/>
    <w:rPr>
      <w:rFonts w:ascii="Cambria" w:hAnsi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ropbox\~McKinnon-Mulherin\2419%20Shipley%20Macros\Third_Draft\Shipley%20Styles_r10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8B2CD1-5514-4112-9595-F2938C21BF25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09e38a2e-f67d-4358-a6e2-490482eb330b"/>
  </ds:schemaRefs>
</ds:datastoreItem>
</file>

<file path=customXml/itemProps2.xml><?xml version="1.0" encoding="utf-8"?>
<ds:datastoreItem xmlns:ds="http://schemas.openxmlformats.org/officeDocument/2006/customXml" ds:itemID="{7C692611-6B13-4E58-B427-E1942853FB56}"/>
</file>

<file path=customXml/itemProps3.xml><?xml version="1.0" encoding="utf-8"?>
<ds:datastoreItem xmlns:ds="http://schemas.openxmlformats.org/officeDocument/2006/customXml" ds:itemID="{6ADC142D-BE24-414F-B734-527F51F430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Shipley Styles_r10</Template>
  <TotalTime>16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Section Organizer</vt:lpstr>
    </vt:vector>
  </TitlesOfParts>
  <Company>Windows User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Section Organizer</dc:title>
  <dc:creator/>
  <cp:lastModifiedBy>Gwyn Allred</cp:lastModifiedBy>
  <cp:revision>7</cp:revision>
  <cp:lastPrinted>2017-03-19T00:00:00Z</cp:lastPrinted>
  <dcterms:created xsi:type="dcterms:W3CDTF">2017-05-25T18:18:00Z</dcterms:created>
  <dcterms:modified xsi:type="dcterms:W3CDTF">2021-08-11T15:14:00Z</dcterms:modified>
  <cp:category>Tools and Templates</cp:category>
  <dc:language>English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0x01010098C928951B13B741A6F7DCA4CE5A8230</vt:lpwstr>
  </property>
</Properties>
</file>