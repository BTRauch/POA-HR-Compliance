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2DFC98" w14:textId="46212195" w:rsidR="00CA77A3" w:rsidRPr="001B440B" w:rsidRDefault="00CD6C7D" w:rsidP="002A47D2">
      <w:pPr>
        <w:pStyle w:val="Title"/>
        <w:rPr>
          <w:szCs w:val="16"/>
        </w:rPr>
      </w:pPr>
      <w:r w:rsidRPr="009505C0">
        <w:t>Proposal Kickoff Meeting</w:t>
      </w:r>
      <w:r w:rsidR="00190EE3">
        <w:t xml:space="preserve"> &amp; </w:t>
      </w:r>
      <w:r w:rsidR="00387401">
        <w:t>Development</w:t>
      </w:r>
      <w:r w:rsidRPr="009505C0">
        <w:t xml:space="preserve"> Checklist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3690"/>
        <w:gridCol w:w="3339"/>
        <w:gridCol w:w="3339"/>
      </w:tblGrid>
      <w:tr w:rsidR="007D1802" w:rsidRPr="009505C0" w14:paraId="35D0E2B3" w14:textId="77777777" w:rsidTr="00022593">
        <w:trPr>
          <w:trHeight w:val="288"/>
        </w:trPr>
        <w:tc>
          <w:tcPr>
            <w:tcW w:w="3690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3403813" w14:textId="2D440A57" w:rsidR="00387401" w:rsidRPr="009505C0" w:rsidRDefault="007D1802" w:rsidP="002A47D2">
            <w:pPr>
              <w:pStyle w:val="TableBody"/>
            </w:pPr>
            <w:r w:rsidRPr="009505C0">
              <w:t xml:space="preserve">Proposal Name and </w:t>
            </w:r>
            <w:r w:rsidR="00387401">
              <w:t>Solicitation</w:t>
            </w:r>
            <w:r w:rsidRPr="009505C0">
              <w:t xml:space="preserve"> Number:</w:t>
            </w:r>
          </w:p>
        </w:tc>
        <w:tc>
          <w:tcPr>
            <w:tcW w:w="3339" w:type="dxa"/>
            <w:tcBorders>
              <w:top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B3F71C" w14:textId="65D32966" w:rsidR="007D1802" w:rsidRPr="009505C0" w:rsidRDefault="007D1802" w:rsidP="002A47D2">
            <w:pPr>
              <w:pStyle w:val="TableBody"/>
            </w:pPr>
          </w:p>
        </w:tc>
        <w:sdt>
          <w:sdtPr>
            <w:rPr>
              <w:sz w:val="16"/>
              <w:szCs w:val="16"/>
            </w:rPr>
            <w:alias w:val="Contract Number"/>
            <w:tag w:val="contractNumber"/>
            <w:id w:val="-1780484211"/>
            <w:placeholder>
              <w:docPart w:val="C1D0EE281D14431DA2288D67E73685F7"/>
            </w:placeholder>
            <w:text/>
          </w:sdtPr>
          <w:sdtEndPr/>
          <w:sdtContent>
            <w:tc>
              <w:tcPr>
                <w:tcW w:w="3339" w:type="dxa"/>
                <w:tcBorders>
                  <w:top w:val="double" w:sz="4" w:space="0" w:color="auto"/>
                  <w:bottom w:val="single" w:sz="4" w:space="0" w:color="auto"/>
                  <w:right w:val="double" w:sz="4" w:space="0" w:color="auto"/>
                </w:tcBorders>
                <w:shd w:val="clear" w:color="auto" w:fill="auto"/>
                <w:vAlign w:val="center"/>
              </w:tcPr>
              <w:p w14:paraId="301BCE94" w14:textId="2507CDAD" w:rsidR="007D1802" w:rsidRPr="009505C0" w:rsidRDefault="00387401" w:rsidP="002A47D2">
                <w:pPr>
                  <w:pStyle w:val="TableBody"/>
                </w:pPr>
                <w:r w:rsidRPr="008D11B9">
                  <w:rPr>
                    <w:sz w:val="16"/>
                    <w:szCs w:val="16"/>
                  </w:rPr>
                  <w:t>Solicitation</w:t>
                </w:r>
                <w:r w:rsidR="008D11B9" w:rsidRPr="008D11B9">
                  <w:rPr>
                    <w:sz w:val="16"/>
                    <w:szCs w:val="16"/>
                  </w:rPr>
                  <w:t xml:space="preserve"> Number:</w:t>
                </w:r>
              </w:p>
            </w:tc>
          </w:sdtContent>
        </w:sdt>
      </w:tr>
      <w:tr w:rsidR="007D1802" w:rsidRPr="009505C0" w14:paraId="5B68F56A" w14:textId="77777777" w:rsidTr="00022593">
        <w:trPr>
          <w:trHeight w:val="288"/>
        </w:trPr>
        <w:tc>
          <w:tcPr>
            <w:tcW w:w="3690" w:type="dxa"/>
            <w:tcBorders>
              <w:top w:val="sing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2995CC30" w14:textId="77777777" w:rsidR="007D1802" w:rsidRPr="00B56AC1" w:rsidRDefault="007D1802" w:rsidP="002A47D2">
            <w:pPr>
              <w:pStyle w:val="TableBody"/>
            </w:pPr>
            <w:r w:rsidRPr="00B56AC1">
              <w:t>Proposal Manager:</w:t>
            </w:r>
          </w:p>
        </w:tc>
        <w:tc>
          <w:tcPr>
            <w:tcW w:w="6678" w:type="dxa"/>
            <w:gridSpan w:val="2"/>
            <w:tcBorders>
              <w:top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2C71B23" w14:textId="74D6621E" w:rsidR="007D1802" w:rsidRPr="009505C0" w:rsidRDefault="007D1802" w:rsidP="002A47D2">
            <w:pPr>
              <w:pStyle w:val="TableBody"/>
            </w:pPr>
          </w:p>
        </w:tc>
      </w:tr>
      <w:tr w:rsidR="007D1802" w:rsidRPr="009505C0" w14:paraId="7850A6E2" w14:textId="77777777" w:rsidTr="00022593">
        <w:trPr>
          <w:trHeight w:val="288"/>
        </w:trPr>
        <w:tc>
          <w:tcPr>
            <w:tcW w:w="3690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49BCC55" w14:textId="77777777" w:rsidR="007D1802" w:rsidRPr="00B56AC1" w:rsidRDefault="007D1802" w:rsidP="002A47D2">
            <w:pPr>
              <w:pStyle w:val="TableBody"/>
            </w:pPr>
            <w:r w:rsidRPr="00B56AC1">
              <w:t>Meeting Date and Time:</w:t>
            </w:r>
          </w:p>
        </w:tc>
        <w:tc>
          <w:tcPr>
            <w:tcW w:w="6678" w:type="dxa"/>
            <w:gridSpan w:val="2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7FAB723" w14:textId="0DBB4DDF" w:rsidR="007D1802" w:rsidRPr="009505C0" w:rsidRDefault="007D1802" w:rsidP="002A47D2">
            <w:pPr>
              <w:pStyle w:val="TableBody"/>
            </w:pPr>
          </w:p>
        </w:tc>
      </w:tr>
      <w:tr w:rsidR="007D1802" w:rsidRPr="009505C0" w14:paraId="3BF9E1B0" w14:textId="77777777" w:rsidTr="00022593">
        <w:trPr>
          <w:trHeight w:val="288"/>
        </w:trPr>
        <w:tc>
          <w:tcPr>
            <w:tcW w:w="3690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91F1EE4" w14:textId="77777777" w:rsidR="007D1802" w:rsidRPr="00B56AC1" w:rsidRDefault="007D1802" w:rsidP="002A47D2">
            <w:pPr>
              <w:pStyle w:val="TableBody"/>
            </w:pPr>
            <w:r w:rsidRPr="00B56AC1">
              <w:t>Meeting Room:</w:t>
            </w:r>
          </w:p>
        </w:tc>
        <w:tc>
          <w:tcPr>
            <w:tcW w:w="6678" w:type="dxa"/>
            <w:gridSpan w:val="2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49F0F528" w14:textId="0CE369E0" w:rsidR="007D1802" w:rsidRPr="009505C0" w:rsidRDefault="007D1802" w:rsidP="002A47D2">
            <w:pPr>
              <w:pStyle w:val="TableBody"/>
            </w:pPr>
          </w:p>
        </w:tc>
      </w:tr>
    </w:tbl>
    <w:p w14:paraId="7C53F4D3" w14:textId="77777777" w:rsidR="00A71156" w:rsidRDefault="00A71156" w:rsidP="001730D6"/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479"/>
        <w:gridCol w:w="2997"/>
        <w:gridCol w:w="1711"/>
        <w:gridCol w:w="479"/>
        <w:gridCol w:w="2991"/>
        <w:gridCol w:w="1711"/>
      </w:tblGrid>
      <w:tr w:rsidR="007D1802" w:rsidRPr="009505C0" w14:paraId="3F4478F7" w14:textId="77777777" w:rsidTr="00022593">
        <w:trPr>
          <w:trHeight w:val="288"/>
        </w:trPr>
        <w:tc>
          <w:tcPr>
            <w:tcW w:w="10368" w:type="dxa"/>
            <w:gridSpan w:val="6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5B92"/>
            <w:vAlign w:val="center"/>
          </w:tcPr>
          <w:p w14:paraId="3BE44554" w14:textId="77777777" w:rsidR="007D1802" w:rsidRPr="009505C0" w:rsidRDefault="007D1802" w:rsidP="002A47D2">
            <w:pPr>
              <w:pStyle w:val="TableHead"/>
            </w:pPr>
            <w:r w:rsidRPr="009505C0">
              <w:t>Kickoff Meeting Attendees</w:t>
            </w:r>
          </w:p>
        </w:tc>
      </w:tr>
      <w:tr w:rsidR="007D1802" w:rsidRPr="009505C0" w14:paraId="18E344BB" w14:textId="77777777" w:rsidTr="00022593">
        <w:trPr>
          <w:trHeight w:val="288"/>
        </w:trPr>
        <w:tc>
          <w:tcPr>
            <w:tcW w:w="3453" w:type="dxa"/>
            <w:gridSpan w:val="2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0E16037" w14:textId="77777777" w:rsidR="007D1802" w:rsidRPr="00022593" w:rsidRDefault="007D1802" w:rsidP="00F153F3">
            <w:pPr>
              <w:rPr>
                <w:b/>
              </w:rPr>
            </w:pPr>
            <w:r w:rsidRPr="00022593">
              <w:rPr>
                <w:b/>
              </w:rPr>
              <w:t>Name</w:t>
            </w:r>
          </w:p>
        </w:tc>
        <w:tc>
          <w:tcPr>
            <w:tcW w:w="1724" w:type="dxa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34F892" w14:textId="77777777" w:rsidR="007D1802" w:rsidRPr="00022593" w:rsidRDefault="007D1802" w:rsidP="00F153F3">
            <w:pPr>
              <w:rPr>
                <w:b/>
              </w:rPr>
            </w:pPr>
            <w:r w:rsidRPr="00022593">
              <w:rPr>
                <w:b/>
              </w:rPr>
              <w:t>Date Notified</w:t>
            </w:r>
          </w:p>
        </w:tc>
        <w:tc>
          <w:tcPr>
            <w:tcW w:w="3467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830C3AC" w14:textId="77777777" w:rsidR="007D1802" w:rsidRPr="00022593" w:rsidRDefault="007D1802" w:rsidP="00F153F3">
            <w:pPr>
              <w:rPr>
                <w:b/>
              </w:rPr>
            </w:pPr>
            <w:r w:rsidRPr="00022593">
              <w:rPr>
                <w:b/>
              </w:rPr>
              <w:t>Name</w:t>
            </w:r>
          </w:p>
        </w:tc>
        <w:tc>
          <w:tcPr>
            <w:tcW w:w="1724" w:type="dxa"/>
            <w:tcBorders>
              <w:top w:val="double" w:sz="4" w:space="0" w:color="auto"/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51CF4DAA" w14:textId="77777777" w:rsidR="007D1802" w:rsidRPr="00022593" w:rsidRDefault="007D1802" w:rsidP="00F153F3">
            <w:pPr>
              <w:rPr>
                <w:b/>
              </w:rPr>
            </w:pPr>
            <w:r w:rsidRPr="00022593">
              <w:rPr>
                <w:b/>
              </w:rPr>
              <w:t>Date Notified</w:t>
            </w:r>
          </w:p>
        </w:tc>
      </w:tr>
      <w:tr w:rsidR="009C4008" w:rsidRPr="009505C0" w14:paraId="0D4AC009" w14:textId="77777777" w:rsidTr="00022593">
        <w:trPr>
          <w:trHeight w:val="288"/>
        </w:trPr>
        <w:tc>
          <w:tcPr>
            <w:tcW w:w="418" w:type="dxa"/>
            <w:tcBorders>
              <w:left w:val="double" w:sz="4" w:space="0" w:color="auto"/>
              <w:right w:val="nil"/>
            </w:tcBorders>
            <w:shd w:val="clear" w:color="auto" w:fill="auto"/>
            <w:vAlign w:val="center"/>
          </w:tcPr>
          <w:p w14:paraId="61D088D5" w14:textId="6A285F8B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01"/>
            <w:tag w:val="attendeeName01"/>
            <w:id w:val="1384753879"/>
            <w:placeholder>
              <w:docPart w:val="EF5E750843154C01B39C73B8F4786492"/>
            </w:placeholder>
            <w:showingPlcHdr/>
            <w:text/>
          </w:sdtPr>
          <w:sdtEndPr/>
          <w:sdtContent>
            <w:tc>
              <w:tcPr>
                <w:tcW w:w="3035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181E377C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01"/>
            <w:tag w:val="attendeeDate01"/>
            <w:id w:val="-1577593739"/>
            <w:placeholder>
              <w:docPart w:val="8FDE58870ACC4F85BFDEF60AE9C61071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shd w:val="clear" w:color="auto" w:fill="auto"/>
                <w:vAlign w:val="center"/>
              </w:tcPr>
              <w:p w14:paraId="5A435D4C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  <w:tc>
          <w:tcPr>
            <w:tcW w:w="439" w:type="dxa"/>
            <w:tcBorders>
              <w:right w:val="nil"/>
            </w:tcBorders>
            <w:shd w:val="clear" w:color="auto" w:fill="auto"/>
            <w:vAlign w:val="center"/>
          </w:tcPr>
          <w:p w14:paraId="655F10DD" w14:textId="04188734" w:rsidR="009C4008" w:rsidRPr="00F153F3" w:rsidRDefault="003414B0" w:rsidP="002A47D2">
            <w:pPr>
              <w:pStyle w:val="TableBody"/>
            </w:pPr>
            <w:fldSimple w:instr=" seq attendeeCountLeft ">
              <w:r w:rsidR="004A7B2A">
                <w:rPr>
                  <w:noProof/>
                </w:rPr>
                <w:t>2</w:t>
              </w:r>
            </w:fldSimple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02"/>
            <w:tag w:val="attendeeName02"/>
            <w:id w:val="-1518378282"/>
            <w:placeholder>
              <w:docPart w:val="2DED13D69A7947C8A4A52417A29E95A2"/>
            </w:placeholder>
            <w:showingPlcHdr/>
            <w:text/>
          </w:sdtPr>
          <w:sdtEndPr/>
          <w:sdtContent>
            <w:tc>
              <w:tcPr>
                <w:tcW w:w="3028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0B16C97A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02"/>
            <w:tag w:val="attendeeDate02"/>
            <w:id w:val="189576588"/>
            <w:placeholder>
              <w:docPart w:val="2BC69B99E4B746E19DD8B2ADC5EB0883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tcBorders>
                  <w:right w:val="double" w:sz="4" w:space="0" w:color="auto"/>
                </w:tcBorders>
                <w:shd w:val="clear" w:color="auto" w:fill="auto"/>
                <w:vAlign w:val="center"/>
              </w:tcPr>
              <w:p w14:paraId="043C02F9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</w:tr>
      <w:tr w:rsidR="009C4008" w:rsidRPr="009505C0" w14:paraId="75E56CDB" w14:textId="77777777" w:rsidTr="00022593">
        <w:trPr>
          <w:trHeight w:val="288"/>
        </w:trPr>
        <w:tc>
          <w:tcPr>
            <w:tcW w:w="418" w:type="dxa"/>
            <w:tcBorders>
              <w:left w:val="double" w:sz="4" w:space="0" w:color="auto"/>
              <w:right w:val="nil"/>
            </w:tcBorders>
            <w:shd w:val="clear" w:color="auto" w:fill="auto"/>
            <w:vAlign w:val="center"/>
          </w:tcPr>
          <w:p w14:paraId="07B5C7E1" w14:textId="096F9E57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03"/>
            <w:tag w:val="attendeeName03"/>
            <w:id w:val="581964272"/>
            <w:placeholder>
              <w:docPart w:val="5AB5361DD66A45D497254EB5D81AD85F"/>
            </w:placeholder>
            <w:showingPlcHdr/>
            <w:text/>
          </w:sdtPr>
          <w:sdtEndPr/>
          <w:sdtContent>
            <w:tc>
              <w:tcPr>
                <w:tcW w:w="3035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63C1B576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03"/>
            <w:tag w:val="attendeeDate03"/>
            <w:id w:val="-1472127848"/>
            <w:placeholder>
              <w:docPart w:val="F336EB281F8A443C89AD5C3EC8ADA15E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shd w:val="clear" w:color="auto" w:fill="auto"/>
                <w:vAlign w:val="center"/>
              </w:tcPr>
              <w:p w14:paraId="195B6EF3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  <w:tc>
          <w:tcPr>
            <w:tcW w:w="439" w:type="dxa"/>
            <w:tcBorders>
              <w:right w:val="nil"/>
            </w:tcBorders>
            <w:shd w:val="clear" w:color="auto" w:fill="auto"/>
            <w:vAlign w:val="center"/>
          </w:tcPr>
          <w:p w14:paraId="63BC1626" w14:textId="77817125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04"/>
            <w:tag w:val="attendeeName04"/>
            <w:id w:val="-745646995"/>
            <w:placeholder>
              <w:docPart w:val="17B3B3BF933749B59650BAD09028D296"/>
            </w:placeholder>
            <w:showingPlcHdr/>
            <w:text/>
          </w:sdtPr>
          <w:sdtEndPr/>
          <w:sdtContent>
            <w:tc>
              <w:tcPr>
                <w:tcW w:w="3028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41AAA0A6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04"/>
            <w:tag w:val="attendeeDate04"/>
            <w:id w:val="1836727364"/>
            <w:placeholder>
              <w:docPart w:val="4FE3047C01BC419B9E2E95493026BAAD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tcBorders>
                  <w:right w:val="double" w:sz="4" w:space="0" w:color="auto"/>
                </w:tcBorders>
                <w:shd w:val="clear" w:color="auto" w:fill="auto"/>
                <w:vAlign w:val="center"/>
              </w:tcPr>
              <w:p w14:paraId="49E1C8E9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</w:tr>
      <w:tr w:rsidR="009C4008" w:rsidRPr="009505C0" w14:paraId="3291D278" w14:textId="77777777" w:rsidTr="00022593">
        <w:trPr>
          <w:trHeight w:val="288"/>
        </w:trPr>
        <w:tc>
          <w:tcPr>
            <w:tcW w:w="418" w:type="dxa"/>
            <w:tcBorders>
              <w:left w:val="double" w:sz="4" w:space="0" w:color="auto"/>
              <w:right w:val="nil"/>
            </w:tcBorders>
            <w:shd w:val="clear" w:color="auto" w:fill="auto"/>
            <w:vAlign w:val="center"/>
          </w:tcPr>
          <w:p w14:paraId="7D8E0212" w14:textId="61D86E9F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05"/>
            <w:tag w:val="attendeeName05"/>
            <w:id w:val="1436325367"/>
            <w:placeholder>
              <w:docPart w:val="976AF62A10714E48A9D32AECEF09A3DB"/>
            </w:placeholder>
            <w:showingPlcHdr/>
            <w:text/>
          </w:sdtPr>
          <w:sdtEndPr/>
          <w:sdtContent>
            <w:tc>
              <w:tcPr>
                <w:tcW w:w="3035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4BF257C3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05"/>
            <w:tag w:val="attendeeDate05"/>
            <w:id w:val="-1695146005"/>
            <w:placeholder>
              <w:docPart w:val="9C53E4C9A6674DD282CB7D7B671EF7C0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shd w:val="clear" w:color="auto" w:fill="auto"/>
                <w:vAlign w:val="center"/>
              </w:tcPr>
              <w:p w14:paraId="2B1DAAFC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  <w:tc>
          <w:tcPr>
            <w:tcW w:w="439" w:type="dxa"/>
            <w:tcBorders>
              <w:right w:val="nil"/>
            </w:tcBorders>
            <w:shd w:val="clear" w:color="auto" w:fill="auto"/>
            <w:vAlign w:val="center"/>
          </w:tcPr>
          <w:p w14:paraId="2C35428A" w14:textId="1C148566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06"/>
            <w:tag w:val="attendeeName06"/>
            <w:id w:val="-468363480"/>
            <w:placeholder>
              <w:docPart w:val="65801AC2A607429783A9BD4E8F2959CE"/>
            </w:placeholder>
            <w:showingPlcHdr/>
            <w:text/>
          </w:sdtPr>
          <w:sdtEndPr/>
          <w:sdtContent>
            <w:tc>
              <w:tcPr>
                <w:tcW w:w="3028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12467C6E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06"/>
            <w:tag w:val="attendeeDate06"/>
            <w:id w:val="-1792197951"/>
            <w:placeholder>
              <w:docPart w:val="CB8696A0379B4723BAB258567FF374ED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tcBorders>
                  <w:right w:val="double" w:sz="4" w:space="0" w:color="auto"/>
                </w:tcBorders>
                <w:shd w:val="clear" w:color="auto" w:fill="auto"/>
                <w:vAlign w:val="center"/>
              </w:tcPr>
              <w:p w14:paraId="352048B3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</w:tr>
      <w:tr w:rsidR="009C4008" w:rsidRPr="009505C0" w14:paraId="1BA18814" w14:textId="77777777" w:rsidTr="00022593">
        <w:trPr>
          <w:trHeight w:val="288"/>
        </w:trPr>
        <w:tc>
          <w:tcPr>
            <w:tcW w:w="418" w:type="dxa"/>
            <w:tcBorders>
              <w:left w:val="double" w:sz="4" w:space="0" w:color="auto"/>
              <w:right w:val="nil"/>
            </w:tcBorders>
            <w:shd w:val="clear" w:color="auto" w:fill="auto"/>
            <w:vAlign w:val="center"/>
          </w:tcPr>
          <w:p w14:paraId="1F441E76" w14:textId="09B08431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07"/>
            <w:tag w:val="attendeeName07"/>
            <w:id w:val="1497001649"/>
            <w:placeholder>
              <w:docPart w:val="333566A00A0F4980A7482E9E532E1893"/>
            </w:placeholder>
            <w:showingPlcHdr/>
            <w:text/>
          </w:sdtPr>
          <w:sdtEndPr/>
          <w:sdtContent>
            <w:tc>
              <w:tcPr>
                <w:tcW w:w="3035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135158AE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07"/>
            <w:tag w:val="attendeeDate07"/>
            <w:id w:val="1654261421"/>
            <w:placeholder>
              <w:docPart w:val="388D1884205745F78574FEE4B8DB3546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shd w:val="clear" w:color="auto" w:fill="auto"/>
                <w:vAlign w:val="center"/>
              </w:tcPr>
              <w:p w14:paraId="32C3CD73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  <w:tc>
          <w:tcPr>
            <w:tcW w:w="439" w:type="dxa"/>
            <w:tcBorders>
              <w:right w:val="nil"/>
            </w:tcBorders>
            <w:shd w:val="clear" w:color="auto" w:fill="auto"/>
            <w:vAlign w:val="center"/>
          </w:tcPr>
          <w:p w14:paraId="1CAD7E22" w14:textId="568E1BA0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08"/>
            <w:tag w:val="attendeeName08"/>
            <w:id w:val="-381017273"/>
            <w:placeholder>
              <w:docPart w:val="1BE34BE2158D4306849669D8E7CE2081"/>
            </w:placeholder>
            <w:showingPlcHdr/>
            <w:text/>
          </w:sdtPr>
          <w:sdtEndPr/>
          <w:sdtContent>
            <w:tc>
              <w:tcPr>
                <w:tcW w:w="3028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46CCB186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08"/>
            <w:tag w:val="attendeeDate08"/>
            <w:id w:val="757098187"/>
            <w:placeholder>
              <w:docPart w:val="6A65E61C0B7E4CB1AE2ABA99B330069F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tcBorders>
                  <w:right w:val="double" w:sz="4" w:space="0" w:color="auto"/>
                </w:tcBorders>
                <w:shd w:val="clear" w:color="auto" w:fill="auto"/>
                <w:vAlign w:val="center"/>
              </w:tcPr>
              <w:p w14:paraId="35C32CFC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</w:tr>
      <w:tr w:rsidR="009C4008" w:rsidRPr="009505C0" w14:paraId="4DE2464A" w14:textId="77777777" w:rsidTr="00022593">
        <w:trPr>
          <w:trHeight w:val="288"/>
        </w:trPr>
        <w:tc>
          <w:tcPr>
            <w:tcW w:w="418" w:type="dxa"/>
            <w:tcBorders>
              <w:left w:val="double" w:sz="4" w:space="0" w:color="auto"/>
              <w:right w:val="nil"/>
            </w:tcBorders>
            <w:shd w:val="clear" w:color="auto" w:fill="auto"/>
            <w:vAlign w:val="center"/>
          </w:tcPr>
          <w:p w14:paraId="1EEE3A83" w14:textId="73978D33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09"/>
            <w:tag w:val="attendeeName09"/>
            <w:id w:val="872967744"/>
            <w:placeholder>
              <w:docPart w:val="8C1C5990EF53474A96DD74092DC19F61"/>
            </w:placeholder>
            <w:showingPlcHdr/>
            <w:text/>
          </w:sdtPr>
          <w:sdtEndPr/>
          <w:sdtContent>
            <w:tc>
              <w:tcPr>
                <w:tcW w:w="3035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344785DD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09"/>
            <w:tag w:val="attendeeDate09"/>
            <w:id w:val="1650173210"/>
            <w:placeholder>
              <w:docPart w:val="A6F4F330DE064622969C46D8B90259DE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shd w:val="clear" w:color="auto" w:fill="auto"/>
                <w:vAlign w:val="center"/>
              </w:tcPr>
              <w:p w14:paraId="36E733B2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  <w:tc>
          <w:tcPr>
            <w:tcW w:w="439" w:type="dxa"/>
            <w:tcBorders>
              <w:right w:val="nil"/>
            </w:tcBorders>
            <w:shd w:val="clear" w:color="auto" w:fill="auto"/>
            <w:vAlign w:val="center"/>
          </w:tcPr>
          <w:p w14:paraId="5EB70748" w14:textId="5B05B605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10"/>
            <w:tag w:val="attendeeName10"/>
            <w:id w:val="914903719"/>
            <w:placeholder>
              <w:docPart w:val="A7163419B39742ECAF43706A9875DCE5"/>
            </w:placeholder>
            <w:showingPlcHdr/>
            <w:text/>
          </w:sdtPr>
          <w:sdtEndPr/>
          <w:sdtContent>
            <w:tc>
              <w:tcPr>
                <w:tcW w:w="3028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2E9F4A45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10"/>
            <w:tag w:val="attendeeDate10"/>
            <w:id w:val="-391571577"/>
            <w:placeholder>
              <w:docPart w:val="EF9DE87C574B44538D6C76816161D600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tcBorders>
                  <w:right w:val="double" w:sz="4" w:space="0" w:color="auto"/>
                </w:tcBorders>
                <w:shd w:val="clear" w:color="auto" w:fill="auto"/>
                <w:vAlign w:val="center"/>
              </w:tcPr>
              <w:p w14:paraId="2FF10F3C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</w:tr>
      <w:tr w:rsidR="009C4008" w:rsidRPr="009505C0" w14:paraId="076893D0" w14:textId="77777777" w:rsidTr="00022593">
        <w:trPr>
          <w:trHeight w:val="288"/>
        </w:trPr>
        <w:tc>
          <w:tcPr>
            <w:tcW w:w="418" w:type="dxa"/>
            <w:tcBorders>
              <w:left w:val="double" w:sz="4" w:space="0" w:color="auto"/>
              <w:right w:val="nil"/>
            </w:tcBorders>
            <w:shd w:val="clear" w:color="auto" w:fill="auto"/>
            <w:vAlign w:val="center"/>
          </w:tcPr>
          <w:p w14:paraId="7CAF6862" w14:textId="6F277CDC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11"/>
            <w:tag w:val="attendeeName11"/>
            <w:id w:val="392392457"/>
            <w:placeholder>
              <w:docPart w:val="660372D231DC4472B0D37B8CD14C73BF"/>
            </w:placeholder>
            <w:showingPlcHdr/>
            <w:text/>
          </w:sdtPr>
          <w:sdtEndPr/>
          <w:sdtContent>
            <w:tc>
              <w:tcPr>
                <w:tcW w:w="3035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70448031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11"/>
            <w:tag w:val="attendeeDate11"/>
            <w:id w:val="-1800222857"/>
            <w:placeholder>
              <w:docPart w:val="07F0C90CB3BB4F62BD05098B7D693CDE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shd w:val="clear" w:color="auto" w:fill="auto"/>
                <w:vAlign w:val="center"/>
              </w:tcPr>
              <w:p w14:paraId="0EF6DD1A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  <w:tc>
          <w:tcPr>
            <w:tcW w:w="439" w:type="dxa"/>
            <w:tcBorders>
              <w:right w:val="nil"/>
            </w:tcBorders>
            <w:shd w:val="clear" w:color="auto" w:fill="auto"/>
            <w:vAlign w:val="center"/>
          </w:tcPr>
          <w:p w14:paraId="2F8CE751" w14:textId="3E51EF19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12"/>
            <w:tag w:val="attendeeName12"/>
            <w:id w:val="1570003253"/>
            <w:placeholder>
              <w:docPart w:val="F8CBBCDC27154685B973C2B056582D9A"/>
            </w:placeholder>
            <w:showingPlcHdr/>
            <w:text/>
          </w:sdtPr>
          <w:sdtEndPr/>
          <w:sdtContent>
            <w:tc>
              <w:tcPr>
                <w:tcW w:w="3028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4B92E318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12"/>
            <w:tag w:val="attendeeDate12"/>
            <w:id w:val="28921697"/>
            <w:placeholder>
              <w:docPart w:val="9BACC9163C7247E0979FAECF3CEC2843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tcBorders>
                  <w:right w:val="double" w:sz="4" w:space="0" w:color="auto"/>
                </w:tcBorders>
                <w:shd w:val="clear" w:color="auto" w:fill="auto"/>
                <w:vAlign w:val="center"/>
              </w:tcPr>
              <w:p w14:paraId="5D1EF34C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</w:tr>
      <w:tr w:rsidR="009C4008" w:rsidRPr="009505C0" w14:paraId="76700113" w14:textId="77777777" w:rsidTr="00022593">
        <w:trPr>
          <w:trHeight w:val="288"/>
        </w:trPr>
        <w:tc>
          <w:tcPr>
            <w:tcW w:w="418" w:type="dxa"/>
            <w:tcBorders>
              <w:left w:val="double" w:sz="4" w:space="0" w:color="auto"/>
              <w:right w:val="nil"/>
            </w:tcBorders>
            <w:shd w:val="clear" w:color="auto" w:fill="auto"/>
            <w:vAlign w:val="center"/>
          </w:tcPr>
          <w:p w14:paraId="51FB46F0" w14:textId="247DA3AD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13"/>
            <w:tag w:val="attendeeName13"/>
            <w:id w:val="-743258071"/>
            <w:placeholder>
              <w:docPart w:val="AE6008B2F3E04DF6860C1937709C1E3B"/>
            </w:placeholder>
            <w:showingPlcHdr/>
            <w:text/>
          </w:sdtPr>
          <w:sdtEndPr/>
          <w:sdtContent>
            <w:tc>
              <w:tcPr>
                <w:tcW w:w="3035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2FDD3DC1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13"/>
            <w:tag w:val="attendeeDate13"/>
            <w:id w:val="-263154044"/>
            <w:placeholder>
              <w:docPart w:val="2B87628FF51A4D6A9406E5F2D3C41198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shd w:val="clear" w:color="auto" w:fill="auto"/>
                <w:vAlign w:val="center"/>
              </w:tcPr>
              <w:p w14:paraId="5596E36A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  <w:tc>
          <w:tcPr>
            <w:tcW w:w="439" w:type="dxa"/>
            <w:tcBorders>
              <w:right w:val="nil"/>
            </w:tcBorders>
            <w:shd w:val="clear" w:color="auto" w:fill="auto"/>
            <w:vAlign w:val="center"/>
          </w:tcPr>
          <w:p w14:paraId="189F2C3B" w14:textId="3947B80A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14"/>
            <w:tag w:val="attendeeName14"/>
            <w:id w:val="931407053"/>
            <w:placeholder>
              <w:docPart w:val="612A3D92B3C9485C8BED1C2FB1D29129"/>
            </w:placeholder>
            <w:showingPlcHdr/>
            <w:text/>
          </w:sdtPr>
          <w:sdtEndPr/>
          <w:sdtContent>
            <w:tc>
              <w:tcPr>
                <w:tcW w:w="3028" w:type="dxa"/>
                <w:tcBorders>
                  <w:left w:val="nil"/>
                </w:tcBorders>
                <w:shd w:val="clear" w:color="auto" w:fill="auto"/>
                <w:vAlign w:val="center"/>
              </w:tcPr>
              <w:p w14:paraId="2D709B4B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14"/>
            <w:tag w:val="attendeeDate14"/>
            <w:id w:val="-1360664604"/>
            <w:placeholder>
              <w:docPart w:val="99885CC56B0444C4BDE1B6E38A04A7CF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tcBorders>
                  <w:right w:val="double" w:sz="4" w:space="0" w:color="auto"/>
                </w:tcBorders>
                <w:shd w:val="clear" w:color="auto" w:fill="auto"/>
                <w:vAlign w:val="center"/>
              </w:tcPr>
              <w:p w14:paraId="54024724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</w:tr>
      <w:tr w:rsidR="009C4008" w:rsidRPr="009505C0" w14:paraId="2376CDC2" w14:textId="77777777" w:rsidTr="00022593">
        <w:trPr>
          <w:trHeight w:val="288"/>
        </w:trPr>
        <w:tc>
          <w:tcPr>
            <w:tcW w:w="418" w:type="dxa"/>
            <w:tcBorders>
              <w:left w:val="double" w:sz="4" w:space="0" w:color="auto"/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41E61D4E" w14:textId="7687F1B3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  <w:r w:rsidR="009C4008" w:rsidRPr="00F153F3">
              <w:fldChar w:fldCharType="begin"/>
            </w:r>
            <w:r w:rsidR="009C4008" w:rsidRPr="00F153F3">
              <w:instrText xml:space="preserve"> set attendeeCountLeftMax </w:instrText>
            </w:r>
            <w:r w:rsidR="009C4008" w:rsidRPr="00F153F3">
              <w:fldChar w:fldCharType="begin"/>
            </w:r>
            <w:r w:rsidR="009C4008" w:rsidRPr="00F153F3">
              <w:instrText xml:space="preserve">  seq attendeeCountLeft \c</w:instrText>
            </w:r>
            <w:r w:rsidR="009C4008" w:rsidRPr="00F153F3">
              <w:fldChar w:fldCharType="separate"/>
            </w:r>
            <w:r w:rsidR="004A7B2A">
              <w:rPr>
                <w:noProof/>
              </w:rPr>
              <w:instrText>15</w:instrText>
            </w:r>
            <w:r w:rsidR="009C4008" w:rsidRPr="00F153F3">
              <w:fldChar w:fldCharType="end"/>
            </w:r>
            <w:r w:rsidR="009C4008" w:rsidRPr="00F153F3">
              <w:instrText xml:space="preserve"> </w:instrText>
            </w:r>
            <w:r w:rsidR="009C4008" w:rsidRPr="00F153F3">
              <w:fldChar w:fldCharType="separate"/>
            </w:r>
            <w:bookmarkStart w:id="0" w:name="attendeeLeftColCount"/>
            <w:bookmarkStart w:id="1" w:name="attendeeCountLeftMax"/>
            <w:r w:rsidR="004A7B2A">
              <w:rPr>
                <w:noProof/>
              </w:rPr>
              <w:t>15</w:t>
            </w:r>
            <w:bookmarkEnd w:id="0"/>
            <w:bookmarkEnd w:id="1"/>
            <w:r w:rsidR="009C4008" w:rsidRPr="00F153F3">
              <w:fldChar w:fldCharType="end"/>
            </w:r>
          </w:p>
        </w:tc>
        <w:sdt>
          <w:sdtPr>
            <w:alias w:val="Attendee Name 15"/>
            <w:tag w:val="attendeeName15"/>
            <w:id w:val="393397361"/>
            <w:placeholder>
              <w:docPart w:val="EA3BF36507B94AABB71E97EFC584F128"/>
            </w:placeholder>
            <w:showingPlcHdr/>
            <w:text/>
          </w:sdtPr>
          <w:sdtEndPr/>
          <w:sdtContent>
            <w:tc>
              <w:tcPr>
                <w:tcW w:w="3035" w:type="dxa"/>
                <w:tcBorders>
                  <w:left w:val="nil"/>
                  <w:bottom w:val="double" w:sz="4" w:space="0" w:color="auto"/>
                </w:tcBorders>
                <w:shd w:val="clear" w:color="auto" w:fill="auto"/>
                <w:vAlign w:val="center"/>
              </w:tcPr>
              <w:p w14:paraId="33FF064A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15"/>
            <w:tag w:val="attendeeDate15"/>
            <w:id w:val="-1988614512"/>
            <w:placeholder>
              <w:docPart w:val="CE4E45D89FBC49AEAC4A7B12D2700F5B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tcBorders>
                  <w:bottom w:val="double" w:sz="4" w:space="0" w:color="auto"/>
                </w:tcBorders>
                <w:shd w:val="clear" w:color="auto" w:fill="auto"/>
                <w:vAlign w:val="center"/>
              </w:tcPr>
              <w:p w14:paraId="59A10D43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  <w:tc>
          <w:tcPr>
            <w:tcW w:w="439" w:type="dxa"/>
            <w:tcBorders>
              <w:bottom w:val="double" w:sz="4" w:space="0" w:color="auto"/>
              <w:right w:val="nil"/>
            </w:tcBorders>
            <w:shd w:val="clear" w:color="auto" w:fill="auto"/>
            <w:vAlign w:val="center"/>
          </w:tcPr>
          <w:p w14:paraId="1286AF04" w14:textId="1D355871" w:rsidR="009C4008" w:rsidRPr="00F153F3" w:rsidRDefault="00F43AAE" w:rsidP="002A47D2">
            <w:pPr>
              <w:pStyle w:val="TableBody"/>
            </w:pPr>
            <w:r>
              <w:fldChar w:fldCharType="begin"/>
            </w:r>
            <w:r>
              <w:instrText xml:space="preserve"> seq attendeeCountLeft </w:instrText>
            </w:r>
            <w:r>
              <w:fldChar w:fldCharType="separate"/>
            </w:r>
            <w:r w:rsidR="004A7B2A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  <w:r w:rsidR="009C4008" w:rsidRPr="00F153F3">
              <w:rPr>
                <w:rFonts w:eastAsiaTheme="majorEastAsia"/>
              </w:rPr>
              <w:t>.</w:t>
            </w:r>
          </w:p>
        </w:tc>
        <w:sdt>
          <w:sdtPr>
            <w:alias w:val="Attendee Name 16"/>
            <w:tag w:val="attendeeName16"/>
            <w:id w:val="1005318369"/>
            <w:placeholder>
              <w:docPart w:val="17C3DAF28D9244118DE7991D09B8431B"/>
            </w:placeholder>
            <w:showingPlcHdr/>
            <w:text/>
          </w:sdtPr>
          <w:sdtEndPr/>
          <w:sdtContent>
            <w:tc>
              <w:tcPr>
                <w:tcW w:w="3028" w:type="dxa"/>
                <w:tcBorders>
                  <w:left w:val="nil"/>
                  <w:bottom w:val="double" w:sz="4" w:space="0" w:color="auto"/>
                </w:tcBorders>
                <w:shd w:val="clear" w:color="auto" w:fill="auto"/>
                <w:vAlign w:val="center"/>
              </w:tcPr>
              <w:p w14:paraId="53F4E09A" w14:textId="77777777" w:rsidR="009C4008" w:rsidRPr="00A71156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Attendee Name</w:t>
                </w:r>
              </w:p>
            </w:tc>
          </w:sdtContent>
        </w:sdt>
        <w:sdt>
          <w:sdtPr>
            <w:alias w:val="Attendee Date 16"/>
            <w:tag w:val="attendeeDate16"/>
            <w:id w:val="1466472450"/>
            <w:placeholder>
              <w:docPart w:val="A916B57ED32542DBA96CABB3C5E56662"/>
            </w:placeholder>
            <w:showingPlcHdr/>
            <w:date>
              <w:dateFormat w:val="M/d/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724" w:type="dxa"/>
                <w:tcBorders>
                  <w:bottom w:val="double" w:sz="4" w:space="0" w:color="auto"/>
                  <w:right w:val="double" w:sz="4" w:space="0" w:color="auto"/>
                </w:tcBorders>
                <w:shd w:val="clear" w:color="auto" w:fill="auto"/>
                <w:vAlign w:val="center"/>
              </w:tcPr>
              <w:p w14:paraId="74595DF7" w14:textId="77777777" w:rsidR="009C4008" w:rsidRPr="00A12F9C" w:rsidRDefault="009C4008" w:rsidP="002A47D2">
                <w:pPr>
                  <w:pStyle w:val="TableBody"/>
                </w:pPr>
                <w:r w:rsidRPr="002A47D2">
                  <w:rPr>
                    <w:rStyle w:val="ContentControlPlaceholder"/>
                  </w:rPr>
                  <w:t>Date</w:t>
                </w:r>
              </w:p>
            </w:tc>
          </w:sdtContent>
        </w:sdt>
      </w:tr>
    </w:tbl>
    <w:p w14:paraId="1FC05D3A" w14:textId="77777777" w:rsidR="00A71156" w:rsidRDefault="00A71156"/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5187"/>
        <w:gridCol w:w="5181"/>
      </w:tblGrid>
      <w:tr w:rsidR="007D1802" w:rsidRPr="009505C0" w14:paraId="756B3A47" w14:textId="77777777" w:rsidTr="00022593">
        <w:trPr>
          <w:trHeight w:val="288"/>
        </w:trPr>
        <w:tc>
          <w:tcPr>
            <w:tcW w:w="1036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5B92"/>
            <w:vAlign w:val="center"/>
          </w:tcPr>
          <w:p w14:paraId="31C53411" w14:textId="1D0DFF23" w:rsidR="007D1802" w:rsidRPr="009505C0" w:rsidRDefault="007D1802" w:rsidP="00D67623">
            <w:pPr>
              <w:pStyle w:val="TableHead"/>
              <w:rPr>
                <w:rFonts w:cs="Arial"/>
                <w:color w:val="0070C0"/>
                <w:sz w:val="16"/>
                <w:szCs w:val="16"/>
              </w:rPr>
            </w:pPr>
            <w:r w:rsidRPr="00D67623">
              <w:t>Suggested Meeting Agenda</w:t>
            </w:r>
            <w:r w:rsidRPr="00F153F3">
              <w:t xml:space="preserve"> </w:t>
            </w:r>
          </w:p>
        </w:tc>
      </w:tr>
      <w:tr w:rsidR="007D1802" w:rsidRPr="009505C0" w14:paraId="6FCB0318" w14:textId="77777777" w:rsidTr="00022593">
        <w:trPr>
          <w:trHeight w:val="288"/>
        </w:trPr>
        <w:tc>
          <w:tcPr>
            <w:tcW w:w="5187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2DA7A849" w14:textId="77777777" w:rsidR="007D1802" w:rsidRPr="00022593" w:rsidRDefault="007D1802" w:rsidP="00F153F3">
            <w:pPr>
              <w:rPr>
                <w:b/>
              </w:rPr>
            </w:pPr>
            <w:r w:rsidRPr="00022593">
              <w:rPr>
                <w:b/>
              </w:rPr>
              <w:t>Topics for Discussion</w:t>
            </w:r>
          </w:p>
        </w:tc>
        <w:tc>
          <w:tcPr>
            <w:tcW w:w="5181" w:type="dxa"/>
            <w:tcBorders>
              <w:top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3EFC0FA" w14:textId="77777777" w:rsidR="007D1802" w:rsidRPr="00022593" w:rsidRDefault="007D1802" w:rsidP="00F153F3">
            <w:pPr>
              <w:rPr>
                <w:b/>
              </w:rPr>
            </w:pPr>
            <w:r w:rsidRPr="00022593">
              <w:rPr>
                <w:b/>
              </w:rPr>
              <w:t>Responsible Person</w:t>
            </w:r>
          </w:p>
        </w:tc>
      </w:tr>
      <w:tr w:rsidR="007D1802" w:rsidRPr="009505C0" w14:paraId="7C81C211" w14:textId="77777777" w:rsidTr="00A44946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A42AC79" w14:textId="2EF318F1" w:rsidR="007D1802" w:rsidRPr="00B56AC1" w:rsidRDefault="00F56F35" w:rsidP="002A47D2">
            <w:pPr>
              <w:pStyle w:val="TableBody"/>
            </w:pPr>
            <w:r>
              <w:fldChar w:fldCharType="begin">
                <w:ffData>
                  <w:name w:val="Text7"/>
                  <w:enabled/>
                  <w:calcOnExit w:val="0"/>
                  <w:textInput>
                    <w:default w:val="Welcome, Instructions"/>
                  </w:textInput>
                </w:ffData>
              </w:fldChar>
            </w:r>
            <w:bookmarkStart w:id="2" w:name="Text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Welcome, Instructions</w:t>
            </w:r>
            <w:r>
              <w:fldChar w:fldCharType="end"/>
            </w:r>
            <w:bookmarkEnd w:id="2"/>
          </w:p>
        </w:tc>
        <w:tc>
          <w:tcPr>
            <w:tcW w:w="5181" w:type="dxa"/>
            <w:tcBorders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ADF886E" w14:textId="358F6AE3" w:rsidR="007D1802" w:rsidRPr="00B56AC1" w:rsidRDefault="00340262" w:rsidP="002A47D2">
            <w:pPr>
              <w:pStyle w:val="TableBody"/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default w:val="Proposal Manager"/>
                  </w:textInput>
                </w:ffData>
              </w:fldChar>
            </w:r>
            <w:bookmarkStart w:id="3" w:name="Text18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Proposal Manager</w:t>
            </w:r>
            <w:r>
              <w:fldChar w:fldCharType="end"/>
            </w:r>
            <w:bookmarkEnd w:id="3"/>
          </w:p>
        </w:tc>
      </w:tr>
      <w:bookmarkStart w:id="4" w:name="Text8"/>
      <w:tr w:rsidR="007D1802" w:rsidRPr="009505C0" w14:paraId="68F5D408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8FF0BC7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8"/>
                  <w:enabled/>
                  <w:calcOnExit w:val="0"/>
                  <w:textInput>
                    <w:default w:val="Management, Remarks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Management, Remarks</w:t>
            </w:r>
            <w:r w:rsidRPr="00B56AC1">
              <w:fldChar w:fldCharType="end"/>
            </w:r>
            <w:bookmarkEnd w:id="4"/>
          </w:p>
        </w:tc>
        <w:bookmarkStart w:id="5" w:name="Text19"/>
        <w:tc>
          <w:tcPr>
            <w:tcW w:w="518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0B737FAD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19"/>
                  <w:enabled/>
                  <w:calcOnExit w:val="0"/>
                  <w:textInput>
                    <w:default w:val="Executive Management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Executive Management</w:t>
            </w:r>
            <w:r w:rsidRPr="00B56AC1">
              <w:fldChar w:fldCharType="end"/>
            </w:r>
            <w:bookmarkEnd w:id="5"/>
          </w:p>
        </w:tc>
      </w:tr>
      <w:bookmarkStart w:id="6" w:name="Text9"/>
      <w:tr w:rsidR="007D1802" w:rsidRPr="009505C0" w14:paraId="2475C171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9D41BFC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9"/>
                  <w:enabled/>
                  <w:calcOnExit w:val="0"/>
                  <w:textInput>
                    <w:default w:val="Program Background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Program Background</w:t>
            </w:r>
            <w:r w:rsidRPr="00B56AC1">
              <w:fldChar w:fldCharType="end"/>
            </w:r>
            <w:bookmarkEnd w:id="6"/>
          </w:p>
        </w:tc>
        <w:bookmarkStart w:id="7" w:name="Text20"/>
        <w:tc>
          <w:tcPr>
            <w:tcW w:w="518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19426DAA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20"/>
                  <w:enabled/>
                  <w:calcOnExit w:val="0"/>
                  <w:textInput>
                    <w:default w:val="Program Manager/Business Development Manager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Program Manager/Business Development Manager</w:t>
            </w:r>
            <w:r w:rsidRPr="00B56AC1">
              <w:fldChar w:fldCharType="end"/>
            </w:r>
            <w:bookmarkEnd w:id="7"/>
          </w:p>
        </w:tc>
      </w:tr>
      <w:bookmarkStart w:id="8" w:name="Text10"/>
      <w:tr w:rsidR="007D1802" w:rsidRPr="009505C0" w14:paraId="6FB8EDCB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48AC5BF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10"/>
                  <w:enabled/>
                  <w:calcOnExit w:val="0"/>
                  <w:textInput>
                    <w:default w:val="Customer Information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Customer Information</w:t>
            </w:r>
            <w:r w:rsidRPr="00B56AC1">
              <w:fldChar w:fldCharType="end"/>
            </w:r>
            <w:bookmarkEnd w:id="8"/>
          </w:p>
        </w:tc>
        <w:bookmarkStart w:id="9" w:name="Text21"/>
        <w:tc>
          <w:tcPr>
            <w:tcW w:w="518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6AD104FA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21"/>
                  <w:enabled/>
                  <w:calcOnExit w:val="0"/>
                  <w:textInput>
                    <w:default w:val="Program Manager/Business Development Manager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Program Manager/Business Development Manager</w:t>
            </w:r>
            <w:r w:rsidRPr="00B56AC1">
              <w:fldChar w:fldCharType="end"/>
            </w:r>
            <w:bookmarkEnd w:id="9"/>
          </w:p>
        </w:tc>
      </w:tr>
      <w:bookmarkStart w:id="10" w:name="Text11"/>
      <w:tr w:rsidR="007D1802" w:rsidRPr="009505C0" w14:paraId="7462FA16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4877212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11"/>
                  <w:enabled/>
                  <w:calcOnExit w:val="0"/>
                  <w:textInput>
                    <w:default w:val="Customer Needs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Customer Needs</w:t>
            </w:r>
            <w:r w:rsidRPr="00B56AC1">
              <w:fldChar w:fldCharType="end"/>
            </w:r>
            <w:bookmarkEnd w:id="10"/>
          </w:p>
        </w:tc>
        <w:bookmarkStart w:id="11" w:name="Text22"/>
        <w:tc>
          <w:tcPr>
            <w:tcW w:w="518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7B2FD09C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22"/>
                  <w:enabled/>
                  <w:calcOnExit w:val="0"/>
                  <w:textInput>
                    <w:default w:val="Program Manager/Business Development Manager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Program Manager/Business Development Manager</w:t>
            </w:r>
            <w:r w:rsidRPr="00B56AC1">
              <w:fldChar w:fldCharType="end"/>
            </w:r>
            <w:bookmarkEnd w:id="11"/>
          </w:p>
        </w:tc>
      </w:tr>
      <w:tr w:rsidR="007D1802" w:rsidRPr="009505C0" w14:paraId="63252C91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421234B" w14:textId="79D251B2" w:rsidR="007D1802" w:rsidRPr="00B56AC1" w:rsidRDefault="001F3C63" w:rsidP="002A47D2">
            <w:pPr>
              <w:pStyle w:val="TableBody"/>
            </w:pPr>
            <w:r>
              <w:fldChar w:fldCharType="begin">
                <w:ffData>
                  <w:name w:val="Text12"/>
                  <w:enabled/>
                  <w:calcOnExit w:val="0"/>
                  <w:textInput>
                    <w:default w:val="Proposal Strategy and Plan"/>
                  </w:textInput>
                </w:ffData>
              </w:fldChar>
            </w:r>
            <w:bookmarkStart w:id="12" w:name="Text12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Proposal Strategy and Plan</w:t>
            </w:r>
            <w:r>
              <w:fldChar w:fldCharType="end"/>
            </w:r>
            <w:bookmarkEnd w:id="12"/>
            <w:r>
              <w:t xml:space="preserve"> </w:t>
            </w:r>
          </w:p>
        </w:tc>
        <w:bookmarkStart w:id="13" w:name="Text23"/>
        <w:tc>
          <w:tcPr>
            <w:tcW w:w="518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653AD1E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23"/>
                  <w:enabled/>
                  <w:calcOnExit w:val="0"/>
                  <w:textInput>
                    <w:default w:val="Proposal Manager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Proposal Manager</w:t>
            </w:r>
            <w:r w:rsidRPr="00B56AC1">
              <w:fldChar w:fldCharType="end"/>
            </w:r>
            <w:bookmarkEnd w:id="13"/>
          </w:p>
        </w:tc>
      </w:tr>
      <w:tr w:rsidR="007D1802" w:rsidRPr="009505C0" w14:paraId="4BF83E4D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42B9A42" w14:textId="15BDA49D" w:rsidR="007D1802" w:rsidRPr="00B56AC1" w:rsidRDefault="001F3C63" w:rsidP="002A47D2">
            <w:pPr>
              <w:pStyle w:val="TableBody"/>
            </w:pPr>
            <w:r>
              <w:fldChar w:fldCharType="begin">
                <w:ffData>
                  <w:name w:val="Text13"/>
                  <w:enabled/>
                  <w:calcOnExit w:val="0"/>
                  <w:textInput>
                    <w:default w:val="Competitor Analysis"/>
                  </w:textInput>
                </w:ffData>
              </w:fldChar>
            </w:r>
            <w:bookmarkStart w:id="14" w:name="Text13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Competitor Analysis</w:t>
            </w:r>
            <w:r>
              <w:fldChar w:fldCharType="end"/>
            </w:r>
            <w:bookmarkEnd w:id="14"/>
          </w:p>
        </w:tc>
        <w:bookmarkStart w:id="15" w:name="Text24"/>
        <w:tc>
          <w:tcPr>
            <w:tcW w:w="518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7C998D0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24"/>
                  <w:enabled/>
                  <w:calcOnExit w:val="0"/>
                  <w:textInput>
                    <w:default w:val="Proposal Manager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Proposal Manager</w:t>
            </w:r>
            <w:r w:rsidRPr="00B56AC1">
              <w:fldChar w:fldCharType="end"/>
            </w:r>
            <w:bookmarkEnd w:id="15"/>
          </w:p>
        </w:tc>
      </w:tr>
      <w:bookmarkStart w:id="16" w:name="Text14"/>
      <w:tr w:rsidR="007D1802" w:rsidRPr="009505C0" w14:paraId="5977A90B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D7AE88B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14"/>
                  <w:enabled/>
                  <w:calcOnExit w:val="0"/>
                  <w:textInput>
                    <w:default w:val="Technical Approach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Technical Approach</w:t>
            </w:r>
            <w:r w:rsidRPr="00B56AC1">
              <w:fldChar w:fldCharType="end"/>
            </w:r>
            <w:bookmarkEnd w:id="16"/>
          </w:p>
        </w:tc>
        <w:bookmarkStart w:id="17" w:name="Text25"/>
        <w:tc>
          <w:tcPr>
            <w:tcW w:w="518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3F37C46F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25"/>
                  <w:enabled/>
                  <w:calcOnExit w:val="0"/>
                  <w:textInput>
                    <w:default w:val="Technical Volume Manager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Technical Volume Manager</w:t>
            </w:r>
            <w:r w:rsidRPr="00B56AC1">
              <w:fldChar w:fldCharType="end"/>
            </w:r>
            <w:bookmarkEnd w:id="17"/>
          </w:p>
        </w:tc>
      </w:tr>
      <w:bookmarkStart w:id="18" w:name="Text15"/>
      <w:tr w:rsidR="007D1802" w:rsidRPr="009505C0" w14:paraId="0870B929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E9CF937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15"/>
                  <w:enabled/>
                  <w:calcOnExit w:val="0"/>
                  <w:textInput>
                    <w:default w:val="Management Approach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Management Approach</w:t>
            </w:r>
            <w:r w:rsidRPr="00B56AC1">
              <w:fldChar w:fldCharType="end"/>
            </w:r>
            <w:bookmarkEnd w:id="18"/>
          </w:p>
        </w:tc>
        <w:bookmarkStart w:id="19" w:name="Text26"/>
        <w:tc>
          <w:tcPr>
            <w:tcW w:w="518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4711943D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26"/>
                  <w:enabled/>
                  <w:calcOnExit w:val="0"/>
                  <w:textInput>
                    <w:default w:val="Management Volume  Manager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2A47D2">
              <w:t xml:space="preserve">Management Volume </w:t>
            </w:r>
            <w:r w:rsidR="006D3C8C" w:rsidRPr="00B56AC1">
              <w:t>Manager</w:t>
            </w:r>
            <w:r w:rsidRPr="00B56AC1">
              <w:fldChar w:fldCharType="end"/>
            </w:r>
            <w:bookmarkEnd w:id="19"/>
          </w:p>
        </w:tc>
      </w:tr>
      <w:tr w:rsidR="004C044F" w:rsidRPr="009505C0" w14:paraId="15BB7BB2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4419DB9" w14:textId="085BCAB8" w:rsidR="004C044F" w:rsidRPr="00B56AC1" w:rsidRDefault="0099491B" w:rsidP="002A47D2">
            <w:pPr>
              <w:pStyle w:val="TableBody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Past Performance Approach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Past Performance Approach</w:t>
            </w:r>
            <w:r>
              <w:fldChar w:fldCharType="end"/>
            </w:r>
          </w:p>
        </w:tc>
        <w:tc>
          <w:tcPr>
            <w:tcW w:w="5181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14:paraId="544C7F46" w14:textId="58042426" w:rsidR="004C044F" w:rsidRPr="00B56AC1" w:rsidRDefault="00C10B6B" w:rsidP="002A47D2">
            <w:pPr>
              <w:pStyle w:val="TableBody"/>
            </w:pPr>
            <w:r>
              <w:fldChar w:fldCharType="begin">
                <w:ffData>
                  <w:name w:val=""/>
                  <w:enabled/>
                  <w:calcOnExit w:val="0"/>
                  <w:textInput>
                    <w:default w:val="Past Performance Volume Manager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Past Performance Volume Manager</w:t>
            </w:r>
            <w:r>
              <w:fldChar w:fldCharType="end"/>
            </w:r>
          </w:p>
        </w:tc>
      </w:tr>
      <w:bookmarkStart w:id="20" w:name="Text16"/>
      <w:tr w:rsidR="007D1802" w:rsidRPr="009505C0" w14:paraId="78C40DAC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77C1AEE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16"/>
                  <w:enabled/>
                  <w:calcOnExit w:val="0"/>
                  <w:textInput>
                    <w:default w:val="Basic Cost Approach (i.e., General Strategy)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Basic Cost Approach (i.e., General Strategy)</w:t>
            </w:r>
            <w:r w:rsidRPr="00B56AC1">
              <w:fldChar w:fldCharType="end"/>
            </w:r>
            <w:bookmarkEnd w:id="20"/>
          </w:p>
        </w:tc>
        <w:bookmarkStart w:id="21" w:name="Text27"/>
        <w:tc>
          <w:tcPr>
            <w:tcW w:w="5181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1F220FC7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27"/>
                  <w:enabled/>
                  <w:calcOnExit w:val="0"/>
                  <w:textInput>
                    <w:default w:val="Cost Volume Manager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Cost Volume Manager</w:t>
            </w:r>
            <w:r w:rsidRPr="00B56AC1">
              <w:fldChar w:fldCharType="end"/>
            </w:r>
            <w:bookmarkEnd w:id="21"/>
          </w:p>
        </w:tc>
      </w:tr>
      <w:tr w:rsidR="007D1802" w:rsidRPr="009505C0" w14:paraId="2AE847E4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44D6B29" w14:textId="2FA845B4" w:rsidR="007D1802" w:rsidRPr="00B56AC1" w:rsidRDefault="001F3C63" w:rsidP="002A47D2">
            <w:pPr>
              <w:pStyle w:val="TableBody"/>
            </w:pPr>
            <w:r>
              <w:fldChar w:fldCharType="begin">
                <w:ffData>
                  <w:name w:val="Text17"/>
                  <w:enabled/>
                  <w:calcOnExit w:val="0"/>
                  <w:textInput>
                    <w:default w:val="Schedule; Time/Objectives—Next Meeting"/>
                  </w:textInput>
                </w:ffData>
              </w:fldChar>
            </w:r>
            <w:bookmarkStart w:id="22" w:name="Text17"/>
            <w:r>
              <w:instrText xml:space="preserve"> FORMTEXT </w:instrText>
            </w:r>
            <w:r>
              <w:fldChar w:fldCharType="separate"/>
            </w:r>
            <w:r>
              <w:rPr>
                <w:noProof/>
              </w:rPr>
              <w:t>Schedule; Time/Objectives—Next Meeting</w:t>
            </w:r>
            <w:r>
              <w:fldChar w:fldCharType="end"/>
            </w:r>
            <w:bookmarkEnd w:id="22"/>
          </w:p>
        </w:tc>
        <w:bookmarkStart w:id="23" w:name="Text28"/>
        <w:tc>
          <w:tcPr>
            <w:tcW w:w="5181" w:type="dxa"/>
            <w:tcBorders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914B81E" w14:textId="77777777" w:rsidR="007D1802" w:rsidRPr="00B56AC1" w:rsidRDefault="007D1802" w:rsidP="002A47D2">
            <w:pPr>
              <w:pStyle w:val="TableBody"/>
            </w:pPr>
            <w:r w:rsidRPr="00B56AC1">
              <w:fldChar w:fldCharType="begin">
                <w:ffData>
                  <w:name w:val="Text28"/>
                  <w:enabled/>
                  <w:calcOnExit w:val="0"/>
                  <w:textInput>
                    <w:default w:val="Proposal Manager"/>
                  </w:textInput>
                </w:ffData>
              </w:fldChar>
            </w:r>
            <w:r w:rsidRPr="00B56AC1">
              <w:instrText xml:space="preserve"> FORMTEXT </w:instrText>
            </w:r>
            <w:r w:rsidRPr="00B56AC1">
              <w:fldChar w:fldCharType="separate"/>
            </w:r>
            <w:r w:rsidR="006D3C8C" w:rsidRPr="00B56AC1">
              <w:t>Proposal Manager</w:t>
            </w:r>
            <w:r w:rsidRPr="00B56AC1">
              <w:fldChar w:fldCharType="end"/>
            </w:r>
            <w:bookmarkEnd w:id="23"/>
          </w:p>
        </w:tc>
      </w:tr>
    </w:tbl>
    <w:p w14:paraId="2C1ACC5F" w14:textId="77777777" w:rsidR="008F7094" w:rsidRDefault="008F7094"/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5187"/>
        <w:gridCol w:w="5181"/>
      </w:tblGrid>
      <w:tr w:rsidR="007D1802" w:rsidRPr="009505C0" w14:paraId="41C41905" w14:textId="77777777" w:rsidTr="00022593">
        <w:trPr>
          <w:trHeight w:val="288"/>
        </w:trPr>
        <w:tc>
          <w:tcPr>
            <w:tcW w:w="5187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005B92"/>
            <w:vAlign w:val="center"/>
          </w:tcPr>
          <w:p w14:paraId="1B1F2A7C" w14:textId="77777777" w:rsidR="007D1802" w:rsidRPr="009505C0" w:rsidRDefault="007D1802" w:rsidP="00D67623">
            <w:pPr>
              <w:pStyle w:val="TableHead"/>
            </w:pPr>
            <w:r w:rsidRPr="009505C0">
              <w:t>Information to be provided</w:t>
            </w:r>
          </w:p>
        </w:tc>
        <w:tc>
          <w:tcPr>
            <w:tcW w:w="5181" w:type="dxa"/>
            <w:tcBorders>
              <w:top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005B92"/>
            <w:vAlign w:val="center"/>
          </w:tcPr>
          <w:p w14:paraId="15ADA5F3" w14:textId="77777777" w:rsidR="007D1802" w:rsidRPr="002C0780" w:rsidRDefault="007D1802" w:rsidP="00D67623">
            <w:pPr>
              <w:pStyle w:val="TableHead"/>
            </w:pPr>
            <w:r w:rsidRPr="009505C0">
              <w:t>Checked</w:t>
            </w:r>
          </w:p>
        </w:tc>
      </w:tr>
      <w:tr w:rsidR="007D1802" w:rsidRPr="009505C0" w14:paraId="43723926" w14:textId="77777777" w:rsidTr="00022593">
        <w:trPr>
          <w:trHeight w:val="288"/>
        </w:trPr>
        <w:tc>
          <w:tcPr>
            <w:tcW w:w="5187" w:type="dxa"/>
            <w:tcBorders>
              <w:top w:val="double" w:sz="4" w:space="0" w:color="auto"/>
              <w:left w:val="double" w:sz="4" w:space="0" w:color="auto"/>
            </w:tcBorders>
            <w:shd w:val="clear" w:color="auto" w:fill="auto"/>
            <w:vAlign w:val="center"/>
          </w:tcPr>
          <w:p w14:paraId="1B00A212" w14:textId="77777777" w:rsidR="007D1802" w:rsidRPr="00F153F3" w:rsidRDefault="007D1802" w:rsidP="00F153F3">
            <w:r w:rsidRPr="00F153F3">
              <w:t>Approved Proposal Management Plan</w:t>
            </w:r>
          </w:p>
        </w:tc>
        <w:sdt>
          <w:sdtPr>
            <w:rPr>
              <w:rStyle w:val="ContentControlCheckboxChar"/>
            </w:rPr>
            <w:alias w:val="Information Provided Check 01"/>
            <w:tag w:val="informationProvidedCheck01"/>
            <w:id w:val="-54529004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top w:val="double" w:sz="4" w:space="0" w:color="auto"/>
                  <w:right w:val="double" w:sz="4" w:space="0" w:color="auto"/>
                </w:tcBorders>
                <w:shd w:val="clear" w:color="auto" w:fill="auto"/>
              </w:tcPr>
              <w:p w14:paraId="02564A6F" w14:textId="77777777" w:rsidR="007D1802" w:rsidRPr="00F153F3" w:rsidRDefault="0037090D" w:rsidP="002A47D2">
                <w:pPr>
                  <w:jc w:val="center"/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642FBB" w:rsidRPr="009505C0" w14:paraId="60DD043F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1864B4F" w14:textId="769BAF4B" w:rsidR="00642FBB" w:rsidRDefault="00642FBB" w:rsidP="00F153F3">
            <w:r>
              <w:t>Proposal Team Roles and Responsibilities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146485053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48041D18" w14:textId="5B2424B6" w:rsidR="00642FBB" w:rsidRDefault="00413829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102370" w:rsidRPr="009505C0" w14:paraId="1AC4C638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A4A26F7" w14:textId="7D4B6AFA" w:rsidR="00102370" w:rsidRPr="00F153F3" w:rsidRDefault="00102370" w:rsidP="00F153F3">
            <w:r>
              <w:t>Compliance Matrix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-81517544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29C58D26" w14:textId="105EFFBF" w:rsidR="00102370" w:rsidRDefault="005939B4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920A46" w:rsidRPr="009505C0" w14:paraId="3EDCC966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0E8DA4E" w14:textId="433D5998" w:rsidR="00920A46" w:rsidRPr="00F153F3" w:rsidRDefault="00920A46" w:rsidP="00F153F3">
            <w:r>
              <w:t>Cross-Reference Matrix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13261674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600BC6F7" w14:textId="461EF836" w:rsidR="00920A46" w:rsidRDefault="005939B4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153B3C" w:rsidRPr="009505C0" w14:paraId="672C2040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FA9EAE4" w14:textId="5F300F85" w:rsidR="00153B3C" w:rsidRPr="00F153F3" w:rsidRDefault="00153B3C" w:rsidP="00F153F3">
            <w:r>
              <w:t>Compliant Outline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-1885322224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24A4F3DD" w14:textId="3EC15A98" w:rsidR="00153B3C" w:rsidRDefault="00153B3C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7D1802" w:rsidRPr="009505C0" w14:paraId="3BC7968D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00742D2" w14:textId="77777777" w:rsidR="007D1802" w:rsidRPr="00F153F3" w:rsidRDefault="007D1802" w:rsidP="00F153F3">
            <w:r w:rsidRPr="00F153F3">
              <w:t>Proposal Writing Assignments and Format Instructions</w:t>
            </w:r>
          </w:p>
        </w:tc>
        <w:sdt>
          <w:sdtPr>
            <w:rPr>
              <w:rStyle w:val="ContentControlCheckboxChar"/>
            </w:rPr>
            <w:alias w:val="Information Provided Check 02"/>
            <w:tag w:val="informationProvidedCheck02"/>
            <w:id w:val="1396395250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019B3EDF" w14:textId="77777777" w:rsidR="007D1802" w:rsidRPr="00F153F3" w:rsidRDefault="002C0780" w:rsidP="002A47D2">
                <w:pPr>
                  <w:jc w:val="center"/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920A46" w:rsidRPr="009505C0" w14:paraId="69CE4EC7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E7CB35F" w14:textId="542B1A0B" w:rsidR="00920A46" w:rsidRPr="00F153F3" w:rsidRDefault="00920A46" w:rsidP="00F153F3">
            <w:r>
              <w:t>Detailed Writer’s Packages</w:t>
            </w:r>
            <w:r w:rsidR="00F07EEA">
              <w:t xml:space="preserve"> and Templates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15147344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10FA34F5" w14:textId="69438CC1" w:rsidR="00920A46" w:rsidRDefault="005939B4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5108CC" w:rsidRPr="009505C0" w14:paraId="7C80A626" w14:textId="77777777" w:rsidTr="003B1438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27786FA" w14:textId="17D000F4" w:rsidR="005108CC" w:rsidRPr="00F153F3" w:rsidRDefault="005108CC" w:rsidP="003B1438">
            <w:r>
              <w:lastRenderedPageBreak/>
              <w:t>Storyboard and Annotated Outline Instructions/Guidance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-46404404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1E820182" w14:textId="6F7688E9" w:rsidR="005108CC" w:rsidRDefault="00F8203D" w:rsidP="003B1438">
                <w:pPr>
                  <w:jc w:val="center"/>
                  <w:rPr>
                    <w:rStyle w:val="ContentControlCheckboxChar"/>
                  </w:rPr>
                </w:pPr>
                <w:r>
                  <w:rPr>
                    <w:rStyle w:val="ContentControlCheckboxChar"/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953E5" w:rsidRPr="009505C0" w14:paraId="72558B94" w14:textId="77777777" w:rsidTr="003B1438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E8CD289" w14:textId="2F2C5B17" w:rsidR="007953E5" w:rsidRPr="00F153F3" w:rsidRDefault="007953E5" w:rsidP="003B1438">
            <w:r>
              <w:t>Proposal Infrastructure (Phy</w:t>
            </w:r>
            <w:r w:rsidR="00F752A3">
              <w:t>sical/Virtual)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165872683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7B75D411" w14:textId="7567DD97" w:rsidR="007953E5" w:rsidRDefault="00F8203D" w:rsidP="003B1438">
                <w:pPr>
                  <w:jc w:val="center"/>
                  <w:rPr>
                    <w:rStyle w:val="ContentControlCheckboxChar"/>
                  </w:rPr>
                </w:pPr>
                <w:r>
                  <w:rPr>
                    <w:rStyle w:val="ContentControlCheckboxChar"/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A10334" w:rsidRPr="009505C0" w14:paraId="4ED87D12" w14:textId="77777777" w:rsidTr="003B1438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6CF2EFF" w14:textId="13C5F07B" w:rsidR="00A10334" w:rsidRPr="00F153F3" w:rsidRDefault="00A10334" w:rsidP="003B1438">
            <w:r w:rsidRPr="00F153F3">
              <w:t>RFP Requirements</w:t>
            </w:r>
            <w:r w:rsidR="00F439A0">
              <w:t xml:space="preserve"> (Sections L, M, C, H, J, equivalents</w:t>
            </w:r>
            <w:r w:rsidR="00D83FC2">
              <w:t>, other</w:t>
            </w:r>
            <w:r w:rsidR="00F439A0">
              <w:t>)</w:t>
            </w:r>
          </w:p>
        </w:tc>
        <w:sdt>
          <w:sdtPr>
            <w:rPr>
              <w:rStyle w:val="ContentControlCheckboxChar"/>
            </w:rPr>
            <w:alias w:val="Information Provided Check 05"/>
            <w:tag w:val="informationProvidedCheck05"/>
            <w:id w:val="6650551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754ABA42" w14:textId="77777777" w:rsidR="00A10334" w:rsidRPr="00F153F3" w:rsidRDefault="00A10334" w:rsidP="003B1438">
                <w:pPr>
                  <w:jc w:val="center"/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A10334" w:rsidRPr="009505C0" w14:paraId="2A58B70C" w14:textId="77777777" w:rsidTr="003B1438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243088F" w14:textId="38B57292" w:rsidR="00A10334" w:rsidRPr="00F153F3" w:rsidRDefault="00A10334" w:rsidP="003B1438">
            <w:r w:rsidRPr="00F153F3">
              <w:t>Proposal Strategies</w:t>
            </w:r>
            <w:r w:rsidR="00C43154">
              <w:t xml:space="preserve">, Discriminators, </w:t>
            </w:r>
            <w:r w:rsidRPr="00F153F3">
              <w:t>and Win Themes</w:t>
            </w:r>
          </w:p>
        </w:tc>
        <w:sdt>
          <w:sdtPr>
            <w:rPr>
              <w:rStyle w:val="ContentControlCheckboxChar"/>
            </w:rPr>
            <w:alias w:val="Information Provided Check 06"/>
            <w:tag w:val="informationProvidedCheck06"/>
            <w:id w:val="-105724490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40AC3ACE" w14:textId="77777777" w:rsidR="00A10334" w:rsidRPr="00F153F3" w:rsidRDefault="00A10334" w:rsidP="003B1438">
                <w:pPr>
                  <w:jc w:val="center"/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D0145B" w:rsidRPr="009505C0" w14:paraId="7C9D4343" w14:textId="77777777" w:rsidTr="003B1438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0F12062" w14:textId="4E215823" w:rsidR="00D0145B" w:rsidRPr="00F153F3" w:rsidRDefault="00D0145B" w:rsidP="003B1438">
            <w:r>
              <w:t xml:space="preserve">Strengths, </w:t>
            </w:r>
            <w:r w:rsidR="00C74B36">
              <w:t>Risk Reducers</w:t>
            </w:r>
            <w:r w:rsidR="00AC1849">
              <w:t>, and CVPs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192047658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4D742ADD" w14:textId="0A46D818" w:rsidR="00D0145B" w:rsidRDefault="00F46564" w:rsidP="003B1438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F756AB" w:rsidRPr="009505C0" w14:paraId="57169537" w14:textId="77777777" w:rsidTr="003B1438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3D73AA8" w14:textId="2E24AEB1" w:rsidR="00F756AB" w:rsidRDefault="00F756AB" w:rsidP="003B1438">
            <w:r>
              <w:t>Customer Key Words and Language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1499005033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42F1F37B" w14:textId="313E25F5" w:rsidR="00F756AB" w:rsidRDefault="00F8203D" w:rsidP="003B1438">
                <w:pPr>
                  <w:jc w:val="center"/>
                  <w:rPr>
                    <w:rStyle w:val="ContentControlCheckboxChar"/>
                  </w:rPr>
                </w:pPr>
                <w:r>
                  <w:rPr>
                    <w:rStyle w:val="ContentControlCheckboxChar"/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C90B53" w:rsidRPr="009505C0" w14:paraId="2D8BE7A2" w14:textId="77777777" w:rsidTr="003B1438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DCF867F" w14:textId="29F46D33" w:rsidR="00C90B53" w:rsidRPr="00F153F3" w:rsidRDefault="00C90B53" w:rsidP="003B1438">
            <w:r>
              <w:t>Draft Executive Summary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135076297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1D67AE06" w14:textId="57ABB0D7" w:rsidR="00C90B53" w:rsidRDefault="00C90B53" w:rsidP="003B1438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A10334" w:rsidRPr="009505C0" w14:paraId="50BD43DB" w14:textId="77777777" w:rsidTr="003B1438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8730268" w14:textId="77777777" w:rsidR="00A10334" w:rsidRPr="00F153F3" w:rsidRDefault="00A10334" w:rsidP="003B1438">
            <w:r w:rsidRPr="00F153F3">
              <w:t>Technical, Management, and Cost Approaches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-7413258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5F30085A" w14:textId="77777777" w:rsidR="00A10334" w:rsidRPr="00F153F3" w:rsidRDefault="00A10334" w:rsidP="003B1438">
                <w:pPr>
                  <w:jc w:val="center"/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9E18A8" w:rsidRPr="009505C0" w14:paraId="169D7ADB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FAFEEB3" w14:textId="3A11CF76" w:rsidR="009E18A8" w:rsidRPr="00F153F3" w:rsidRDefault="00AA1F92" w:rsidP="00F153F3">
            <w:r>
              <w:t xml:space="preserve">Detailed </w:t>
            </w:r>
            <w:r w:rsidR="008E4791">
              <w:t xml:space="preserve">Technical/Management </w:t>
            </w:r>
            <w:r>
              <w:t>Proposal Schedule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153978685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1B6541E4" w14:textId="3D9A8BC3" w:rsidR="009E18A8" w:rsidRDefault="005779C3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8E4791" w:rsidRPr="009505C0" w14:paraId="3297B937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B2EE523" w14:textId="0280BA90" w:rsidR="008E4791" w:rsidRDefault="008E4791" w:rsidP="00F153F3">
            <w:r>
              <w:t>Detailed Price Proposal Schedule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202862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31194C7A" w14:textId="76CFA1BC" w:rsidR="008E4791" w:rsidRDefault="00FC797B" w:rsidP="002A47D2">
                <w:pPr>
                  <w:jc w:val="center"/>
                  <w:rPr>
                    <w:rStyle w:val="ContentControlCheckboxChar"/>
                  </w:rPr>
                </w:pPr>
                <w:r>
                  <w:rPr>
                    <w:rStyle w:val="ContentControlCheckboxChar"/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C3AE4" w:rsidRPr="009505C0" w14:paraId="56F11342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EDF297F" w14:textId="0F163475" w:rsidR="009C3AE4" w:rsidRDefault="009C3AE4" w:rsidP="00F153F3">
            <w:r>
              <w:t>BOE Instructions, F</w:t>
            </w:r>
            <w:r w:rsidR="00096568">
              <w:t>or</w:t>
            </w:r>
            <w:r>
              <w:t>mats, Templates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20891670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4247C8D9" w14:textId="7D8DC343" w:rsidR="009C3AE4" w:rsidRDefault="00096568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E22215" w:rsidRPr="009505C0" w14:paraId="5F8E94E3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41DD4A6" w14:textId="2FE1F20F" w:rsidR="00E22215" w:rsidRDefault="00E22215" w:rsidP="00F153F3">
            <w:r>
              <w:t>Program Execut</w:t>
            </w:r>
            <w:r w:rsidR="00FC797B">
              <w:t>ion Schedule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-88641538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6773C662" w14:textId="564771E8" w:rsidR="00E22215" w:rsidRDefault="00FC797B" w:rsidP="002A47D2">
                <w:pPr>
                  <w:jc w:val="center"/>
                  <w:rPr>
                    <w:rStyle w:val="ContentControlCheckboxChar"/>
                  </w:rPr>
                </w:pPr>
                <w:r>
                  <w:rPr>
                    <w:rStyle w:val="ContentControlCheckboxChar"/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9E18A8" w:rsidRPr="009505C0" w14:paraId="5E52D2C7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0515B2E9" w14:textId="7FB571C3" w:rsidR="009E18A8" w:rsidRPr="00F153F3" w:rsidRDefault="00AA1F92" w:rsidP="00F153F3">
            <w:r>
              <w:t>Color Team Review Schedule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-63958157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2C7D4F2A" w14:textId="03C62833" w:rsidR="009E18A8" w:rsidRDefault="005779C3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9E18A8" w:rsidRPr="009505C0" w14:paraId="682CC287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19635249" w14:textId="09B84702" w:rsidR="009E18A8" w:rsidRPr="00F153F3" w:rsidRDefault="00BF6A5E" w:rsidP="00F153F3">
            <w:r>
              <w:t>Color Team Participants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-93951676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12587FD5" w14:textId="57415F12" w:rsidR="009E18A8" w:rsidRDefault="005779C3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9E18A8" w:rsidRPr="009505C0" w14:paraId="009E8E6B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2C13DB00" w14:textId="7BFC1E44" w:rsidR="009E18A8" w:rsidRPr="00F153F3" w:rsidRDefault="00BF6A5E" w:rsidP="00F153F3">
            <w:r>
              <w:t xml:space="preserve">Color </w:t>
            </w:r>
            <w:r w:rsidR="005779C3">
              <w:t>T</w:t>
            </w:r>
            <w:r>
              <w:t>eam Instructions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6414796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10C56ACA" w14:textId="1E767E1D" w:rsidR="009E18A8" w:rsidRDefault="005779C3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7D1802" w:rsidRPr="009505C0" w14:paraId="04E1A08B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72E77923" w14:textId="77777777" w:rsidR="007D1802" w:rsidRPr="00F153F3" w:rsidRDefault="007D1802" w:rsidP="00F153F3">
            <w:r w:rsidRPr="00F153F3">
              <w:t>Input and Review Schedules</w:t>
            </w:r>
          </w:p>
        </w:tc>
        <w:sdt>
          <w:sdtPr>
            <w:rPr>
              <w:rStyle w:val="ContentControlCheckboxChar"/>
            </w:rPr>
            <w:alias w:val="Information Provided Check 03"/>
            <w:tag w:val="informationProvidedCheck03"/>
            <w:id w:val="667681726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351F17D2" w14:textId="77777777" w:rsidR="007D1802" w:rsidRPr="00F153F3" w:rsidRDefault="002C0780" w:rsidP="002A47D2">
                <w:pPr>
                  <w:jc w:val="center"/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7D1802" w:rsidRPr="009505C0" w14:paraId="51F5C32E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ED8B263" w14:textId="77777777" w:rsidR="007D1802" w:rsidRPr="00F153F3" w:rsidRDefault="007D1802" w:rsidP="00F153F3">
            <w:r w:rsidRPr="00F153F3">
              <w:t>Customer and Program Information</w:t>
            </w:r>
          </w:p>
        </w:tc>
        <w:sdt>
          <w:sdtPr>
            <w:rPr>
              <w:rStyle w:val="ContentControlCheckboxChar"/>
            </w:rPr>
            <w:alias w:val="Information Provided Check 04"/>
            <w:tag w:val="informationProvidedCheck04"/>
            <w:id w:val="-487552237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3A405B27" w14:textId="773B9E2F" w:rsidR="007D1802" w:rsidRPr="00F153F3" w:rsidRDefault="00022593" w:rsidP="002A47D2">
                <w:pPr>
                  <w:jc w:val="center"/>
                </w:pPr>
                <w:r>
                  <w:rPr>
                    <w:rStyle w:val="ContentControlCheckboxChar"/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</w:tr>
      <w:tr w:rsidR="007D1802" w:rsidRPr="009505C0" w14:paraId="7B0EA684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5C4D97A6" w14:textId="77777777" w:rsidR="007D1802" w:rsidRPr="00F153F3" w:rsidRDefault="007D1802" w:rsidP="00F153F3">
            <w:r w:rsidRPr="00F153F3">
              <w:t>RFP Requirements</w:t>
            </w:r>
          </w:p>
        </w:tc>
        <w:sdt>
          <w:sdtPr>
            <w:rPr>
              <w:rStyle w:val="ContentControlCheckboxChar"/>
            </w:rPr>
            <w:alias w:val="Information Provided Check 05"/>
            <w:tag w:val="informationProvidedCheck05"/>
            <w:id w:val="-1439762601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27BF9046" w14:textId="77777777" w:rsidR="007D1802" w:rsidRPr="00F153F3" w:rsidRDefault="00531FB9" w:rsidP="002A47D2">
                <w:pPr>
                  <w:jc w:val="center"/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7D1802" w:rsidRPr="009505C0" w14:paraId="2F7F3CA5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D721736" w14:textId="663CC505" w:rsidR="007D1802" w:rsidRPr="00F153F3" w:rsidRDefault="007D1802" w:rsidP="00F153F3">
            <w:r w:rsidRPr="00F153F3">
              <w:t xml:space="preserve">Technical, Management, and Cost </w:t>
            </w:r>
            <w:r w:rsidR="007521F1">
              <w:t>Solutions/</w:t>
            </w:r>
            <w:r w:rsidRPr="00F153F3">
              <w:t>Approaches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68864701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5CF148B5" w14:textId="77777777" w:rsidR="007D1802" w:rsidRPr="00F153F3" w:rsidRDefault="00531FB9" w:rsidP="002A47D2">
                <w:pPr>
                  <w:jc w:val="center"/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E95EAF" w:rsidRPr="009505C0" w14:paraId="23421FCB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607C5E1A" w14:textId="7260F549" w:rsidR="00E95EAF" w:rsidRPr="00F153F3" w:rsidRDefault="00E95EAF" w:rsidP="00F153F3">
            <w:r>
              <w:t xml:space="preserve">Graphics and </w:t>
            </w:r>
            <w:r w:rsidR="006D173F">
              <w:t>Visual Strategy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-205299480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1E32F087" w14:textId="4AFE74EE" w:rsidR="00E95EAF" w:rsidRDefault="005779C3" w:rsidP="002A47D2">
                <w:pPr>
                  <w:jc w:val="center"/>
                  <w:rPr>
                    <w:rStyle w:val="ContentControlCheckboxChar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7D1802" w:rsidRPr="009505C0" w14:paraId="0CCCBCC5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</w:tcBorders>
            <w:shd w:val="clear" w:color="auto" w:fill="auto"/>
            <w:vAlign w:val="center"/>
          </w:tcPr>
          <w:p w14:paraId="3F464734" w14:textId="5737C26B" w:rsidR="007D1802" w:rsidRPr="00F153F3" w:rsidRDefault="007D1802" w:rsidP="00F153F3">
            <w:r w:rsidRPr="00F153F3">
              <w:t xml:space="preserve">Proposal Quality </w:t>
            </w:r>
            <w:r w:rsidR="00135E7E">
              <w:t xml:space="preserve">and Writing Style </w:t>
            </w:r>
            <w:r w:rsidRPr="00F153F3">
              <w:t>Checklist</w:t>
            </w:r>
          </w:p>
        </w:tc>
        <w:sdt>
          <w:sdtPr>
            <w:rPr>
              <w:rStyle w:val="ContentControlCheckboxChar"/>
            </w:rPr>
            <w:alias w:val="Information Provided Check 08"/>
            <w:tag w:val="informationProvidedCheck08"/>
            <w:id w:val="-42603497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right w:val="double" w:sz="4" w:space="0" w:color="auto"/>
                </w:tcBorders>
                <w:shd w:val="clear" w:color="auto" w:fill="auto"/>
              </w:tcPr>
              <w:p w14:paraId="062677C0" w14:textId="77777777" w:rsidR="007D1802" w:rsidRPr="00F153F3" w:rsidRDefault="00531FB9" w:rsidP="002A47D2">
                <w:pPr>
                  <w:jc w:val="center"/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2933A2" w14:paraId="257CA44E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47F9CC2" w14:textId="26E65B48" w:rsidR="002933A2" w:rsidRPr="00F153F3" w:rsidRDefault="002933A2" w:rsidP="00F153F3">
            <w:r>
              <w:t>Dail</w:t>
            </w:r>
            <w:r w:rsidR="00146F1B">
              <w:t>y Stand-up</w:t>
            </w:r>
            <w:r>
              <w:t xml:space="preserve"> Meeting</w:t>
            </w:r>
            <w:r w:rsidR="00146F1B">
              <w:t xml:space="preserve"> Agenda</w:t>
            </w:r>
            <w:r w:rsidR="00640589">
              <w:t>, Location, Schedule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131538282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bottom w:val="double" w:sz="4" w:space="0" w:color="auto"/>
                  <w:right w:val="double" w:sz="4" w:space="0" w:color="auto"/>
                </w:tcBorders>
                <w:shd w:val="clear" w:color="auto" w:fill="auto"/>
              </w:tcPr>
              <w:p w14:paraId="3EAD9D69" w14:textId="55134BA4" w:rsidR="002933A2" w:rsidRDefault="00146F1B" w:rsidP="002A47D2">
                <w:pPr>
                  <w:jc w:val="center"/>
                  <w:rPr>
                    <w:rStyle w:val="ContentControlCheckboxChar"/>
                    <w:rFonts w:ascii="Segoe UI Symbol" w:hAnsi="Segoe UI Symbol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90671A" w14:paraId="56B9668E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FE714F9" w14:textId="5D08FCC4" w:rsidR="0090671A" w:rsidRPr="00F153F3" w:rsidRDefault="0090671A" w:rsidP="00F153F3">
            <w:r>
              <w:t>Proposal Production Process and Instructions</w:t>
            </w:r>
          </w:p>
        </w:tc>
        <w:sdt>
          <w:sdtPr>
            <w:rPr>
              <w:rStyle w:val="ContentControlCheckboxChar"/>
            </w:rPr>
            <w:alias w:val="Information Provided Check 07"/>
            <w:tag w:val="informationProvidedCheck07"/>
            <w:id w:val="-1970729699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bottom w:val="double" w:sz="4" w:space="0" w:color="auto"/>
                  <w:right w:val="double" w:sz="4" w:space="0" w:color="auto"/>
                </w:tcBorders>
                <w:shd w:val="clear" w:color="auto" w:fill="auto"/>
              </w:tcPr>
              <w:p w14:paraId="0F1C9629" w14:textId="2A8E5227" w:rsidR="0090671A" w:rsidRDefault="0090671A" w:rsidP="002A47D2">
                <w:pPr>
                  <w:jc w:val="center"/>
                  <w:rPr>
                    <w:rStyle w:val="ContentControlCheckboxChar"/>
                    <w:rFonts w:ascii="Segoe UI Symbol" w:hAnsi="Segoe UI Symbol"/>
                  </w:rPr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  <w:tr w:rsidR="007D1802" w14:paraId="3EC3C7D9" w14:textId="77777777" w:rsidTr="00022593">
        <w:trPr>
          <w:trHeight w:val="288"/>
        </w:trPr>
        <w:tc>
          <w:tcPr>
            <w:tcW w:w="5187" w:type="dxa"/>
            <w:tcBorders>
              <w:left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5729800" w14:textId="64AC0298" w:rsidR="007D1802" w:rsidRPr="00F153F3" w:rsidRDefault="007D1802" w:rsidP="00F153F3">
            <w:r w:rsidRPr="00F153F3">
              <w:t xml:space="preserve">Proposal Team Directory </w:t>
            </w:r>
            <w:r w:rsidR="00F64BD1">
              <w:t>(email/telephone)</w:t>
            </w:r>
          </w:p>
        </w:tc>
        <w:sdt>
          <w:sdtPr>
            <w:rPr>
              <w:rStyle w:val="ContentControlCheckboxChar"/>
              <w:rFonts w:ascii="Segoe UI Symbol" w:hAnsi="Segoe UI Symbol"/>
            </w:rPr>
            <w:alias w:val="Information Provided Check 09"/>
            <w:tag w:val="informationProvidedCheck09"/>
            <w:id w:val="-749042085"/>
            <w15:appearance w15:val="hidden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>
            <w:rPr>
              <w:rStyle w:val="ContentControlCheckboxChar"/>
            </w:rPr>
          </w:sdtEndPr>
          <w:sdtContent>
            <w:tc>
              <w:tcPr>
                <w:tcW w:w="5181" w:type="dxa"/>
                <w:tcBorders>
                  <w:bottom w:val="double" w:sz="4" w:space="0" w:color="auto"/>
                  <w:right w:val="double" w:sz="4" w:space="0" w:color="auto"/>
                </w:tcBorders>
                <w:shd w:val="clear" w:color="auto" w:fill="auto"/>
              </w:tcPr>
              <w:p w14:paraId="383E07F3" w14:textId="77777777" w:rsidR="007D1802" w:rsidRPr="00F153F3" w:rsidRDefault="002C0780" w:rsidP="002A47D2">
                <w:pPr>
                  <w:jc w:val="center"/>
                </w:pPr>
                <w:r w:rsidRPr="002A47D2">
                  <w:rPr>
                    <w:rStyle w:val="ContentControlCheckboxChar"/>
                    <w:rFonts w:ascii="Segoe UI Symbol" w:hAnsi="Segoe UI Symbol"/>
                  </w:rPr>
                  <w:t>☐</w:t>
                </w:r>
              </w:p>
            </w:tc>
          </w:sdtContent>
        </w:sdt>
      </w:tr>
    </w:tbl>
    <w:p w14:paraId="77D6B01D" w14:textId="1A110DC6" w:rsidR="00CA77A3" w:rsidRPr="00CA77A3" w:rsidRDefault="00393B71" w:rsidP="00CD6C7D">
      <w:r>
        <w:t>Note: All of this material should be</w:t>
      </w:r>
      <w:r w:rsidR="00FA198E">
        <w:t xml:space="preserve"> included</w:t>
      </w:r>
      <w:r>
        <w:t xml:space="preserve"> in a Proposal Management Plan.</w:t>
      </w:r>
    </w:p>
    <w:sectPr w:rsidR="00CA77A3" w:rsidRPr="00CA77A3" w:rsidSect="0002259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432" w:right="720" w:bottom="1080" w:left="720" w:header="547" w:footer="54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16C6C1" w14:textId="77777777" w:rsidR="00585894" w:rsidRDefault="00585894">
      <w:r>
        <w:separator/>
      </w:r>
    </w:p>
  </w:endnote>
  <w:endnote w:type="continuationSeparator" w:id="0">
    <w:p w14:paraId="09262A35" w14:textId="77777777" w:rsidR="00585894" w:rsidRDefault="005858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23A5D" w14:textId="77777777" w:rsidR="00F43AAE" w:rsidRDefault="00F43A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75732" w14:textId="2521C0CE" w:rsidR="009517EB" w:rsidRPr="00480DF4" w:rsidRDefault="009517EB" w:rsidP="009517EB">
    <w:pPr>
      <w:pStyle w:val="Footer"/>
      <w:tabs>
        <w:tab w:val="clear" w:pos="4680"/>
        <w:tab w:val="clear" w:pos="9360"/>
        <w:tab w:val="center" w:pos="5040"/>
      </w:tabs>
    </w:pPr>
    <w:r>
      <w:t>Copyright 2022 Shipley Associates</w:t>
    </w:r>
    <w:r>
      <w:tab/>
    </w:r>
    <w:r w:rsidR="00F43AAE">
      <w:t>S&amp;K</w:t>
    </w:r>
    <w:r>
      <w:t xml:space="preserve"> use only. Do not distribute.</w:t>
    </w:r>
  </w:p>
  <w:p w14:paraId="08AE10D4" w14:textId="77777777" w:rsidR="00D161F2" w:rsidRPr="00906F69" w:rsidRDefault="004D0711" w:rsidP="0046672D">
    <w:pPr>
      <w:pStyle w:val="Footer"/>
      <w:jc w:val="center"/>
    </w:pPr>
    <w:r>
      <w:rPr>
        <w:noProof/>
      </w:rPr>
      <w:drawing>
        <wp:inline distT="0" distB="0" distL="0" distR="0" wp14:anchorId="3077AECD" wp14:editId="7A79C1A4">
          <wp:extent cx="1028700" cy="409575"/>
          <wp:effectExtent l="19050" t="0" r="0" b="0"/>
          <wp:docPr id="2" name="Picture 2" descr="Shipley Wins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ipley Wins 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3E877" w14:textId="7A05FA5D" w:rsidR="00D715E1" w:rsidRPr="00480DF4" w:rsidRDefault="00B6528B" w:rsidP="004A7B2A">
    <w:pPr>
      <w:pStyle w:val="Footer"/>
      <w:tabs>
        <w:tab w:val="clear" w:pos="4680"/>
        <w:tab w:val="clear" w:pos="9360"/>
        <w:tab w:val="center" w:pos="5040"/>
      </w:tabs>
    </w:pPr>
    <w:r>
      <w:t>Copyright 20</w:t>
    </w:r>
    <w:r w:rsidR="008A00AC">
      <w:t>22</w:t>
    </w:r>
    <w:r>
      <w:t xml:space="preserve"> Shipley Associates</w:t>
    </w:r>
    <w:r w:rsidR="004A7B2A">
      <w:tab/>
    </w:r>
    <w:r w:rsidR="008A00AC">
      <w:t>BAE ES</w:t>
    </w:r>
    <w:r w:rsidR="004A7B2A">
      <w:t xml:space="preserve"> use only. Do not distribute.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89D24E" w14:textId="77777777" w:rsidR="00585894" w:rsidRDefault="00585894">
      <w:r>
        <w:separator/>
      </w:r>
    </w:p>
  </w:footnote>
  <w:footnote w:type="continuationSeparator" w:id="0">
    <w:p w14:paraId="432B89DD" w14:textId="77777777" w:rsidR="00585894" w:rsidRDefault="005858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FA91F" w14:textId="77777777" w:rsidR="00F43AAE" w:rsidRDefault="00F43A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2279" w14:textId="77777777" w:rsidR="00D161F2" w:rsidRDefault="00D161F2" w:rsidP="00321D1F">
    <w:pPr>
      <w:pStyle w:val="Header"/>
      <w:ind w:left="-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44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62"/>
      <w:gridCol w:w="5878"/>
    </w:tblGrid>
    <w:tr w:rsidR="00F27B8C" w14:paraId="73D385E0" w14:textId="77777777" w:rsidTr="00022593">
      <w:trPr>
        <w:trHeight w:val="720"/>
      </w:trPr>
      <w:tc>
        <w:tcPr>
          <w:tcW w:w="4562" w:type="dxa"/>
        </w:tcPr>
        <w:p w14:paraId="5772115B" w14:textId="77777777" w:rsidR="00F27B8C" w:rsidRPr="008A67C2" w:rsidRDefault="00F27B8C" w:rsidP="00022593">
          <w:pPr>
            <w:pStyle w:val="Title"/>
            <w:jc w:val="left"/>
          </w:pPr>
          <w:r w:rsidRPr="008A67C2">
            <w:rPr>
              <w:noProof/>
            </w:rPr>
            <w:drawing>
              <wp:inline distT="0" distB="0" distL="0" distR="0" wp14:anchorId="2C06A23F" wp14:editId="158B137F">
                <wp:extent cx="2305396" cy="365760"/>
                <wp:effectExtent l="0" t="0" r="0" b="1270"/>
                <wp:docPr id="5" name="Picture 5" descr="D:\Dropbox\~McKinnon-Mulherin\9999 Shipley Macros\Second_Draft\Shipley Logo_SingleGlobe Horizontal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:\Dropbox\~McKinnon-Mulherin\9999 Shipley Macros\Second_Draft\Shipley Logo_SingleGlobe Horizontal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305396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78" w:type="dxa"/>
          <w:vAlign w:val="center"/>
        </w:tcPr>
        <w:p w14:paraId="4E10C146" w14:textId="04099FAB" w:rsidR="00F27B8C" w:rsidRDefault="00F27B8C" w:rsidP="00F27B8C">
          <w:pPr>
            <w:pStyle w:val="HeaderTitle"/>
          </w:pPr>
          <w:r>
            <w:t>Proposal Checklist</w:t>
          </w:r>
        </w:p>
      </w:tc>
    </w:tr>
  </w:tbl>
  <w:p w14:paraId="14C3CE5A" w14:textId="77777777" w:rsidR="00D715E1" w:rsidRPr="001B440B" w:rsidRDefault="00D715E1" w:rsidP="00F27B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516CD3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214B0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88E6E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3E3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7DED36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04C221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EB092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8FE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6E7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BD23F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1" w15:restartNumberingAfterBreak="0">
    <w:nsid w:val="02F46BB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9E12F97"/>
    <w:multiLevelType w:val="hybridMultilevel"/>
    <w:tmpl w:val="CFDA8730"/>
    <w:lvl w:ilvl="0" w:tplc="1F66002E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0EF340CF"/>
    <w:multiLevelType w:val="hybridMultilevel"/>
    <w:tmpl w:val="0310FB0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F4E5D28"/>
    <w:multiLevelType w:val="hybridMultilevel"/>
    <w:tmpl w:val="32B25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4B475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16F31F9B"/>
    <w:multiLevelType w:val="hybridMultilevel"/>
    <w:tmpl w:val="525E6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87B6EB2"/>
    <w:multiLevelType w:val="hybridMultilevel"/>
    <w:tmpl w:val="3C5E3F3E"/>
    <w:lvl w:ilvl="0" w:tplc="4FD4EC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6A2AD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210D2A19"/>
    <w:multiLevelType w:val="hybridMultilevel"/>
    <w:tmpl w:val="5A5CF1EA"/>
    <w:lvl w:ilvl="0" w:tplc="806E7D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1EB7253"/>
    <w:multiLevelType w:val="hybridMultilevel"/>
    <w:tmpl w:val="4DF07BE6"/>
    <w:lvl w:ilvl="0" w:tplc="0F6267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CC1152"/>
    <w:multiLevelType w:val="hybridMultilevel"/>
    <w:tmpl w:val="7CCAE34A"/>
    <w:lvl w:ilvl="0" w:tplc="26B8EB00">
      <w:start w:val="1"/>
      <w:numFmt w:val="bullet"/>
      <w:pStyle w:val="ListParagraphLa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DD00F0"/>
    <w:multiLevelType w:val="multilevel"/>
    <w:tmpl w:val="ABE27F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B854EAA"/>
    <w:multiLevelType w:val="hybridMultilevel"/>
    <w:tmpl w:val="3656CE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2DF11FC6"/>
    <w:multiLevelType w:val="multilevel"/>
    <w:tmpl w:val="C8FC24CE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080"/>
      </w:pPr>
      <w:rPr>
        <w:rFonts w:hint="default"/>
      </w:rPr>
    </w:lvl>
  </w:abstractNum>
  <w:abstractNum w:abstractNumId="25" w15:restartNumberingAfterBreak="0">
    <w:nsid w:val="2DFC4A4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30562116"/>
    <w:multiLevelType w:val="hybridMultilevel"/>
    <w:tmpl w:val="20FA6340"/>
    <w:lvl w:ilvl="0" w:tplc="1F66002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90515C"/>
    <w:multiLevelType w:val="hybridMultilevel"/>
    <w:tmpl w:val="0A76A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128669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9" w15:restartNumberingAfterBreak="0">
    <w:nsid w:val="4C2D0F6F"/>
    <w:multiLevelType w:val="hybridMultilevel"/>
    <w:tmpl w:val="DCD46C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4DE046B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4E625588"/>
    <w:multiLevelType w:val="hybridMultilevel"/>
    <w:tmpl w:val="222AE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E31B7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67923B6"/>
    <w:multiLevelType w:val="hybridMultilevel"/>
    <w:tmpl w:val="84A2BB62"/>
    <w:lvl w:ilvl="0" w:tplc="F7C027C4">
      <w:numFmt w:val="bullet"/>
      <w:lvlText w:val="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8A1407"/>
    <w:multiLevelType w:val="hybridMultilevel"/>
    <w:tmpl w:val="FC60B7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9D4A3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59030C6D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 w15:restartNumberingAfterBreak="0">
    <w:nsid w:val="63310894"/>
    <w:multiLevelType w:val="hybridMultilevel"/>
    <w:tmpl w:val="811E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ED3526"/>
    <w:multiLevelType w:val="hybridMultilevel"/>
    <w:tmpl w:val="79FA00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B547EE"/>
    <w:multiLevelType w:val="hybridMultilevel"/>
    <w:tmpl w:val="5DF63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A22E67"/>
    <w:multiLevelType w:val="hybridMultilevel"/>
    <w:tmpl w:val="ABE27FE0"/>
    <w:lvl w:ilvl="0" w:tplc="EA0EDAB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EA620C8"/>
    <w:multiLevelType w:val="hybridMultilevel"/>
    <w:tmpl w:val="9AA0843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6679D2"/>
    <w:multiLevelType w:val="hybridMultilevel"/>
    <w:tmpl w:val="5B08C10E"/>
    <w:lvl w:ilvl="0" w:tplc="0409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3" w15:restartNumberingAfterBreak="0">
    <w:nsid w:val="73F67150"/>
    <w:multiLevelType w:val="hybridMultilevel"/>
    <w:tmpl w:val="ABA67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60B4C64"/>
    <w:multiLevelType w:val="hybridMultilevel"/>
    <w:tmpl w:val="54A483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740F5F"/>
    <w:multiLevelType w:val="multilevel"/>
    <w:tmpl w:val="84A2BB62"/>
    <w:lvl w:ilvl="0">
      <w:numFmt w:val="bullet"/>
      <w:lvlText w:val="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sz w:val="4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4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41"/>
  </w:num>
  <w:num w:numId="13">
    <w:abstractNumId w:val="13"/>
  </w:num>
  <w:num w:numId="14">
    <w:abstractNumId w:val="33"/>
  </w:num>
  <w:num w:numId="15">
    <w:abstractNumId w:val="23"/>
  </w:num>
  <w:num w:numId="16">
    <w:abstractNumId w:val="29"/>
  </w:num>
  <w:num w:numId="17">
    <w:abstractNumId w:val="45"/>
  </w:num>
  <w:num w:numId="18">
    <w:abstractNumId w:val="40"/>
  </w:num>
  <w:num w:numId="19">
    <w:abstractNumId w:val="22"/>
  </w:num>
  <w:num w:numId="20">
    <w:abstractNumId w:val="26"/>
  </w:num>
  <w:num w:numId="21">
    <w:abstractNumId w:val="12"/>
  </w:num>
  <w:num w:numId="22">
    <w:abstractNumId w:val="36"/>
  </w:num>
  <w:num w:numId="23">
    <w:abstractNumId w:val="1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24">
    <w:abstractNumId w:val="11"/>
  </w:num>
  <w:num w:numId="25">
    <w:abstractNumId w:val="32"/>
  </w:num>
  <w:num w:numId="26">
    <w:abstractNumId w:val="28"/>
  </w:num>
  <w:num w:numId="27">
    <w:abstractNumId w:val="30"/>
  </w:num>
  <w:num w:numId="28">
    <w:abstractNumId w:val="20"/>
  </w:num>
  <w:num w:numId="29">
    <w:abstractNumId w:val="17"/>
  </w:num>
  <w:num w:numId="30">
    <w:abstractNumId w:val="15"/>
  </w:num>
  <w:num w:numId="31">
    <w:abstractNumId w:val="25"/>
  </w:num>
  <w:num w:numId="32">
    <w:abstractNumId w:val="18"/>
  </w:num>
  <w:num w:numId="33">
    <w:abstractNumId w:val="35"/>
  </w:num>
  <w:num w:numId="34">
    <w:abstractNumId w:val="24"/>
  </w:num>
  <w:num w:numId="35">
    <w:abstractNumId w:val="42"/>
  </w:num>
  <w:num w:numId="36">
    <w:abstractNumId w:val="34"/>
  </w:num>
  <w:num w:numId="37">
    <w:abstractNumId w:val="43"/>
  </w:num>
  <w:num w:numId="38">
    <w:abstractNumId w:val="31"/>
  </w:num>
  <w:num w:numId="39">
    <w:abstractNumId w:val="27"/>
  </w:num>
  <w:num w:numId="40">
    <w:abstractNumId w:val="37"/>
  </w:num>
  <w:num w:numId="41">
    <w:abstractNumId w:val="16"/>
  </w:num>
  <w:num w:numId="42">
    <w:abstractNumId w:val="19"/>
  </w:num>
  <w:num w:numId="43">
    <w:abstractNumId w:val="39"/>
  </w:num>
  <w:num w:numId="44">
    <w:abstractNumId w:val="38"/>
  </w:num>
  <w:num w:numId="45">
    <w:abstractNumId w:val="14"/>
  </w:num>
  <w:num w:numId="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CC8"/>
    <w:rsid w:val="00000C5C"/>
    <w:rsid w:val="0000393F"/>
    <w:rsid w:val="00007A4A"/>
    <w:rsid w:val="00011955"/>
    <w:rsid w:val="00022593"/>
    <w:rsid w:val="00037F73"/>
    <w:rsid w:val="00037FBF"/>
    <w:rsid w:val="00064B34"/>
    <w:rsid w:val="00064F43"/>
    <w:rsid w:val="00070B77"/>
    <w:rsid w:val="00076849"/>
    <w:rsid w:val="00077960"/>
    <w:rsid w:val="000809B4"/>
    <w:rsid w:val="00082B32"/>
    <w:rsid w:val="00095BA5"/>
    <w:rsid w:val="00096568"/>
    <w:rsid w:val="000B7A90"/>
    <w:rsid w:val="000C239D"/>
    <w:rsid w:val="000D30EF"/>
    <w:rsid w:val="000D7CCC"/>
    <w:rsid w:val="000E0059"/>
    <w:rsid w:val="00102370"/>
    <w:rsid w:val="00105748"/>
    <w:rsid w:val="0011009D"/>
    <w:rsid w:val="00135E7E"/>
    <w:rsid w:val="00142740"/>
    <w:rsid w:val="00146F1B"/>
    <w:rsid w:val="00153B3C"/>
    <w:rsid w:val="001660C2"/>
    <w:rsid w:val="00166B21"/>
    <w:rsid w:val="00166DD6"/>
    <w:rsid w:val="001730D6"/>
    <w:rsid w:val="001824B0"/>
    <w:rsid w:val="00187F44"/>
    <w:rsid w:val="00190EE3"/>
    <w:rsid w:val="00194623"/>
    <w:rsid w:val="001B440B"/>
    <w:rsid w:val="001B76FB"/>
    <w:rsid w:val="001C6EA9"/>
    <w:rsid w:val="001E0C97"/>
    <w:rsid w:val="001E11D5"/>
    <w:rsid w:val="001F3C63"/>
    <w:rsid w:val="001F403E"/>
    <w:rsid w:val="001F55F8"/>
    <w:rsid w:val="00201279"/>
    <w:rsid w:val="00233C84"/>
    <w:rsid w:val="00242937"/>
    <w:rsid w:val="00245A97"/>
    <w:rsid w:val="002504D0"/>
    <w:rsid w:val="00260B61"/>
    <w:rsid w:val="00282151"/>
    <w:rsid w:val="00282577"/>
    <w:rsid w:val="00283D47"/>
    <w:rsid w:val="002933A2"/>
    <w:rsid w:val="002A3EA4"/>
    <w:rsid w:val="002A47D2"/>
    <w:rsid w:val="002A63DB"/>
    <w:rsid w:val="002C0780"/>
    <w:rsid w:val="002C3B30"/>
    <w:rsid w:val="002D6F66"/>
    <w:rsid w:val="002E245A"/>
    <w:rsid w:val="002E2BDE"/>
    <w:rsid w:val="002E54B0"/>
    <w:rsid w:val="002E6F64"/>
    <w:rsid w:val="002F32ED"/>
    <w:rsid w:val="00321D1F"/>
    <w:rsid w:val="0032532D"/>
    <w:rsid w:val="00326927"/>
    <w:rsid w:val="00327040"/>
    <w:rsid w:val="00332695"/>
    <w:rsid w:val="00340262"/>
    <w:rsid w:val="003414B0"/>
    <w:rsid w:val="00343619"/>
    <w:rsid w:val="00355D50"/>
    <w:rsid w:val="00360C0D"/>
    <w:rsid w:val="0036794B"/>
    <w:rsid w:val="0037090D"/>
    <w:rsid w:val="00387401"/>
    <w:rsid w:val="00393B71"/>
    <w:rsid w:val="003B03A0"/>
    <w:rsid w:val="003B2184"/>
    <w:rsid w:val="003C0AB6"/>
    <w:rsid w:val="003D27A4"/>
    <w:rsid w:val="003E5522"/>
    <w:rsid w:val="003E6AE6"/>
    <w:rsid w:val="003F3681"/>
    <w:rsid w:val="00407348"/>
    <w:rsid w:val="00413829"/>
    <w:rsid w:val="00432618"/>
    <w:rsid w:val="00443812"/>
    <w:rsid w:val="00450C30"/>
    <w:rsid w:val="004574BF"/>
    <w:rsid w:val="004657D3"/>
    <w:rsid w:val="0046672D"/>
    <w:rsid w:val="00480DF4"/>
    <w:rsid w:val="00484F6C"/>
    <w:rsid w:val="00485091"/>
    <w:rsid w:val="004861F3"/>
    <w:rsid w:val="004A7B2A"/>
    <w:rsid w:val="004B4CAF"/>
    <w:rsid w:val="004B58DF"/>
    <w:rsid w:val="004C044F"/>
    <w:rsid w:val="004D0199"/>
    <w:rsid w:val="004D0711"/>
    <w:rsid w:val="004D771C"/>
    <w:rsid w:val="004E7BCC"/>
    <w:rsid w:val="005035B0"/>
    <w:rsid w:val="005054CE"/>
    <w:rsid w:val="005108CC"/>
    <w:rsid w:val="00524FBB"/>
    <w:rsid w:val="00530836"/>
    <w:rsid w:val="00531FB9"/>
    <w:rsid w:val="00536C82"/>
    <w:rsid w:val="005423C2"/>
    <w:rsid w:val="0056088C"/>
    <w:rsid w:val="0057135A"/>
    <w:rsid w:val="00572DE8"/>
    <w:rsid w:val="005779C3"/>
    <w:rsid w:val="0058099B"/>
    <w:rsid w:val="00583C30"/>
    <w:rsid w:val="00585894"/>
    <w:rsid w:val="00586A43"/>
    <w:rsid w:val="005939B4"/>
    <w:rsid w:val="005953A6"/>
    <w:rsid w:val="005A4856"/>
    <w:rsid w:val="005C30E1"/>
    <w:rsid w:val="005C3227"/>
    <w:rsid w:val="005D1781"/>
    <w:rsid w:val="005F777D"/>
    <w:rsid w:val="0061700B"/>
    <w:rsid w:val="00640589"/>
    <w:rsid w:val="00642FBB"/>
    <w:rsid w:val="0065230D"/>
    <w:rsid w:val="00660771"/>
    <w:rsid w:val="006664BC"/>
    <w:rsid w:val="00672531"/>
    <w:rsid w:val="006726CB"/>
    <w:rsid w:val="00690C7A"/>
    <w:rsid w:val="00694F27"/>
    <w:rsid w:val="006A19E5"/>
    <w:rsid w:val="006B70D2"/>
    <w:rsid w:val="006C1366"/>
    <w:rsid w:val="006D173F"/>
    <w:rsid w:val="006D3C8C"/>
    <w:rsid w:val="006D555D"/>
    <w:rsid w:val="006D68E2"/>
    <w:rsid w:val="006D7791"/>
    <w:rsid w:val="006E29AA"/>
    <w:rsid w:val="006F0813"/>
    <w:rsid w:val="006F1F99"/>
    <w:rsid w:val="006F6792"/>
    <w:rsid w:val="007016B0"/>
    <w:rsid w:val="00723971"/>
    <w:rsid w:val="00742351"/>
    <w:rsid w:val="007451DC"/>
    <w:rsid w:val="007521F1"/>
    <w:rsid w:val="00773EE2"/>
    <w:rsid w:val="007908E0"/>
    <w:rsid w:val="007953E5"/>
    <w:rsid w:val="007A340C"/>
    <w:rsid w:val="007B2A1C"/>
    <w:rsid w:val="007B6F6D"/>
    <w:rsid w:val="007D08F6"/>
    <w:rsid w:val="007D1802"/>
    <w:rsid w:val="007E36EB"/>
    <w:rsid w:val="007E51C9"/>
    <w:rsid w:val="007E6185"/>
    <w:rsid w:val="007F2FA4"/>
    <w:rsid w:val="007F57C4"/>
    <w:rsid w:val="00802850"/>
    <w:rsid w:val="0081026C"/>
    <w:rsid w:val="0081560F"/>
    <w:rsid w:val="00816420"/>
    <w:rsid w:val="00831900"/>
    <w:rsid w:val="00842EA9"/>
    <w:rsid w:val="00883C84"/>
    <w:rsid w:val="008A00AC"/>
    <w:rsid w:val="008A5CC0"/>
    <w:rsid w:val="008C0D20"/>
    <w:rsid w:val="008C45A2"/>
    <w:rsid w:val="008D11B9"/>
    <w:rsid w:val="008D64DC"/>
    <w:rsid w:val="008E357D"/>
    <w:rsid w:val="008E4791"/>
    <w:rsid w:val="008F7094"/>
    <w:rsid w:val="0090671A"/>
    <w:rsid w:val="00906F69"/>
    <w:rsid w:val="0091434F"/>
    <w:rsid w:val="00914DBA"/>
    <w:rsid w:val="00915945"/>
    <w:rsid w:val="00920A46"/>
    <w:rsid w:val="00937410"/>
    <w:rsid w:val="009505C0"/>
    <w:rsid w:val="00950E43"/>
    <w:rsid w:val="009517EB"/>
    <w:rsid w:val="00963F02"/>
    <w:rsid w:val="0099491B"/>
    <w:rsid w:val="00994F2F"/>
    <w:rsid w:val="009969EC"/>
    <w:rsid w:val="009A0383"/>
    <w:rsid w:val="009A1E75"/>
    <w:rsid w:val="009B693D"/>
    <w:rsid w:val="009C286E"/>
    <w:rsid w:val="009C2AB8"/>
    <w:rsid w:val="009C385F"/>
    <w:rsid w:val="009C3AE4"/>
    <w:rsid w:val="009C4008"/>
    <w:rsid w:val="009C6C57"/>
    <w:rsid w:val="009D23AC"/>
    <w:rsid w:val="009E18A8"/>
    <w:rsid w:val="009F5069"/>
    <w:rsid w:val="00A10334"/>
    <w:rsid w:val="00A12F9C"/>
    <w:rsid w:val="00A41541"/>
    <w:rsid w:val="00A44946"/>
    <w:rsid w:val="00A4780C"/>
    <w:rsid w:val="00A50707"/>
    <w:rsid w:val="00A51393"/>
    <w:rsid w:val="00A57683"/>
    <w:rsid w:val="00A7007A"/>
    <w:rsid w:val="00A71156"/>
    <w:rsid w:val="00A77910"/>
    <w:rsid w:val="00A8036D"/>
    <w:rsid w:val="00A835B0"/>
    <w:rsid w:val="00A8449E"/>
    <w:rsid w:val="00AA1F92"/>
    <w:rsid w:val="00AB37BA"/>
    <w:rsid w:val="00AC1849"/>
    <w:rsid w:val="00AC3A40"/>
    <w:rsid w:val="00AE14CF"/>
    <w:rsid w:val="00AE5823"/>
    <w:rsid w:val="00AE6868"/>
    <w:rsid w:val="00AF402E"/>
    <w:rsid w:val="00B15786"/>
    <w:rsid w:val="00B50C17"/>
    <w:rsid w:val="00B56AC1"/>
    <w:rsid w:val="00B651AB"/>
    <w:rsid w:val="00B6528B"/>
    <w:rsid w:val="00B67A96"/>
    <w:rsid w:val="00BA1781"/>
    <w:rsid w:val="00BA35D9"/>
    <w:rsid w:val="00BA54DA"/>
    <w:rsid w:val="00BC0124"/>
    <w:rsid w:val="00BC5033"/>
    <w:rsid w:val="00BD2FC8"/>
    <w:rsid w:val="00BF079B"/>
    <w:rsid w:val="00BF23B1"/>
    <w:rsid w:val="00BF6A5E"/>
    <w:rsid w:val="00C10B6B"/>
    <w:rsid w:val="00C43154"/>
    <w:rsid w:val="00C518A4"/>
    <w:rsid w:val="00C572F2"/>
    <w:rsid w:val="00C57A3B"/>
    <w:rsid w:val="00C672B3"/>
    <w:rsid w:val="00C74B36"/>
    <w:rsid w:val="00C83BAF"/>
    <w:rsid w:val="00C90B53"/>
    <w:rsid w:val="00CA77A3"/>
    <w:rsid w:val="00CB064A"/>
    <w:rsid w:val="00CB5761"/>
    <w:rsid w:val="00CD6C7D"/>
    <w:rsid w:val="00CF5599"/>
    <w:rsid w:val="00CF64DD"/>
    <w:rsid w:val="00D0145B"/>
    <w:rsid w:val="00D161F2"/>
    <w:rsid w:val="00D30349"/>
    <w:rsid w:val="00D444F1"/>
    <w:rsid w:val="00D67623"/>
    <w:rsid w:val="00D715E1"/>
    <w:rsid w:val="00D74A00"/>
    <w:rsid w:val="00D811FC"/>
    <w:rsid w:val="00D83FC2"/>
    <w:rsid w:val="00D84DAD"/>
    <w:rsid w:val="00DB035D"/>
    <w:rsid w:val="00DB3209"/>
    <w:rsid w:val="00DB7BBB"/>
    <w:rsid w:val="00DC727A"/>
    <w:rsid w:val="00DD3AEB"/>
    <w:rsid w:val="00DD435E"/>
    <w:rsid w:val="00DD51EC"/>
    <w:rsid w:val="00DE7A31"/>
    <w:rsid w:val="00DF658C"/>
    <w:rsid w:val="00E16118"/>
    <w:rsid w:val="00E202FC"/>
    <w:rsid w:val="00E22215"/>
    <w:rsid w:val="00E22822"/>
    <w:rsid w:val="00E33E2E"/>
    <w:rsid w:val="00E40788"/>
    <w:rsid w:val="00E52CAE"/>
    <w:rsid w:val="00E55AB2"/>
    <w:rsid w:val="00E60201"/>
    <w:rsid w:val="00E76D4A"/>
    <w:rsid w:val="00E95EAF"/>
    <w:rsid w:val="00EB149E"/>
    <w:rsid w:val="00EB6525"/>
    <w:rsid w:val="00ED104D"/>
    <w:rsid w:val="00ED61FC"/>
    <w:rsid w:val="00EE05E0"/>
    <w:rsid w:val="00EE5905"/>
    <w:rsid w:val="00EF08F3"/>
    <w:rsid w:val="00EF159C"/>
    <w:rsid w:val="00EF23C9"/>
    <w:rsid w:val="00EF2CC8"/>
    <w:rsid w:val="00F00891"/>
    <w:rsid w:val="00F07EEA"/>
    <w:rsid w:val="00F10EDC"/>
    <w:rsid w:val="00F13F88"/>
    <w:rsid w:val="00F153F3"/>
    <w:rsid w:val="00F20C59"/>
    <w:rsid w:val="00F27B8C"/>
    <w:rsid w:val="00F30DDA"/>
    <w:rsid w:val="00F37C5F"/>
    <w:rsid w:val="00F439A0"/>
    <w:rsid w:val="00F43AAE"/>
    <w:rsid w:val="00F464F7"/>
    <w:rsid w:val="00F46564"/>
    <w:rsid w:val="00F47B4F"/>
    <w:rsid w:val="00F516AB"/>
    <w:rsid w:val="00F56F35"/>
    <w:rsid w:val="00F57792"/>
    <w:rsid w:val="00F60E52"/>
    <w:rsid w:val="00F63C2D"/>
    <w:rsid w:val="00F63D57"/>
    <w:rsid w:val="00F64BD1"/>
    <w:rsid w:val="00F7234C"/>
    <w:rsid w:val="00F752A3"/>
    <w:rsid w:val="00F756AB"/>
    <w:rsid w:val="00F8203D"/>
    <w:rsid w:val="00F96901"/>
    <w:rsid w:val="00FA198E"/>
    <w:rsid w:val="00FB71B4"/>
    <w:rsid w:val="00FC797B"/>
    <w:rsid w:val="00FD068B"/>
    <w:rsid w:val="00FE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6FB4920F"/>
  <w15:docId w15:val="{24520F08-48CA-4CC3-96BB-5D60E2875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C57"/>
    <w:rPr>
      <w:rFonts w:ascii="Cambria" w:eastAsiaTheme="minorHAnsi" w:hAnsi="Cambria" w:cstheme="minorBidi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6C57"/>
    <w:pPr>
      <w:keepNext/>
      <w:keepLines/>
      <w:spacing w:before="240"/>
      <w:outlineLvl w:val="0"/>
    </w:pPr>
    <w:rPr>
      <w:rFonts w:asciiTheme="minorHAnsi" w:eastAsiaTheme="majorEastAsia" w:hAnsiTheme="minorHAnsi" w:cstheme="majorBidi"/>
      <w:b/>
      <w:color w:val="283756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C57"/>
    <w:pPr>
      <w:keepNext/>
      <w:keepLines/>
      <w:spacing w:before="40"/>
      <w:outlineLvl w:val="1"/>
    </w:pPr>
    <w:rPr>
      <w:rFonts w:asciiTheme="minorHAnsi" w:eastAsiaTheme="majorEastAsia" w:hAnsiTheme="minorHAnsi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C57"/>
    <w:pPr>
      <w:keepNext/>
      <w:keepLines/>
      <w:spacing w:before="40"/>
      <w:outlineLvl w:val="2"/>
    </w:pPr>
    <w:rPr>
      <w:rFonts w:asciiTheme="minorHAnsi" w:eastAsiaTheme="majorEastAsia" w:hAnsiTheme="minorHAnsi" w:cstheme="majorBidi"/>
      <w:b/>
      <w:color w:val="283756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6C57"/>
    <w:pPr>
      <w:keepNext/>
      <w:keepLines/>
      <w:spacing w:before="40"/>
      <w:outlineLvl w:val="3"/>
    </w:pPr>
    <w:rPr>
      <w:rFonts w:asciiTheme="minorHAnsi" w:eastAsiaTheme="majorEastAsia" w:hAnsiTheme="minorHAnsi" w:cstheme="majorBidi"/>
      <w:b/>
      <w:iCs/>
      <w:color w:val="2837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6C57"/>
    <w:pPr>
      <w:tabs>
        <w:tab w:val="center" w:pos="4680"/>
        <w:tab w:val="right" w:pos="9360"/>
      </w:tabs>
    </w:pPr>
    <w:rPr>
      <w:color w:val="7E808B"/>
    </w:rPr>
  </w:style>
  <w:style w:type="paragraph" w:styleId="Footer">
    <w:name w:val="footer"/>
    <w:basedOn w:val="Normal"/>
    <w:link w:val="FooterChar"/>
    <w:uiPriority w:val="99"/>
    <w:unhideWhenUsed/>
    <w:rsid w:val="009C6C57"/>
    <w:pPr>
      <w:tabs>
        <w:tab w:val="center" w:pos="4680"/>
        <w:tab w:val="right" w:pos="9360"/>
      </w:tabs>
    </w:pPr>
    <w:rPr>
      <w:color w:val="7E808B"/>
    </w:rPr>
  </w:style>
  <w:style w:type="character" w:styleId="Hyperlink">
    <w:name w:val="Hyperlink"/>
    <w:basedOn w:val="DefaultParagraphFont"/>
    <w:rsid w:val="00EF2CC8"/>
    <w:rPr>
      <w:color w:val="0000FF"/>
      <w:u w:val="single"/>
    </w:rPr>
  </w:style>
  <w:style w:type="paragraph" w:styleId="BodyText">
    <w:name w:val="Body Text"/>
    <w:basedOn w:val="Normal"/>
    <w:rsid w:val="00000C5C"/>
    <w:rPr>
      <w:szCs w:val="20"/>
    </w:rPr>
  </w:style>
  <w:style w:type="character" w:styleId="BookTitle">
    <w:name w:val="Book Title"/>
    <w:basedOn w:val="DefaultParagraphFont"/>
    <w:uiPriority w:val="33"/>
    <w:qFormat/>
    <w:rsid w:val="009C6C57"/>
    <w:rPr>
      <w:b/>
      <w:bCs/>
      <w:i/>
      <w:iCs/>
      <w:spacing w:val="5"/>
    </w:rPr>
  </w:style>
  <w:style w:type="paragraph" w:customStyle="1" w:styleId="ContentControlCheckbox">
    <w:name w:val="Content Control Checkbox"/>
    <w:link w:val="ContentControlCheckboxChar"/>
    <w:qFormat/>
    <w:rsid w:val="009C6C57"/>
    <w:pPr>
      <w:jc w:val="center"/>
    </w:pPr>
    <w:rPr>
      <w:rFonts w:ascii="Segoe UI" w:eastAsiaTheme="minorHAnsi" w:hAnsi="Segoe UI" w:cs="Segoe UI Symbol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9C6C57"/>
    <w:pPr>
      <w:ind w:left="720"/>
      <w:contextualSpacing/>
    </w:pPr>
  </w:style>
  <w:style w:type="table" w:styleId="TableGrid">
    <w:name w:val="Table Grid"/>
    <w:basedOn w:val="TableNormal"/>
    <w:rsid w:val="009C6C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82577"/>
    <w:rPr>
      <w:color w:val="808080"/>
    </w:rPr>
  </w:style>
  <w:style w:type="character" w:customStyle="1" w:styleId="ContentControlCheckboxChar">
    <w:name w:val="Content Control Checkbox Char"/>
    <w:basedOn w:val="DefaultParagraphFont"/>
    <w:link w:val="ContentControlCheckbox"/>
    <w:rsid w:val="009C6C57"/>
    <w:rPr>
      <w:rFonts w:ascii="Segoe UI" w:eastAsiaTheme="minorHAnsi" w:hAnsi="Segoe UI" w:cs="Segoe UI Symbol"/>
      <w:szCs w:val="22"/>
    </w:rPr>
  </w:style>
  <w:style w:type="paragraph" w:customStyle="1" w:styleId="ContentControlDate">
    <w:name w:val="Content Control Date"/>
    <w:basedOn w:val="Normal"/>
    <w:link w:val="ContentControlDateChar"/>
    <w:qFormat/>
    <w:rsid w:val="009C6C57"/>
    <w:pPr>
      <w:jc w:val="center"/>
    </w:pPr>
  </w:style>
  <w:style w:type="character" w:customStyle="1" w:styleId="ContentControlDateChar">
    <w:name w:val="Content Control Date Char"/>
    <w:basedOn w:val="ContentControlCheckboxChar"/>
    <w:link w:val="ContentControlDate"/>
    <w:rsid w:val="009C6C57"/>
    <w:rPr>
      <w:rFonts w:ascii="Cambria" w:eastAsiaTheme="minorHAnsi" w:hAnsi="Cambria" w:cstheme="minorBidi"/>
      <w:szCs w:val="22"/>
    </w:rPr>
  </w:style>
  <w:style w:type="character" w:customStyle="1" w:styleId="ContentControlPlaceholder">
    <w:name w:val="Content Control Placeholder"/>
    <w:basedOn w:val="DefaultParagraphFont"/>
    <w:uiPriority w:val="1"/>
    <w:qFormat/>
    <w:rsid w:val="009C6C57"/>
    <w:rPr>
      <w:rFonts w:ascii="Cambria" w:hAnsi="Cambria" w:cs="Arial"/>
      <w:color w:val="808080" w:themeColor="background1" w:themeShade="80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9C6C57"/>
    <w:rPr>
      <w:i/>
      <w:iCs/>
    </w:rPr>
  </w:style>
  <w:style w:type="character" w:customStyle="1" w:styleId="Heading0Associates">
    <w:name w:val="Heading 0 Associates"/>
    <w:basedOn w:val="DefaultParagraphFont"/>
    <w:uiPriority w:val="1"/>
    <w:qFormat/>
    <w:rsid w:val="009C6C57"/>
    <w:rPr>
      <w:rFonts w:asciiTheme="minorHAnsi" w:hAnsiTheme="minorHAnsi"/>
      <w:i/>
      <w:color w:val="95A0A9"/>
      <w:sz w:val="52"/>
    </w:rPr>
  </w:style>
  <w:style w:type="character" w:customStyle="1" w:styleId="Heading0Shipley">
    <w:name w:val="Heading 0 Shipley"/>
    <w:basedOn w:val="DefaultParagraphFont"/>
    <w:uiPriority w:val="1"/>
    <w:qFormat/>
    <w:rsid w:val="009C6C57"/>
    <w:rPr>
      <w:rFonts w:ascii="Calibri" w:hAnsi="Calibri"/>
      <w:i/>
      <w:color w:val="005B92"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9C6C57"/>
    <w:rPr>
      <w:rFonts w:asciiTheme="minorHAnsi" w:eastAsiaTheme="majorEastAsia" w:hAnsiTheme="minorHAnsi" w:cstheme="majorBidi"/>
      <w:b/>
      <w:color w:val="283756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C6C57"/>
    <w:rPr>
      <w:rFonts w:asciiTheme="minorHAnsi" w:eastAsiaTheme="majorEastAsia" w:hAnsiTheme="minorHAnsi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C6C57"/>
    <w:rPr>
      <w:rFonts w:asciiTheme="minorHAnsi" w:eastAsiaTheme="majorEastAsia" w:hAnsiTheme="minorHAnsi" w:cstheme="majorBidi"/>
      <w:b/>
      <w:color w:val="283756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C6C57"/>
    <w:rPr>
      <w:rFonts w:asciiTheme="minorHAnsi" w:eastAsiaTheme="majorEastAsia" w:hAnsiTheme="minorHAnsi" w:cstheme="majorBidi"/>
      <w:b/>
      <w:iCs/>
      <w:color w:val="283756"/>
      <w:szCs w:val="22"/>
    </w:rPr>
  </w:style>
  <w:style w:type="character" w:styleId="IntenseEmphasis">
    <w:name w:val="Intense Emphasis"/>
    <w:basedOn w:val="DefaultParagraphFont"/>
    <w:uiPriority w:val="21"/>
    <w:qFormat/>
    <w:rsid w:val="009C6C57"/>
    <w:rPr>
      <w:i/>
      <w:iCs/>
      <w:color w:val="4F81BD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C5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C57"/>
    <w:rPr>
      <w:rFonts w:ascii="Cambria" w:eastAsiaTheme="minorHAnsi" w:hAnsi="Cambria" w:cstheme="minorBidi"/>
      <w:i/>
      <w:iCs/>
      <w:color w:val="4F81BD" w:themeColor="accent1"/>
      <w:szCs w:val="22"/>
    </w:rPr>
  </w:style>
  <w:style w:type="character" w:styleId="IntenseReference">
    <w:name w:val="Intense Reference"/>
    <w:basedOn w:val="DefaultParagraphFont"/>
    <w:uiPriority w:val="32"/>
    <w:qFormat/>
    <w:rsid w:val="009C6C57"/>
    <w:rPr>
      <w:b/>
      <w:bCs/>
      <w:smallCaps/>
      <w:color w:val="4F81BD" w:themeColor="accent1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6C5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C57"/>
    <w:rPr>
      <w:rFonts w:ascii="Cambria" w:eastAsiaTheme="minorHAnsi" w:hAnsi="Cambria" w:cstheme="minorBidi"/>
      <w:i/>
      <w:iCs/>
      <w:color w:val="404040" w:themeColor="text1" w:themeTint="BF"/>
      <w:szCs w:val="22"/>
    </w:rPr>
  </w:style>
  <w:style w:type="character" w:styleId="Strong">
    <w:name w:val="Strong"/>
    <w:basedOn w:val="DefaultParagraphFont"/>
    <w:uiPriority w:val="22"/>
    <w:qFormat/>
    <w:rsid w:val="009C6C57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C5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C6C57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9C6C5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9C6C57"/>
    <w:rPr>
      <w:smallCaps/>
      <w:color w:val="5A5A5A" w:themeColor="text1" w:themeTint="A5"/>
    </w:rPr>
  </w:style>
  <w:style w:type="paragraph" w:customStyle="1" w:styleId="TableBody">
    <w:name w:val="Table Body"/>
    <w:basedOn w:val="Normal"/>
    <w:link w:val="TableBodyChar"/>
    <w:qFormat/>
    <w:rsid w:val="009C6C57"/>
    <w:rPr>
      <w:rFonts w:eastAsia="Times New Roman" w:cs="Times New Roman"/>
      <w:szCs w:val="24"/>
    </w:rPr>
  </w:style>
  <w:style w:type="character" w:customStyle="1" w:styleId="TableBodyChar">
    <w:name w:val="Table Body Char"/>
    <w:basedOn w:val="DefaultParagraphFont"/>
    <w:link w:val="TableBody"/>
    <w:rsid w:val="009C6C57"/>
    <w:rPr>
      <w:rFonts w:ascii="Cambria" w:hAnsi="Cambria"/>
      <w:szCs w:val="24"/>
    </w:rPr>
  </w:style>
  <w:style w:type="paragraph" w:customStyle="1" w:styleId="TableHead">
    <w:name w:val="Table Head"/>
    <w:basedOn w:val="Normal"/>
    <w:link w:val="TableHeadChar"/>
    <w:qFormat/>
    <w:rsid w:val="009C6C57"/>
    <w:pPr>
      <w:jc w:val="center"/>
    </w:pPr>
    <w:rPr>
      <w:rFonts w:ascii="Calibri" w:hAnsi="Calibri"/>
      <w:b/>
      <w:color w:val="FFFFFF"/>
    </w:rPr>
  </w:style>
  <w:style w:type="character" w:customStyle="1" w:styleId="TableHeadChar">
    <w:name w:val="Table Head Char"/>
    <w:basedOn w:val="DefaultParagraphFont"/>
    <w:link w:val="TableHead"/>
    <w:rsid w:val="009C6C57"/>
    <w:rPr>
      <w:rFonts w:ascii="Calibri" w:eastAsiaTheme="minorHAnsi" w:hAnsi="Calibri" w:cstheme="minorBidi"/>
      <w:b/>
      <w:color w:val="FFFFFF"/>
      <w:szCs w:val="22"/>
    </w:rPr>
  </w:style>
  <w:style w:type="paragraph" w:customStyle="1" w:styleId="TableSubhead">
    <w:name w:val="Table Subhead"/>
    <w:basedOn w:val="Normal"/>
    <w:link w:val="TableSubheadChar"/>
    <w:qFormat/>
    <w:rsid w:val="009C6C57"/>
    <w:pPr>
      <w:jc w:val="center"/>
    </w:pPr>
    <w:rPr>
      <w:rFonts w:ascii="Calibri" w:hAnsi="Calibri"/>
      <w:b/>
    </w:rPr>
  </w:style>
  <w:style w:type="character" w:customStyle="1" w:styleId="TableSubheadChar">
    <w:name w:val="Table Subhead Char"/>
    <w:basedOn w:val="DefaultParagraphFont"/>
    <w:link w:val="TableSubhead"/>
    <w:rsid w:val="009C6C57"/>
    <w:rPr>
      <w:rFonts w:ascii="Calibri" w:eastAsiaTheme="minorHAnsi" w:hAnsi="Calibri" w:cstheme="minorBidi"/>
      <w:b/>
      <w:szCs w:val="22"/>
    </w:rPr>
  </w:style>
  <w:style w:type="paragraph" w:styleId="Title">
    <w:name w:val="Title"/>
    <w:basedOn w:val="Normal"/>
    <w:next w:val="Normal"/>
    <w:link w:val="TitleChar"/>
    <w:qFormat/>
    <w:rsid w:val="009C6C57"/>
    <w:pPr>
      <w:contextualSpacing/>
      <w:jc w:val="center"/>
    </w:pPr>
    <w:rPr>
      <w:rFonts w:ascii="Calibri" w:eastAsiaTheme="majorEastAsia" w:hAnsi="Calibr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C6C57"/>
    <w:rPr>
      <w:rFonts w:ascii="Calibri" w:eastAsiaTheme="majorEastAsia" w:hAnsi="Calibri" w:cstheme="majorBidi"/>
      <w:spacing w:val="-10"/>
      <w:kern w:val="28"/>
      <w:sz w:val="56"/>
      <w:szCs w:val="56"/>
    </w:rPr>
  </w:style>
  <w:style w:type="paragraph" w:customStyle="1" w:styleId="StyleContentControlCheckboxLatinSegoeUISymbol">
    <w:name w:val="Style Content Control Checkbox + (Latin) Segoe UI Symbol"/>
    <w:basedOn w:val="ContentControlCheckbox"/>
    <w:rsid w:val="002A47D2"/>
    <w:rPr>
      <w:rFonts w:ascii="Segoe UI Symbol" w:hAnsi="Segoe UI Symbol"/>
    </w:rPr>
  </w:style>
  <w:style w:type="paragraph" w:customStyle="1" w:styleId="HeaderTitle">
    <w:name w:val="Header Title"/>
    <w:basedOn w:val="Normal"/>
    <w:link w:val="HeaderTitleChar"/>
    <w:qFormat/>
    <w:rsid w:val="009C6C57"/>
    <w:pPr>
      <w:jc w:val="right"/>
    </w:pPr>
    <w:rPr>
      <w:rFonts w:ascii="Calibri" w:hAnsi="Calibri"/>
      <w:b/>
      <w:caps/>
      <w:color w:val="F37021"/>
      <w:sz w:val="32"/>
    </w:rPr>
  </w:style>
  <w:style w:type="character" w:customStyle="1" w:styleId="HeaderTitleChar">
    <w:name w:val="Header Title Char"/>
    <w:basedOn w:val="TitleChar"/>
    <w:link w:val="HeaderTitle"/>
    <w:rsid w:val="00F27B8C"/>
    <w:rPr>
      <w:rFonts w:ascii="Calibri" w:eastAsiaTheme="minorHAnsi" w:hAnsi="Calibri" w:cstheme="minorBidi"/>
      <w:b/>
      <w:caps/>
      <w:color w:val="F37021"/>
      <w:spacing w:val="-10"/>
      <w:kern w:val="28"/>
      <w:sz w:val="32"/>
      <w:szCs w:val="22"/>
    </w:rPr>
  </w:style>
  <w:style w:type="paragraph" w:customStyle="1" w:styleId="Heading2White">
    <w:name w:val="Heading 2 White"/>
    <w:basedOn w:val="Normal"/>
    <w:link w:val="Heading2WhiteChar"/>
    <w:qFormat/>
    <w:rsid w:val="009C6C57"/>
    <w:rPr>
      <w:rFonts w:asciiTheme="minorHAnsi" w:hAnsiTheme="minorHAnsi"/>
      <w:b/>
      <w:color w:val="FFFFFF" w:themeColor="background1"/>
      <w:sz w:val="32"/>
    </w:rPr>
  </w:style>
  <w:style w:type="character" w:customStyle="1" w:styleId="Heading2WhiteSubtitle">
    <w:name w:val="Heading 2 White Subtitle"/>
    <w:basedOn w:val="DefaultParagraphFont"/>
    <w:uiPriority w:val="1"/>
    <w:qFormat/>
    <w:rsid w:val="009C6C57"/>
    <w:rPr>
      <w:rFonts w:asciiTheme="minorHAnsi" w:hAnsiTheme="minorHAnsi"/>
      <w:i/>
      <w:color w:val="FFFFFF" w:themeColor="background1"/>
      <w:sz w:val="32"/>
    </w:rPr>
  </w:style>
  <w:style w:type="character" w:customStyle="1" w:styleId="Heading2WhiteChar">
    <w:name w:val="Heading 2 White Char"/>
    <w:basedOn w:val="Heading2Char"/>
    <w:link w:val="Heading2White"/>
    <w:rsid w:val="009C6C57"/>
    <w:rPr>
      <w:rFonts w:asciiTheme="minorHAnsi" w:eastAsiaTheme="minorHAnsi" w:hAnsiTheme="minorHAnsi" w:cstheme="minorBidi"/>
      <w:b/>
      <w:color w:val="FFFFFF" w:themeColor="background1"/>
      <w:sz w:val="32"/>
      <w:szCs w:val="22"/>
    </w:rPr>
  </w:style>
  <w:style w:type="paragraph" w:styleId="NoSpacing">
    <w:name w:val="No Spacing"/>
    <w:uiPriority w:val="1"/>
    <w:qFormat/>
    <w:rsid w:val="009C6C57"/>
    <w:rPr>
      <w:rFonts w:ascii="Cambria" w:eastAsiaTheme="minorHAnsi" w:hAnsi="Cambria" w:cstheme="minorBidi"/>
      <w:szCs w:val="22"/>
    </w:rPr>
  </w:style>
  <w:style w:type="paragraph" w:customStyle="1" w:styleId="Heading2ExplanatoryText">
    <w:name w:val="Heading 2 Explanatory Text"/>
    <w:basedOn w:val="Normal"/>
    <w:link w:val="Heading2ExplanatoryTextChar"/>
    <w:qFormat/>
    <w:rsid w:val="009C6C57"/>
    <w:pPr>
      <w:spacing w:after="120"/>
      <w:ind w:left="720"/>
      <w:contextualSpacing/>
    </w:pPr>
    <w:rPr>
      <w:i/>
      <w:color w:val="FFFFFF" w:themeColor="background1"/>
    </w:rPr>
  </w:style>
  <w:style w:type="character" w:customStyle="1" w:styleId="Heading2ExplanatoryTextChar">
    <w:name w:val="Heading 2 Explanatory Text Char"/>
    <w:basedOn w:val="DefaultParagraphFont"/>
    <w:link w:val="Heading2ExplanatoryText"/>
    <w:rsid w:val="009C6C57"/>
    <w:rPr>
      <w:rFonts w:ascii="Cambria" w:eastAsiaTheme="minorHAnsi" w:hAnsi="Cambria" w:cstheme="minorBidi"/>
      <w:i/>
      <w:color w:val="FFFFFF" w:themeColor="background1"/>
      <w:szCs w:val="22"/>
    </w:rPr>
  </w:style>
  <w:style w:type="paragraph" w:customStyle="1" w:styleId="BlockParagraph">
    <w:name w:val="Block Paragraph"/>
    <w:basedOn w:val="Normal"/>
    <w:link w:val="BlockParagraphChar"/>
    <w:qFormat/>
    <w:rsid w:val="009C6C57"/>
    <w:pPr>
      <w:spacing w:after="200"/>
    </w:pPr>
  </w:style>
  <w:style w:type="character" w:customStyle="1" w:styleId="ListSubtitle">
    <w:name w:val="List Subtitle"/>
    <w:basedOn w:val="DefaultParagraphFont"/>
    <w:uiPriority w:val="1"/>
    <w:qFormat/>
    <w:rsid w:val="009C6C57"/>
    <w:rPr>
      <w:b/>
    </w:rPr>
  </w:style>
  <w:style w:type="character" w:customStyle="1" w:styleId="BlockParagraphChar">
    <w:name w:val="Block Paragraph Char"/>
    <w:basedOn w:val="DefaultParagraphFont"/>
    <w:link w:val="BlockParagraph"/>
    <w:rsid w:val="009C6C57"/>
    <w:rPr>
      <w:rFonts w:ascii="Cambria" w:eastAsiaTheme="minorHAnsi" w:hAnsi="Cambria" w:cstheme="minorBidi"/>
      <w:szCs w:val="22"/>
    </w:rPr>
  </w:style>
  <w:style w:type="paragraph" w:customStyle="1" w:styleId="ListParagraphLast">
    <w:name w:val="List Paragraph Last"/>
    <w:basedOn w:val="ListParagraph"/>
    <w:link w:val="ListParagraphLastChar"/>
    <w:qFormat/>
    <w:rsid w:val="009C6C57"/>
    <w:pPr>
      <w:numPr>
        <w:numId w:val="46"/>
      </w:numPr>
      <w:spacing w:after="20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6C57"/>
    <w:rPr>
      <w:rFonts w:ascii="Cambria" w:eastAsiaTheme="minorHAnsi" w:hAnsi="Cambria" w:cstheme="minorBidi"/>
      <w:szCs w:val="22"/>
    </w:rPr>
  </w:style>
  <w:style w:type="character" w:customStyle="1" w:styleId="ListParagraphLastChar">
    <w:name w:val="List Paragraph Last Char"/>
    <w:basedOn w:val="ListParagraphChar"/>
    <w:link w:val="ListParagraphLast"/>
    <w:rsid w:val="009C6C57"/>
    <w:rPr>
      <w:rFonts w:ascii="Cambria" w:eastAsiaTheme="minorHAnsi" w:hAnsi="Cambria" w:cstheme="minorBidi"/>
      <w:szCs w:val="22"/>
    </w:rPr>
  </w:style>
  <w:style w:type="paragraph" w:customStyle="1" w:styleId="Heading3and4ExplanatoryText">
    <w:name w:val="Heading 3 and 4 Explanatory Text"/>
    <w:basedOn w:val="Normal"/>
    <w:link w:val="Heading3and4ExplanatoryTextChar"/>
    <w:qFormat/>
    <w:rsid w:val="009C6C57"/>
    <w:pPr>
      <w:spacing w:after="200"/>
      <w:ind w:left="360" w:right="360"/>
      <w:contextualSpacing/>
    </w:pPr>
    <w:rPr>
      <w:i/>
    </w:rPr>
  </w:style>
  <w:style w:type="character" w:customStyle="1" w:styleId="Heading3and4ExplanatoryTextChar">
    <w:name w:val="Heading 3 and 4 Explanatory Text Char"/>
    <w:basedOn w:val="DefaultParagraphFont"/>
    <w:link w:val="Heading3and4ExplanatoryText"/>
    <w:rsid w:val="009C6C57"/>
    <w:rPr>
      <w:rFonts w:ascii="Cambria" w:eastAsiaTheme="minorHAnsi" w:hAnsi="Cambria" w:cstheme="minorBidi"/>
      <w:i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C6C57"/>
    <w:rPr>
      <w:rFonts w:ascii="Cambria" w:eastAsiaTheme="minorHAnsi" w:hAnsi="Cambria" w:cstheme="minorBidi"/>
      <w:color w:val="7E808B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C6C57"/>
    <w:rPr>
      <w:rFonts w:ascii="Cambria" w:eastAsiaTheme="minorHAnsi" w:hAnsi="Cambria" w:cstheme="minorBidi"/>
      <w:color w:val="7E808B"/>
      <w:szCs w:val="22"/>
    </w:rPr>
  </w:style>
  <w:style w:type="paragraph" w:customStyle="1" w:styleId="MockupText">
    <w:name w:val="Mockup Text"/>
    <w:basedOn w:val="Normal"/>
    <w:qFormat/>
    <w:rsid w:val="009C6C57"/>
    <w:pPr>
      <w:jc w:val="center"/>
    </w:pPr>
    <w:rPr>
      <w:rFonts w:ascii="Calibri" w:hAnsi="Calibri"/>
      <w:b/>
      <w:color w:val="C0C0C0"/>
      <w:sz w:val="32"/>
    </w:rPr>
  </w:style>
  <w:style w:type="character" w:styleId="CommentReference">
    <w:name w:val="annotation reference"/>
    <w:basedOn w:val="DefaultParagraphFont"/>
    <w:semiHidden/>
    <w:unhideWhenUsed/>
    <w:rsid w:val="00E60201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E60201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E60201"/>
    <w:rPr>
      <w:rFonts w:ascii="Cambria" w:eastAsiaTheme="minorHAnsi" w:hAnsi="Cambria" w:cstheme="minorBidi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E6020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E60201"/>
    <w:rPr>
      <w:rFonts w:ascii="Cambria" w:eastAsiaTheme="minorHAnsi" w:hAnsi="Cambria" w:cstheme="minorBidi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E6020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E60201"/>
    <w:rPr>
      <w:rFonts w:ascii="Segoe UI" w:eastAsiaTheme="minorHAns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ropbox\~McKinnon-Mulherin\2419%20Shipley%20Macros\Third_Draft\Shipley%20Styles_r10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1D0EE281D14431DA2288D67E73685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29359-D761-4BB5-8CB3-6FEFF576C302}"/>
      </w:docPartPr>
      <w:docPartBody>
        <w:p w:rsidR="00FE400E" w:rsidRDefault="007968DB" w:rsidP="007968DB">
          <w:pPr>
            <w:pStyle w:val="C1D0EE281D14431DA2288D67E73685F718"/>
          </w:pPr>
          <w:r w:rsidRPr="00A12F9C">
            <w:t>Contract Number</w:t>
          </w:r>
        </w:p>
      </w:docPartBody>
    </w:docPart>
    <w:docPart>
      <w:docPartPr>
        <w:name w:val="EF5E750843154C01B39C73B8F47864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E16ADB-1713-47EF-A96E-26C333D58335}"/>
      </w:docPartPr>
      <w:docPartBody>
        <w:p w:rsidR="00FE400E" w:rsidRDefault="007968DB" w:rsidP="007968DB">
          <w:pPr>
            <w:pStyle w:val="EF5E750843154C01B39C73B8F478649214"/>
          </w:pPr>
          <w:r w:rsidRPr="00A12F9C">
            <w:t>Attendee Name</w:t>
          </w:r>
        </w:p>
      </w:docPartBody>
    </w:docPart>
    <w:docPart>
      <w:docPartPr>
        <w:name w:val="2DED13D69A7947C8A4A52417A29E9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66DFA-44FF-46F2-9E3E-9BE4AB132A27}"/>
      </w:docPartPr>
      <w:docPartBody>
        <w:p w:rsidR="00FE400E" w:rsidRDefault="007968DB" w:rsidP="007968DB">
          <w:pPr>
            <w:pStyle w:val="2DED13D69A7947C8A4A52417A29E95A214"/>
          </w:pPr>
          <w:r w:rsidRPr="00A12F9C">
            <w:t>Attendee Name</w:t>
          </w:r>
        </w:p>
      </w:docPartBody>
    </w:docPart>
    <w:docPart>
      <w:docPartPr>
        <w:name w:val="5AB5361DD66A45D497254EB5D81AD8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3D093C-1496-4E12-BF7C-CDFD87E694CB}"/>
      </w:docPartPr>
      <w:docPartBody>
        <w:p w:rsidR="00FE400E" w:rsidRDefault="007968DB" w:rsidP="007968DB">
          <w:pPr>
            <w:pStyle w:val="5AB5361DD66A45D497254EB5D81AD85F14"/>
          </w:pPr>
          <w:r w:rsidRPr="00A12F9C">
            <w:t>Attendee Name</w:t>
          </w:r>
        </w:p>
      </w:docPartBody>
    </w:docPart>
    <w:docPart>
      <w:docPartPr>
        <w:name w:val="17B3B3BF933749B59650BAD09028D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988C98-11AE-44FB-93D7-F8B4EA5A691F}"/>
      </w:docPartPr>
      <w:docPartBody>
        <w:p w:rsidR="00FE400E" w:rsidRDefault="007968DB" w:rsidP="007968DB">
          <w:pPr>
            <w:pStyle w:val="17B3B3BF933749B59650BAD09028D29614"/>
          </w:pPr>
          <w:r w:rsidRPr="00A12F9C">
            <w:t>Attendee Name</w:t>
          </w:r>
        </w:p>
      </w:docPartBody>
    </w:docPart>
    <w:docPart>
      <w:docPartPr>
        <w:name w:val="976AF62A10714E48A9D32AECEF09A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05561-857A-4F66-9F2D-87A249A41956}"/>
      </w:docPartPr>
      <w:docPartBody>
        <w:p w:rsidR="00FE400E" w:rsidRDefault="007968DB" w:rsidP="007968DB">
          <w:pPr>
            <w:pStyle w:val="976AF62A10714E48A9D32AECEF09A3DB14"/>
          </w:pPr>
          <w:r w:rsidRPr="00A12F9C">
            <w:t>Attendee Name</w:t>
          </w:r>
        </w:p>
      </w:docPartBody>
    </w:docPart>
    <w:docPart>
      <w:docPartPr>
        <w:name w:val="65801AC2A607429783A9BD4E8F295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66E5AF-C1DC-4835-BDCF-C0B09C0AABDA}"/>
      </w:docPartPr>
      <w:docPartBody>
        <w:p w:rsidR="00FE400E" w:rsidRDefault="007968DB" w:rsidP="007968DB">
          <w:pPr>
            <w:pStyle w:val="65801AC2A607429783A9BD4E8F2959CE14"/>
          </w:pPr>
          <w:r w:rsidRPr="00A12F9C">
            <w:t>Attendee Name</w:t>
          </w:r>
        </w:p>
      </w:docPartBody>
    </w:docPart>
    <w:docPart>
      <w:docPartPr>
        <w:name w:val="333566A00A0F4980A7482E9E532E1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D78ECF-E4D2-4925-97EC-44EA0C769F48}"/>
      </w:docPartPr>
      <w:docPartBody>
        <w:p w:rsidR="00FE400E" w:rsidRDefault="007968DB" w:rsidP="007968DB">
          <w:pPr>
            <w:pStyle w:val="333566A00A0F4980A7482E9E532E189314"/>
          </w:pPr>
          <w:r w:rsidRPr="00A12F9C">
            <w:t>Attendee Name</w:t>
          </w:r>
        </w:p>
      </w:docPartBody>
    </w:docPart>
    <w:docPart>
      <w:docPartPr>
        <w:name w:val="1BE34BE2158D4306849669D8E7CE2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AB1BC-0CE5-4887-ACFE-A97667BE51CA}"/>
      </w:docPartPr>
      <w:docPartBody>
        <w:p w:rsidR="00FE400E" w:rsidRDefault="007968DB" w:rsidP="007968DB">
          <w:pPr>
            <w:pStyle w:val="1BE34BE2158D4306849669D8E7CE208114"/>
          </w:pPr>
          <w:r w:rsidRPr="00A12F9C">
            <w:t>Attendee Name</w:t>
          </w:r>
        </w:p>
      </w:docPartBody>
    </w:docPart>
    <w:docPart>
      <w:docPartPr>
        <w:name w:val="8C1C5990EF53474A96DD74092DC19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4ADACC-D5D9-4AE2-806F-2C8773AB2C09}"/>
      </w:docPartPr>
      <w:docPartBody>
        <w:p w:rsidR="00FE400E" w:rsidRDefault="007968DB" w:rsidP="007968DB">
          <w:pPr>
            <w:pStyle w:val="8C1C5990EF53474A96DD74092DC19F6114"/>
          </w:pPr>
          <w:r w:rsidRPr="00A12F9C">
            <w:t>Attendee Name</w:t>
          </w:r>
        </w:p>
      </w:docPartBody>
    </w:docPart>
    <w:docPart>
      <w:docPartPr>
        <w:name w:val="A7163419B39742ECAF43706A9875DC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14ADCB-93FA-4CC0-B4F1-E6F333AA6D2A}"/>
      </w:docPartPr>
      <w:docPartBody>
        <w:p w:rsidR="00FE400E" w:rsidRDefault="007968DB" w:rsidP="007968DB">
          <w:pPr>
            <w:pStyle w:val="A7163419B39742ECAF43706A9875DCE514"/>
          </w:pPr>
          <w:r w:rsidRPr="00A12F9C">
            <w:t>Attendee Name</w:t>
          </w:r>
        </w:p>
      </w:docPartBody>
    </w:docPart>
    <w:docPart>
      <w:docPartPr>
        <w:name w:val="660372D231DC4472B0D37B8CD14C73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7AAFB4-7EFD-45CD-806B-225613C84258}"/>
      </w:docPartPr>
      <w:docPartBody>
        <w:p w:rsidR="00FE400E" w:rsidRDefault="007968DB" w:rsidP="007968DB">
          <w:pPr>
            <w:pStyle w:val="660372D231DC4472B0D37B8CD14C73BF14"/>
          </w:pPr>
          <w:r w:rsidRPr="00A12F9C">
            <w:t>Attendee Name</w:t>
          </w:r>
        </w:p>
      </w:docPartBody>
    </w:docPart>
    <w:docPart>
      <w:docPartPr>
        <w:name w:val="F8CBBCDC27154685B973C2B056582D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D4C438-B109-4396-AFD2-03A1DD997B3D}"/>
      </w:docPartPr>
      <w:docPartBody>
        <w:p w:rsidR="00FE400E" w:rsidRDefault="007968DB" w:rsidP="007968DB">
          <w:pPr>
            <w:pStyle w:val="F8CBBCDC27154685B973C2B056582D9A14"/>
          </w:pPr>
          <w:r w:rsidRPr="00A12F9C">
            <w:t>Attendee Name</w:t>
          </w:r>
        </w:p>
      </w:docPartBody>
    </w:docPart>
    <w:docPart>
      <w:docPartPr>
        <w:name w:val="AE6008B2F3E04DF6860C1937709C1E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87E687-8842-44BF-878B-C8A14BAC5A84}"/>
      </w:docPartPr>
      <w:docPartBody>
        <w:p w:rsidR="00FE400E" w:rsidRDefault="007968DB" w:rsidP="007968DB">
          <w:pPr>
            <w:pStyle w:val="AE6008B2F3E04DF6860C1937709C1E3B14"/>
          </w:pPr>
          <w:r w:rsidRPr="00A12F9C">
            <w:t>Attendee Name</w:t>
          </w:r>
        </w:p>
      </w:docPartBody>
    </w:docPart>
    <w:docPart>
      <w:docPartPr>
        <w:name w:val="612A3D92B3C9485C8BED1C2FB1D291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BB0A8-0834-4561-AE75-81AFD90858A8}"/>
      </w:docPartPr>
      <w:docPartBody>
        <w:p w:rsidR="00FE400E" w:rsidRDefault="007968DB" w:rsidP="007968DB">
          <w:pPr>
            <w:pStyle w:val="612A3D92B3C9485C8BED1C2FB1D2912914"/>
          </w:pPr>
          <w:r w:rsidRPr="00A12F9C">
            <w:t>Attendee Name</w:t>
          </w:r>
        </w:p>
      </w:docPartBody>
    </w:docPart>
    <w:docPart>
      <w:docPartPr>
        <w:name w:val="EA3BF36507B94AABB71E97EFC584F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F22098-FA43-4E03-B480-E9A8639B3FF1}"/>
      </w:docPartPr>
      <w:docPartBody>
        <w:p w:rsidR="00FE400E" w:rsidRDefault="007968DB" w:rsidP="007968DB">
          <w:pPr>
            <w:pStyle w:val="EA3BF36507B94AABB71E97EFC584F12814"/>
          </w:pPr>
          <w:r w:rsidRPr="00A12F9C">
            <w:t>Attendee Name</w:t>
          </w:r>
        </w:p>
      </w:docPartBody>
    </w:docPart>
    <w:docPart>
      <w:docPartPr>
        <w:name w:val="17C3DAF28D9244118DE7991D09B843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38DDDC-A5D8-4A22-A58F-616C5496872C}"/>
      </w:docPartPr>
      <w:docPartBody>
        <w:p w:rsidR="00FE400E" w:rsidRDefault="007968DB" w:rsidP="007968DB">
          <w:pPr>
            <w:pStyle w:val="17C3DAF28D9244118DE7991D09B8431B14"/>
          </w:pPr>
          <w:r w:rsidRPr="00A12F9C">
            <w:t>Attendee Name</w:t>
          </w:r>
        </w:p>
      </w:docPartBody>
    </w:docPart>
    <w:docPart>
      <w:docPartPr>
        <w:name w:val="8FDE58870ACC4F85BFDEF60AE9C610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C427A2-7855-4B8E-B583-D60FEABFD274}"/>
      </w:docPartPr>
      <w:docPartBody>
        <w:p w:rsidR="00FE400E" w:rsidRDefault="007968DB" w:rsidP="00FE400E">
          <w:pPr>
            <w:pStyle w:val="8FDE58870ACC4F85BFDEF60AE9C610712"/>
          </w:pPr>
          <w:r w:rsidRPr="00A12F9C">
            <w:t>Date</w:t>
          </w:r>
        </w:p>
      </w:docPartBody>
    </w:docPart>
    <w:docPart>
      <w:docPartPr>
        <w:name w:val="F336EB281F8A443C89AD5C3EC8ADA1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3D6EA1-810C-4899-AC3C-4F42014C436E}"/>
      </w:docPartPr>
      <w:docPartBody>
        <w:p w:rsidR="00FE400E" w:rsidRDefault="007968DB" w:rsidP="00FE400E">
          <w:pPr>
            <w:pStyle w:val="F336EB281F8A443C89AD5C3EC8ADA15E2"/>
          </w:pPr>
          <w:r w:rsidRPr="00A12F9C">
            <w:t>Date</w:t>
          </w:r>
        </w:p>
      </w:docPartBody>
    </w:docPart>
    <w:docPart>
      <w:docPartPr>
        <w:name w:val="9C53E4C9A6674DD282CB7D7B671EF7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AA809F-531C-4475-8129-E406E538F823}"/>
      </w:docPartPr>
      <w:docPartBody>
        <w:p w:rsidR="00FE400E" w:rsidRDefault="007968DB" w:rsidP="00FE400E">
          <w:pPr>
            <w:pStyle w:val="9C53E4C9A6674DD282CB7D7B671EF7C02"/>
          </w:pPr>
          <w:r w:rsidRPr="00A12F9C">
            <w:t>Date</w:t>
          </w:r>
        </w:p>
      </w:docPartBody>
    </w:docPart>
    <w:docPart>
      <w:docPartPr>
        <w:name w:val="388D1884205745F78574FEE4B8DB35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DC1F4-CF6E-4457-849D-0082B7442619}"/>
      </w:docPartPr>
      <w:docPartBody>
        <w:p w:rsidR="00FE400E" w:rsidRDefault="007968DB" w:rsidP="00FE400E">
          <w:pPr>
            <w:pStyle w:val="388D1884205745F78574FEE4B8DB35462"/>
          </w:pPr>
          <w:r w:rsidRPr="00A12F9C">
            <w:t>Date</w:t>
          </w:r>
        </w:p>
      </w:docPartBody>
    </w:docPart>
    <w:docPart>
      <w:docPartPr>
        <w:name w:val="A6F4F330DE064622969C46D8B90259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2EFB97-5065-4AF9-BFEA-74F6EC9D8B50}"/>
      </w:docPartPr>
      <w:docPartBody>
        <w:p w:rsidR="00FE400E" w:rsidRDefault="007968DB" w:rsidP="00FE400E">
          <w:pPr>
            <w:pStyle w:val="A6F4F330DE064622969C46D8B90259DE2"/>
          </w:pPr>
          <w:r w:rsidRPr="00A12F9C">
            <w:t>Date</w:t>
          </w:r>
        </w:p>
      </w:docPartBody>
    </w:docPart>
    <w:docPart>
      <w:docPartPr>
        <w:name w:val="07F0C90CB3BB4F62BD05098B7D693C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FBC4A-55DF-4C29-AA6A-FC0777D75299}"/>
      </w:docPartPr>
      <w:docPartBody>
        <w:p w:rsidR="00FE400E" w:rsidRDefault="007968DB" w:rsidP="00FE400E">
          <w:pPr>
            <w:pStyle w:val="07F0C90CB3BB4F62BD05098B7D693CDE2"/>
          </w:pPr>
          <w:r w:rsidRPr="00A12F9C">
            <w:t>Date</w:t>
          </w:r>
        </w:p>
      </w:docPartBody>
    </w:docPart>
    <w:docPart>
      <w:docPartPr>
        <w:name w:val="2B87628FF51A4D6A9406E5F2D3C411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809DF7-DBF5-48FE-B2C0-5F3DE8D58529}"/>
      </w:docPartPr>
      <w:docPartBody>
        <w:p w:rsidR="00FE400E" w:rsidRDefault="007968DB" w:rsidP="00FE400E">
          <w:pPr>
            <w:pStyle w:val="2B87628FF51A4D6A9406E5F2D3C411982"/>
          </w:pPr>
          <w:r w:rsidRPr="00A12F9C">
            <w:t>Date</w:t>
          </w:r>
        </w:p>
      </w:docPartBody>
    </w:docPart>
    <w:docPart>
      <w:docPartPr>
        <w:name w:val="CE4E45D89FBC49AEAC4A7B12D2700F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FAF44-6CE6-4942-85B4-4FBFA07812B4}"/>
      </w:docPartPr>
      <w:docPartBody>
        <w:p w:rsidR="00FE400E" w:rsidRDefault="007968DB" w:rsidP="00FE400E">
          <w:pPr>
            <w:pStyle w:val="CE4E45D89FBC49AEAC4A7B12D2700F5B2"/>
          </w:pPr>
          <w:r w:rsidRPr="00A12F9C">
            <w:t>Date</w:t>
          </w:r>
        </w:p>
      </w:docPartBody>
    </w:docPart>
    <w:docPart>
      <w:docPartPr>
        <w:name w:val="2BC69B99E4B746E19DD8B2ADC5EB0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5F12A5-B336-45CD-86FC-D3A3B3C74FCE}"/>
      </w:docPartPr>
      <w:docPartBody>
        <w:p w:rsidR="00FE400E" w:rsidRDefault="007968DB" w:rsidP="00FE400E">
          <w:pPr>
            <w:pStyle w:val="2BC69B99E4B746E19DD8B2ADC5EB08832"/>
          </w:pPr>
          <w:r w:rsidRPr="00A12F9C">
            <w:t>Date</w:t>
          </w:r>
        </w:p>
      </w:docPartBody>
    </w:docPart>
    <w:docPart>
      <w:docPartPr>
        <w:name w:val="4FE3047C01BC419B9E2E95493026BA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2371E-507E-4D37-824B-822130A3EA53}"/>
      </w:docPartPr>
      <w:docPartBody>
        <w:p w:rsidR="00FE400E" w:rsidRDefault="007968DB" w:rsidP="00FE400E">
          <w:pPr>
            <w:pStyle w:val="4FE3047C01BC419B9E2E95493026BAAD2"/>
          </w:pPr>
          <w:r w:rsidRPr="00A12F9C">
            <w:t>Date</w:t>
          </w:r>
        </w:p>
      </w:docPartBody>
    </w:docPart>
    <w:docPart>
      <w:docPartPr>
        <w:name w:val="CB8696A0379B4723BAB258567FF374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BAD93D-1771-407F-9122-997909BA7733}"/>
      </w:docPartPr>
      <w:docPartBody>
        <w:p w:rsidR="00FE400E" w:rsidRDefault="007968DB" w:rsidP="00FE400E">
          <w:pPr>
            <w:pStyle w:val="CB8696A0379B4723BAB258567FF374ED2"/>
          </w:pPr>
          <w:r w:rsidRPr="00A12F9C">
            <w:t>Date</w:t>
          </w:r>
        </w:p>
      </w:docPartBody>
    </w:docPart>
    <w:docPart>
      <w:docPartPr>
        <w:name w:val="6A65E61C0B7E4CB1AE2ABA99B33006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2470F-5573-45BA-8C1C-033329A6D952}"/>
      </w:docPartPr>
      <w:docPartBody>
        <w:p w:rsidR="00FE400E" w:rsidRDefault="007968DB" w:rsidP="00FE400E">
          <w:pPr>
            <w:pStyle w:val="6A65E61C0B7E4CB1AE2ABA99B330069F2"/>
          </w:pPr>
          <w:r w:rsidRPr="00A12F9C">
            <w:t>Date</w:t>
          </w:r>
        </w:p>
      </w:docPartBody>
    </w:docPart>
    <w:docPart>
      <w:docPartPr>
        <w:name w:val="EF9DE87C574B44538D6C76816161D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E1B06C-75C1-403E-86CC-58ACB37BEC92}"/>
      </w:docPartPr>
      <w:docPartBody>
        <w:p w:rsidR="00FE400E" w:rsidRDefault="007968DB" w:rsidP="00FE400E">
          <w:pPr>
            <w:pStyle w:val="EF9DE87C574B44538D6C76816161D6002"/>
          </w:pPr>
          <w:r w:rsidRPr="00A12F9C">
            <w:t>Date</w:t>
          </w:r>
        </w:p>
      </w:docPartBody>
    </w:docPart>
    <w:docPart>
      <w:docPartPr>
        <w:name w:val="9BACC9163C7247E0979FAECF3CEC2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25A6FD-F63E-442F-8D2F-4E4478F94B79}"/>
      </w:docPartPr>
      <w:docPartBody>
        <w:p w:rsidR="00FE400E" w:rsidRDefault="007968DB" w:rsidP="00FE400E">
          <w:pPr>
            <w:pStyle w:val="9BACC9163C7247E0979FAECF3CEC28432"/>
          </w:pPr>
          <w:r w:rsidRPr="00A12F9C">
            <w:t>Date</w:t>
          </w:r>
        </w:p>
      </w:docPartBody>
    </w:docPart>
    <w:docPart>
      <w:docPartPr>
        <w:name w:val="99885CC56B0444C4BDE1B6E38A04A7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A4C903-1590-4DF0-9822-2F2DE4446BD2}"/>
      </w:docPartPr>
      <w:docPartBody>
        <w:p w:rsidR="00FE400E" w:rsidRDefault="007968DB" w:rsidP="00FE400E">
          <w:pPr>
            <w:pStyle w:val="99885CC56B0444C4BDE1B6E38A04A7CF2"/>
          </w:pPr>
          <w:r w:rsidRPr="00A12F9C">
            <w:t>Date</w:t>
          </w:r>
        </w:p>
      </w:docPartBody>
    </w:docPart>
    <w:docPart>
      <w:docPartPr>
        <w:name w:val="A916B57ED32542DBA96CABB3C5E566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F18BDB-04FA-45FB-8993-02B3B9377C86}"/>
      </w:docPartPr>
      <w:docPartBody>
        <w:p w:rsidR="00FE400E" w:rsidRDefault="007968DB" w:rsidP="00FE400E">
          <w:pPr>
            <w:pStyle w:val="A916B57ED32542DBA96CABB3C5E566622"/>
          </w:pPr>
          <w:r w:rsidRPr="00A12F9C">
            <w:t>Date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941"/>
    <w:rsid w:val="002D3180"/>
    <w:rsid w:val="003C3F1E"/>
    <w:rsid w:val="00522656"/>
    <w:rsid w:val="00600329"/>
    <w:rsid w:val="007968DB"/>
    <w:rsid w:val="008669F4"/>
    <w:rsid w:val="009209B7"/>
    <w:rsid w:val="009B5C7C"/>
    <w:rsid w:val="009C0941"/>
    <w:rsid w:val="00A11422"/>
    <w:rsid w:val="00AF3779"/>
    <w:rsid w:val="00CC2719"/>
    <w:rsid w:val="00E62C45"/>
    <w:rsid w:val="00ED376A"/>
    <w:rsid w:val="00ED7DEC"/>
    <w:rsid w:val="00FE4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968DB"/>
    <w:rPr>
      <w:color w:val="808080"/>
    </w:rPr>
  </w:style>
  <w:style w:type="paragraph" w:styleId="Title">
    <w:name w:val="Title"/>
    <w:basedOn w:val="Normal"/>
    <w:next w:val="Normal"/>
    <w:link w:val="TitleChar"/>
    <w:uiPriority w:val="10"/>
    <w:qFormat/>
    <w:rsid w:val="009C09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8FDE58870ACC4F85BFDEF60AE9C610712">
    <w:name w:val="8FDE58870ACC4F85BFDEF60AE9C61071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2BC69B99E4B746E19DD8B2ADC5EB08832">
    <w:name w:val="2BC69B99E4B746E19DD8B2ADC5EB0883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F336EB281F8A443C89AD5C3EC8ADA15E2">
    <w:name w:val="F336EB281F8A443C89AD5C3EC8ADA15E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4FE3047C01BC419B9E2E95493026BAAD2">
    <w:name w:val="4FE3047C01BC419B9E2E95493026BAAD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9C53E4C9A6674DD282CB7D7B671EF7C02">
    <w:name w:val="9C53E4C9A6674DD282CB7D7B671EF7C0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CB8696A0379B4723BAB258567FF374ED2">
    <w:name w:val="CB8696A0379B4723BAB258567FF374ED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388D1884205745F78574FEE4B8DB35462">
    <w:name w:val="388D1884205745F78574FEE4B8DB3546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6A65E61C0B7E4CB1AE2ABA99B330069F2">
    <w:name w:val="6A65E61C0B7E4CB1AE2ABA99B330069F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A6F4F330DE064622969C46D8B90259DE2">
    <w:name w:val="A6F4F330DE064622969C46D8B90259DE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EF9DE87C574B44538D6C76816161D6002">
    <w:name w:val="EF9DE87C574B44538D6C76816161D600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07F0C90CB3BB4F62BD05098B7D693CDE2">
    <w:name w:val="07F0C90CB3BB4F62BD05098B7D693CDE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9BACC9163C7247E0979FAECF3CEC28432">
    <w:name w:val="9BACC9163C7247E0979FAECF3CEC2843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2B87628FF51A4D6A9406E5F2D3C411982">
    <w:name w:val="2B87628FF51A4D6A9406E5F2D3C41198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99885CC56B0444C4BDE1B6E38A04A7CF2">
    <w:name w:val="99885CC56B0444C4BDE1B6E38A04A7CF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CE4E45D89FBC49AEAC4A7B12D2700F5B2">
    <w:name w:val="CE4E45D89FBC49AEAC4A7B12D2700F5B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A916B57ED32542DBA96CABB3C5E566622">
    <w:name w:val="A916B57ED32542DBA96CABB3C5E566622"/>
    <w:rsid w:val="00FE400E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C1D0EE281D14431DA2288D67E73685F718">
    <w:name w:val="C1D0EE281D14431DA2288D67E73685F718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EF5E750843154C01B39C73B8F478649214">
    <w:name w:val="EF5E750843154C01B39C73B8F4786492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2DED13D69A7947C8A4A52417A29E95A214">
    <w:name w:val="2DED13D69A7947C8A4A52417A29E95A2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5AB5361DD66A45D497254EB5D81AD85F14">
    <w:name w:val="5AB5361DD66A45D497254EB5D81AD85F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17B3B3BF933749B59650BAD09028D29614">
    <w:name w:val="17B3B3BF933749B59650BAD09028D296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976AF62A10714E48A9D32AECEF09A3DB14">
    <w:name w:val="976AF62A10714E48A9D32AECEF09A3DB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65801AC2A607429783A9BD4E8F2959CE14">
    <w:name w:val="65801AC2A607429783A9BD4E8F2959CE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333566A00A0F4980A7482E9E532E189314">
    <w:name w:val="333566A00A0F4980A7482E9E532E1893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1BE34BE2158D4306849669D8E7CE208114">
    <w:name w:val="1BE34BE2158D4306849669D8E7CE2081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8C1C5990EF53474A96DD74092DC19F6114">
    <w:name w:val="8C1C5990EF53474A96DD74092DC19F61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A7163419B39742ECAF43706A9875DCE514">
    <w:name w:val="A7163419B39742ECAF43706A9875DCE5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660372D231DC4472B0D37B8CD14C73BF14">
    <w:name w:val="660372D231DC4472B0D37B8CD14C73BF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F8CBBCDC27154685B973C2B056582D9A14">
    <w:name w:val="F8CBBCDC27154685B973C2B056582D9A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AE6008B2F3E04DF6860C1937709C1E3B14">
    <w:name w:val="AE6008B2F3E04DF6860C1937709C1E3B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612A3D92B3C9485C8BED1C2FB1D2912914">
    <w:name w:val="612A3D92B3C9485C8BED1C2FB1D29129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EA3BF36507B94AABB71E97EFC584F12814">
    <w:name w:val="EA3BF36507B94AABB71E97EFC584F128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  <w:style w:type="paragraph" w:customStyle="1" w:styleId="17C3DAF28D9244118DE7991D09B8431B14">
    <w:name w:val="17C3DAF28D9244118DE7991D09B8431B14"/>
    <w:rsid w:val="007968DB"/>
    <w:pPr>
      <w:spacing w:after="0" w:line="240" w:lineRule="auto"/>
    </w:pPr>
    <w:rPr>
      <w:rFonts w:ascii="Arial" w:eastAsia="Times New Roman" w:hAnsi="Arial" w:cs="Times New Roman"/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9DAF57-444B-41E5-9BB6-4D0F4590DA56}">
  <ds:schemaRefs>
    <ds:schemaRef ds:uri="http://purl.org/dc/elements/1.1/"/>
    <ds:schemaRef ds:uri="http://schemas.openxmlformats.org/package/2006/metadata/core-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http://schemas.microsoft.com/office/2006/metadata/properties"/>
    <ds:schemaRef ds:uri="http://purl.org/dc/terms/"/>
    <ds:schemaRef ds:uri="99350507-4738-4c41-a2be-5d89ece47f02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290D592-4B56-4E0B-8751-4CC68577B6BE}"/>
</file>

<file path=customXml/itemProps3.xml><?xml version="1.0" encoding="utf-8"?>
<ds:datastoreItem xmlns:ds="http://schemas.openxmlformats.org/officeDocument/2006/customXml" ds:itemID="{F5A1B0C1-BFAA-4802-AD3F-1D8FC0A4B1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C7E44B0-2A9D-42ED-AEC7-BCF1CF7B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Shipley Styles_r10</Template>
  <TotalTime>1</TotalTime>
  <Pages>2</Pages>
  <Words>352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Kickoff Meeting Checklist</vt:lpstr>
    </vt:vector>
  </TitlesOfParts>
  <Company>Shipley Associates</Company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Kickoff Meeting Checklist</dc:title>
  <dc:creator>Eric Gregory</dc:creator>
  <cp:lastModifiedBy>Eric Gregory</cp:lastModifiedBy>
  <cp:revision>3</cp:revision>
  <cp:lastPrinted>2017-05-24T15:01:00Z</cp:lastPrinted>
  <dcterms:created xsi:type="dcterms:W3CDTF">2022-03-05T16:58:00Z</dcterms:created>
  <dcterms:modified xsi:type="dcterms:W3CDTF">2022-03-05T17:00:00Z</dcterms:modified>
  <cp:category>Tools and Templates</cp:category>
  <dc:language>English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0x010100CA0DD38B69D9C94CB780A95DAD5D9FE8</vt:lpwstr>
  </property>
</Properties>
</file>