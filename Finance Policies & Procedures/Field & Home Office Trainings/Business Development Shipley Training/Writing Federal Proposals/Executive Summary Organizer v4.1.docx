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98099" w14:textId="77777777" w:rsidR="00F76738" w:rsidRPr="00F76738" w:rsidRDefault="00F76738" w:rsidP="00F76738">
      <w:pPr>
        <w:pStyle w:val="Title"/>
      </w:pPr>
      <w:r w:rsidRPr="00F76738">
        <w:t>Executive Summary</w:t>
      </w:r>
      <w:r>
        <w:t xml:space="preserve"> </w:t>
      </w:r>
      <w:r w:rsidRPr="00F76738">
        <w:t>Organizer</w:t>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639DDE87" w14:textId="77777777">
        <w:trPr>
          <w:cantSplit/>
          <w:trHeight w:hRule="exact" w:val="634"/>
          <w:jc w:val="center"/>
        </w:trPr>
        <w:tc>
          <w:tcPr>
            <w:tcW w:w="10080" w:type="dxa"/>
            <w:tcBorders>
              <w:top w:val="single" w:sz="4" w:space="0" w:color="4D6BA6"/>
              <w:left w:val="single" w:sz="4" w:space="0" w:color="4D6BA6"/>
              <w:bottom w:val="single" w:sz="4" w:space="0" w:color="4D6BA6"/>
              <w:right w:val="single" w:sz="4" w:space="0" w:color="4D6BA6"/>
            </w:tcBorders>
            <w:shd w:val="clear" w:color="auto" w:fill="4D6BA6"/>
            <w:tcMar>
              <w:left w:w="115" w:type="dxa"/>
              <w:right w:w="115" w:type="dxa"/>
            </w:tcMar>
            <w:vAlign w:val="center"/>
          </w:tcPr>
          <w:p w14:paraId="6FB73CA1" w14:textId="77777777" w:rsidR="00A8136B" w:rsidRPr="00F76738" w:rsidRDefault="004D5BFA" w:rsidP="004D5BFA">
            <w:pPr>
              <w:pStyle w:val="Heading2"/>
              <w:rPr>
                <w:color w:val="FFFFFF" w:themeColor="background1"/>
              </w:rPr>
            </w:pPr>
            <w:r w:rsidRPr="00F76738">
              <w:rPr>
                <w:color w:val="FFFFFF" w:themeColor="background1"/>
              </w:rPr>
              <w:t>B</w:t>
            </w:r>
            <w:r w:rsidR="004100FE" w:rsidRPr="00F76738">
              <w:rPr>
                <w:color w:val="FFFFFF" w:themeColor="background1"/>
              </w:rPr>
              <w:t>ox 1:  Summary</w:t>
            </w:r>
            <w:r w:rsidRPr="00F76738">
              <w:rPr>
                <w:b w:val="0"/>
                <w:i/>
                <w:color w:val="FFFFFF" w:themeColor="background1"/>
              </w:rPr>
              <w:t xml:space="preserve"> – Create a Strategic Opening</w:t>
            </w:r>
          </w:p>
        </w:tc>
      </w:tr>
      <w:tr w:rsidR="00A8136B" w14:paraId="7845C083" w14:textId="77777777">
        <w:trPr>
          <w:cantSplit/>
          <w:trHeight w:val="288"/>
          <w:jc w:val="center"/>
        </w:trPr>
        <w:tc>
          <w:tcPr>
            <w:tcW w:w="10080" w:type="dxa"/>
            <w:tcBorders>
              <w:top w:val="single" w:sz="4" w:space="0" w:color="4D6BA6"/>
            </w:tcBorders>
            <w:shd w:val="clear" w:color="auto" w:fill="D8D9DC"/>
            <w:vAlign w:val="center"/>
          </w:tcPr>
          <w:p w14:paraId="3A6ECC91" w14:textId="77777777" w:rsidR="00A8136B" w:rsidRDefault="00A8136B" w:rsidP="004D5BFA">
            <w:pPr>
              <w:pStyle w:val="Heading4"/>
            </w:pPr>
            <w:r>
              <w:t>Theme</w:t>
            </w:r>
          </w:p>
          <w:p w14:paraId="47AAA341" w14:textId="1C1AEFEC" w:rsidR="00636117" w:rsidRPr="00636117" w:rsidRDefault="00636117" w:rsidP="00F76738">
            <w:pPr>
              <w:pStyle w:val="TableBody"/>
            </w:pPr>
            <w:r w:rsidRPr="00636117">
              <w:t xml:space="preserve">Develop a high-level strategic theme that encompasses the </w:t>
            </w:r>
            <w:r w:rsidR="00A21DDC">
              <w:t>customer</w:t>
            </w:r>
            <w:r w:rsidRPr="00636117">
              <w:t>'s strategic direction, this specific opportunity, and your overall strategy for addressing these needs.</w:t>
            </w:r>
          </w:p>
        </w:tc>
      </w:tr>
      <w:tr w:rsidR="00A8136B" w14:paraId="7B725A49" w14:textId="77777777" w:rsidTr="007B22E0">
        <w:trPr>
          <w:trHeight w:val="576"/>
          <w:jc w:val="center"/>
        </w:trPr>
        <w:bookmarkStart w:id="0" w:name="theme" w:displacedByCustomXml="next"/>
        <w:sdt>
          <w:sdtPr>
            <w:alias w:val="Theme"/>
            <w:tag w:val="theme"/>
            <w:id w:val="738604120"/>
            <w:placeholder>
              <w:docPart w:val="8A8410E65CD9421586061E83F19D5FCF"/>
            </w:placeholder>
            <w:showingPlcHdr/>
            <w:text/>
          </w:sdtPr>
          <w:sdtEndPr/>
          <w:sdtContent>
            <w:tc>
              <w:tcPr>
                <w:tcW w:w="10080" w:type="dxa"/>
                <w:vAlign w:val="center"/>
              </w:tcPr>
              <w:p w14:paraId="26F761DE" w14:textId="77777777" w:rsidR="00A8136B" w:rsidRPr="00EC09BF" w:rsidRDefault="00636117" w:rsidP="00CB59F8">
                <w:r w:rsidRPr="00F76738">
                  <w:rPr>
                    <w:rStyle w:val="ContentControlPlaceholder"/>
                  </w:rPr>
                  <w:t>Theme</w:t>
                </w:r>
              </w:p>
            </w:tc>
          </w:sdtContent>
        </w:sdt>
        <w:bookmarkEnd w:id="0" w:displacedByCustomXml="prev"/>
      </w:tr>
      <w:tr w:rsidR="00A8136B" w14:paraId="262A699E" w14:textId="77777777">
        <w:trPr>
          <w:cantSplit/>
          <w:trHeight w:val="288"/>
          <w:jc w:val="center"/>
        </w:trPr>
        <w:tc>
          <w:tcPr>
            <w:tcW w:w="10080" w:type="dxa"/>
            <w:shd w:val="clear" w:color="auto" w:fill="D8D9DC"/>
            <w:vAlign w:val="center"/>
          </w:tcPr>
          <w:p w14:paraId="6CFE9E26" w14:textId="77777777" w:rsidR="00A8136B" w:rsidRDefault="00A8136B" w:rsidP="004D5BFA">
            <w:pPr>
              <w:pStyle w:val="Heading4"/>
            </w:pPr>
            <w:r>
              <w:t>Vision</w:t>
            </w:r>
          </w:p>
          <w:p w14:paraId="7F060CEA" w14:textId="34D5400C" w:rsidR="00636117" w:rsidRPr="00636117" w:rsidRDefault="00636117" w:rsidP="00F76738">
            <w:pPr>
              <w:pStyle w:val="TableBody"/>
            </w:pPr>
            <w:r w:rsidRPr="00636117">
              <w:t xml:space="preserve">Recognize the </w:t>
            </w:r>
            <w:r w:rsidR="00A21DDC">
              <w:t>customer</w:t>
            </w:r>
            <w:r w:rsidRPr="00636117">
              <w:t>'s vision, challenges, and objectives. Describe the customer's vision of the ideal outcome of this project or purchase.</w:t>
            </w:r>
          </w:p>
        </w:tc>
      </w:tr>
      <w:tr w:rsidR="00A8136B" w14:paraId="7BDE2F63" w14:textId="77777777" w:rsidTr="007B22E0">
        <w:trPr>
          <w:trHeight w:val="576"/>
          <w:jc w:val="center"/>
        </w:trPr>
        <w:bookmarkStart w:id="1" w:name="vision" w:displacedByCustomXml="next"/>
        <w:sdt>
          <w:sdtPr>
            <w:alias w:val="Vision"/>
            <w:tag w:val="vision"/>
            <w:id w:val="945816476"/>
            <w:placeholder>
              <w:docPart w:val="2D12017EDED24E37B549771FA8DCE4B9"/>
            </w:placeholder>
            <w:showingPlcHdr/>
            <w:text/>
          </w:sdtPr>
          <w:sdtEndPr/>
          <w:sdtContent>
            <w:tc>
              <w:tcPr>
                <w:tcW w:w="10080" w:type="dxa"/>
                <w:vAlign w:val="center"/>
              </w:tcPr>
              <w:p w14:paraId="44228892" w14:textId="77777777" w:rsidR="00A8136B" w:rsidRPr="004807D4" w:rsidRDefault="00636117" w:rsidP="004D5BFA">
                <w:r w:rsidRPr="00F76738">
                  <w:rPr>
                    <w:rStyle w:val="ContentControlPlaceholder"/>
                  </w:rPr>
                  <w:t>Vision</w:t>
                </w:r>
              </w:p>
            </w:tc>
          </w:sdtContent>
        </w:sdt>
        <w:bookmarkEnd w:id="1" w:displacedByCustomXml="prev"/>
      </w:tr>
      <w:tr w:rsidR="002D3A7D" w14:paraId="3F01E3BA" w14:textId="77777777" w:rsidTr="002D3A7D">
        <w:trPr>
          <w:trHeight w:val="288"/>
          <w:jc w:val="center"/>
        </w:trPr>
        <w:tc>
          <w:tcPr>
            <w:tcW w:w="10080" w:type="dxa"/>
            <w:shd w:val="clear" w:color="auto" w:fill="D8D9DC"/>
            <w:vAlign w:val="center"/>
          </w:tcPr>
          <w:p w14:paraId="15CCEDD1" w14:textId="77777777" w:rsidR="002D3A7D" w:rsidRDefault="002D3A7D" w:rsidP="00907D41">
            <w:pPr>
              <w:pStyle w:val="Heading4"/>
            </w:pPr>
            <w:r w:rsidRPr="002D3A7D">
              <w:t>Link</w:t>
            </w:r>
          </w:p>
          <w:p w14:paraId="71CC2059" w14:textId="464CF4A0" w:rsidR="00636117" w:rsidRPr="00636117" w:rsidRDefault="00636117" w:rsidP="00F76738">
            <w:pPr>
              <w:pStyle w:val="TableBody"/>
            </w:pPr>
            <w:r w:rsidRPr="00636117">
              <w:t xml:space="preserve">Explain how this purchase is linked to the </w:t>
            </w:r>
            <w:r w:rsidR="00A21DDC">
              <w:t>customer</w:t>
            </w:r>
            <w:r w:rsidRPr="00636117">
              <w:t>'s vision. Show the customer that you understand the overall purpose and motivation behind procurement of the goods or services.</w:t>
            </w:r>
          </w:p>
        </w:tc>
      </w:tr>
      <w:tr w:rsidR="002D3A7D" w14:paraId="3F8F70E2" w14:textId="77777777" w:rsidTr="007B22E0">
        <w:trPr>
          <w:trHeight w:val="576"/>
          <w:jc w:val="center"/>
        </w:trPr>
        <w:bookmarkStart w:id="2" w:name="link" w:displacedByCustomXml="next"/>
        <w:sdt>
          <w:sdtPr>
            <w:alias w:val="Link"/>
            <w:tag w:val="link"/>
            <w:id w:val="-927888535"/>
            <w:placeholder>
              <w:docPart w:val="EDDEC4B85C15424EA6005A0F2CCD8760"/>
            </w:placeholder>
            <w:showingPlcHdr/>
            <w:text/>
          </w:sdtPr>
          <w:sdtEndPr/>
          <w:sdtContent>
            <w:tc>
              <w:tcPr>
                <w:tcW w:w="10080" w:type="dxa"/>
                <w:vAlign w:val="center"/>
              </w:tcPr>
              <w:p w14:paraId="468A37E7" w14:textId="77777777" w:rsidR="002D3A7D" w:rsidRDefault="00636117" w:rsidP="00CB59F8">
                <w:r w:rsidRPr="00F76738">
                  <w:rPr>
                    <w:rStyle w:val="ContentControlPlaceholder"/>
                  </w:rPr>
                  <w:t>Link</w:t>
                </w:r>
              </w:p>
            </w:tc>
          </w:sdtContent>
        </w:sdt>
        <w:bookmarkEnd w:id="2" w:displacedByCustomXml="prev"/>
      </w:tr>
    </w:tbl>
    <w:p w14:paraId="7CEA7161" w14:textId="77777777" w:rsidR="00A8136B" w:rsidRPr="009C35E1" w:rsidRDefault="00A8136B" w:rsidP="009C35E1"/>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01143453" w14:textId="77777777">
        <w:trPr>
          <w:cantSplit/>
          <w:trHeight w:hRule="exact" w:val="634"/>
          <w:jc w:val="center"/>
        </w:trPr>
        <w:tc>
          <w:tcPr>
            <w:tcW w:w="10080" w:type="dxa"/>
            <w:tcBorders>
              <w:top w:val="single" w:sz="4" w:space="0" w:color="4D6BA6"/>
              <w:left w:val="single" w:sz="4" w:space="0" w:color="4D6BA6"/>
              <w:bottom w:val="single" w:sz="4" w:space="0" w:color="4D6BA6"/>
              <w:right w:val="single" w:sz="4" w:space="0" w:color="4D6BA6"/>
            </w:tcBorders>
            <w:shd w:val="clear" w:color="auto" w:fill="4D6BA6"/>
            <w:tcMar>
              <w:left w:w="115" w:type="dxa"/>
              <w:right w:w="115" w:type="dxa"/>
            </w:tcMar>
            <w:vAlign w:val="center"/>
          </w:tcPr>
          <w:p w14:paraId="490C89ED" w14:textId="77777777" w:rsidR="00A8136B" w:rsidRDefault="004D5BFA" w:rsidP="004D5BFA">
            <w:pPr>
              <w:pStyle w:val="Heading2"/>
            </w:pPr>
            <w:smartTag w:uri="urn:schemas-microsoft-com:office:smarttags" w:element="address">
              <w:smartTag w:uri="urn:schemas-microsoft-com:office:smarttags" w:element="Street">
                <w:r w:rsidRPr="00F76738">
                  <w:rPr>
                    <w:color w:val="FFFFFF" w:themeColor="background1"/>
                  </w:rPr>
                  <w:t>B</w:t>
                </w:r>
                <w:r w:rsidR="004100FE" w:rsidRPr="00F76738">
                  <w:rPr>
                    <w:color w:val="FFFFFF" w:themeColor="background1"/>
                  </w:rPr>
                  <w:t>ox</w:t>
                </w:r>
              </w:smartTag>
              <w:r w:rsidRPr="00F76738">
                <w:rPr>
                  <w:color w:val="FFFFFF" w:themeColor="background1"/>
                </w:rPr>
                <w:t xml:space="preserve"> 2</w:t>
              </w:r>
            </w:smartTag>
            <w:r w:rsidRPr="00F76738">
              <w:rPr>
                <w:color w:val="FFFFFF" w:themeColor="background1"/>
              </w:rPr>
              <w:t>:  I</w:t>
            </w:r>
            <w:r w:rsidR="004100FE" w:rsidRPr="00F76738">
              <w:rPr>
                <w:color w:val="FFFFFF" w:themeColor="background1"/>
              </w:rPr>
              <w:t>ntroduction</w:t>
            </w:r>
            <w:r w:rsidRPr="00F76738">
              <w:rPr>
                <w:b w:val="0"/>
                <w:i/>
                <w:color w:val="FFFFFF" w:themeColor="background1"/>
              </w:rPr>
              <w:t xml:space="preserve"> – The Hot Button List</w:t>
            </w:r>
          </w:p>
        </w:tc>
      </w:tr>
      <w:tr w:rsidR="00A8136B" w14:paraId="1FD624F2" w14:textId="77777777">
        <w:trPr>
          <w:cantSplit/>
          <w:trHeight w:val="288"/>
          <w:jc w:val="center"/>
        </w:trPr>
        <w:tc>
          <w:tcPr>
            <w:tcW w:w="10080" w:type="dxa"/>
            <w:tcBorders>
              <w:top w:val="single" w:sz="4" w:space="0" w:color="4D6BA6"/>
            </w:tcBorders>
            <w:shd w:val="clear" w:color="auto" w:fill="D8D9DC"/>
            <w:noWrap/>
            <w:vAlign w:val="center"/>
          </w:tcPr>
          <w:p w14:paraId="7F2804DA" w14:textId="77777777" w:rsidR="00A8136B" w:rsidRDefault="00A8136B">
            <w:pPr>
              <w:pStyle w:val="Heading4"/>
            </w:pPr>
            <w:r>
              <w:t>Preview</w:t>
            </w:r>
          </w:p>
          <w:p w14:paraId="3D4F21F2" w14:textId="5B07A561" w:rsidR="003454E4" w:rsidRPr="007B428B" w:rsidRDefault="003454E4" w:rsidP="00F76738">
            <w:pPr>
              <w:pStyle w:val="TableBody"/>
            </w:pPr>
            <w:r w:rsidRPr="007B428B">
              <w:t xml:space="preserve">Establish and prioritize the </w:t>
            </w:r>
            <w:r w:rsidR="00A21DDC">
              <w:t>customer</w:t>
            </w:r>
            <w:r w:rsidRPr="007B428B">
              <w:t xml:space="preserve">'s needs. Make the </w:t>
            </w:r>
            <w:r w:rsidR="00A21DDC">
              <w:t>customer</w:t>
            </w:r>
            <w:r w:rsidRPr="007B428B">
              <w:t>'s ownership of these needs explicit.</w:t>
            </w:r>
          </w:p>
        </w:tc>
      </w:tr>
      <w:tr w:rsidR="00A8136B" w14:paraId="37174C8A" w14:textId="77777777">
        <w:trPr>
          <w:trHeight w:val="720"/>
          <w:jc w:val="center"/>
        </w:trPr>
        <w:bookmarkStart w:id="3" w:name="preview" w:displacedByCustomXml="next"/>
        <w:sdt>
          <w:sdtPr>
            <w:alias w:val="Preview"/>
            <w:tag w:val="preview"/>
            <w:id w:val="-1017617652"/>
            <w:placeholder>
              <w:docPart w:val="72E3D29F1F644BADAC804F13275F5517"/>
            </w:placeholder>
            <w:showingPlcHdr/>
            <w:text/>
          </w:sdtPr>
          <w:sdtEndPr/>
          <w:sdtContent>
            <w:tc>
              <w:tcPr>
                <w:tcW w:w="10080" w:type="dxa"/>
                <w:vAlign w:val="center"/>
              </w:tcPr>
              <w:p w14:paraId="75541E32" w14:textId="77777777" w:rsidR="00A8136B" w:rsidRDefault="003454E4" w:rsidP="00CB59F8">
                <w:r w:rsidRPr="00F76738">
                  <w:rPr>
                    <w:rStyle w:val="ContentControlPlaceholder"/>
                  </w:rPr>
                  <w:t>Preview</w:t>
                </w:r>
              </w:p>
            </w:tc>
          </w:sdtContent>
        </w:sdt>
        <w:bookmarkEnd w:id="3" w:displacedByCustomXml="prev"/>
      </w:tr>
      <w:tr w:rsidR="00A8136B" w14:paraId="27006AD9" w14:textId="77777777">
        <w:trPr>
          <w:cantSplit/>
          <w:trHeight w:val="288"/>
          <w:jc w:val="center"/>
        </w:trPr>
        <w:tc>
          <w:tcPr>
            <w:tcW w:w="10080" w:type="dxa"/>
            <w:shd w:val="clear" w:color="auto" w:fill="D8D9DC"/>
            <w:vAlign w:val="center"/>
          </w:tcPr>
          <w:p w14:paraId="13E02506" w14:textId="77777777" w:rsidR="00A8136B" w:rsidRDefault="00A8136B">
            <w:pPr>
              <w:pStyle w:val="Heading4"/>
            </w:pPr>
            <w:r>
              <w:t>Hot Buttons</w:t>
            </w:r>
          </w:p>
          <w:p w14:paraId="18F91752" w14:textId="3DF39006" w:rsidR="007B428B" w:rsidRPr="007B428B" w:rsidRDefault="007B428B" w:rsidP="00F76738">
            <w:pPr>
              <w:pStyle w:val="TableBody"/>
            </w:pPr>
            <w:r w:rsidRPr="007B428B">
              <w:t xml:space="preserve">Hot buttons are an amalgam of issues, needs, requirements, and evaluation criteria. List hot buttons in order of importance unless you are mirroring the order stated by the </w:t>
            </w:r>
            <w:r w:rsidR="00A21DDC">
              <w:t>customer</w:t>
            </w:r>
            <w:r w:rsidRPr="007B428B">
              <w:t>.</w:t>
            </w:r>
          </w:p>
        </w:tc>
      </w:tr>
      <w:tr w:rsidR="00A8136B" w14:paraId="3936A326" w14:textId="77777777">
        <w:trPr>
          <w:trHeight w:val="288"/>
          <w:jc w:val="center"/>
        </w:trPr>
        <w:bookmarkStart w:id="4" w:name="hotButton01" w:displacedByCustomXml="next"/>
        <w:sdt>
          <w:sdtPr>
            <w:alias w:val="Hot Button 01"/>
            <w:tag w:val="hotButton01"/>
            <w:id w:val="109166717"/>
            <w:placeholder>
              <w:docPart w:val="60C34C89EAA4450A86A571F45783BAAD"/>
            </w:placeholder>
            <w:showingPlcHdr/>
            <w:text/>
          </w:sdtPr>
          <w:sdtEndPr/>
          <w:sdtContent>
            <w:tc>
              <w:tcPr>
                <w:tcW w:w="10080" w:type="dxa"/>
                <w:vAlign w:val="center"/>
              </w:tcPr>
              <w:p w14:paraId="560FDA4D" w14:textId="77777777" w:rsidR="00A8136B" w:rsidRDefault="0045253A" w:rsidP="00CB59F8">
                <w:r w:rsidRPr="00F76738">
                  <w:rPr>
                    <w:rStyle w:val="ContentControlPlaceholder"/>
                  </w:rPr>
                  <w:t xml:space="preserve">Hot </w:t>
                </w:r>
                <w:r w:rsidR="007B428B" w:rsidRPr="00F76738">
                  <w:rPr>
                    <w:rStyle w:val="ContentControlPlaceholder"/>
                  </w:rPr>
                  <w:t>button 1</w:t>
                </w:r>
              </w:p>
            </w:tc>
          </w:sdtContent>
        </w:sdt>
        <w:bookmarkEnd w:id="4" w:displacedByCustomXml="prev"/>
      </w:tr>
      <w:tr w:rsidR="00A8136B" w14:paraId="11705DBA" w14:textId="77777777">
        <w:trPr>
          <w:trHeight w:val="288"/>
          <w:jc w:val="center"/>
        </w:trPr>
        <w:bookmarkStart w:id="5" w:name="hotButton02" w:displacedByCustomXml="next"/>
        <w:sdt>
          <w:sdtPr>
            <w:alias w:val="Hot Button 02"/>
            <w:tag w:val="hotButton02"/>
            <w:id w:val="-587842635"/>
            <w:placeholder>
              <w:docPart w:val="220A49E1F67A4670A51D185D9E217069"/>
            </w:placeholder>
            <w:showingPlcHdr/>
            <w:text/>
          </w:sdtPr>
          <w:sdtEndPr/>
          <w:sdtContent>
            <w:tc>
              <w:tcPr>
                <w:tcW w:w="10080" w:type="dxa"/>
                <w:vAlign w:val="center"/>
              </w:tcPr>
              <w:p w14:paraId="001DC738" w14:textId="77777777" w:rsidR="00A8136B" w:rsidRDefault="007B428B">
                <w:r w:rsidRPr="00F76738">
                  <w:rPr>
                    <w:rStyle w:val="ContentControlPlaceholder"/>
                  </w:rPr>
                  <w:t>Hot button 2</w:t>
                </w:r>
              </w:p>
            </w:tc>
          </w:sdtContent>
        </w:sdt>
        <w:bookmarkEnd w:id="5" w:displacedByCustomXml="prev"/>
      </w:tr>
      <w:tr w:rsidR="00A8136B" w14:paraId="0A011B90" w14:textId="77777777">
        <w:trPr>
          <w:trHeight w:val="288"/>
          <w:jc w:val="center"/>
        </w:trPr>
        <w:bookmarkStart w:id="6" w:name="hotButton03" w:displacedByCustomXml="next"/>
        <w:sdt>
          <w:sdtPr>
            <w:alias w:val="Hot Button 03"/>
            <w:tag w:val="hotButton03"/>
            <w:id w:val="1217780010"/>
            <w:placeholder>
              <w:docPart w:val="07A2040847E0406AAA2FF0942D1BAD2E"/>
            </w:placeholder>
            <w:showingPlcHdr/>
            <w:text/>
          </w:sdtPr>
          <w:sdtEndPr/>
          <w:sdtContent>
            <w:tc>
              <w:tcPr>
                <w:tcW w:w="10080" w:type="dxa"/>
                <w:vAlign w:val="center"/>
              </w:tcPr>
              <w:p w14:paraId="1EC86CC2" w14:textId="77777777" w:rsidR="00A8136B" w:rsidRDefault="007B428B">
                <w:r w:rsidRPr="00F76738">
                  <w:rPr>
                    <w:rStyle w:val="ContentControlPlaceholder"/>
                  </w:rPr>
                  <w:t>Hot button 3</w:t>
                </w:r>
              </w:p>
            </w:tc>
          </w:sdtContent>
        </w:sdt>
        <w:bookmarkEnd w:id="6" w:displacedByCustomXml="prev"/>
      </w:tr>
      <w:tr w:rsidR="00A8136B" w14:paraId="5E9CCD8D" w14:textId="77777777">
        <w:trPr>
          <w:trHeight w:val="288"/>
          <w:jc w:val="center"/>
        </w:trPr>
        <w:bookmarkStart w:id="7" w:name="hotButton04" w:displacedByCustomXml="next"/>
        <w:sdt>
          <w:sdtPr>
            <w:alias w:val="Hot Button 04"/>
            <w:tag w:val="hotButton04"/>
            <w:id w:val="-2095776978"/>
            <w:placeholder>
              <w:docPart w:val="49ACCA1F1C6940A2B847550126347ADF"/>
            </w:placeholder>
            <w:showingPlcHdr/>
            <w:text/>
          </w:sdtPr>
          <w:sdtEndPr/>
          <w:sdtContent>
            <w:tc>
              <w:tcPr>
                <w:tcW w:w="10080" w:type="dxa"/>
                <w:vAlign w:val="center"/>
              </w:tcPr>
              <w:p w14:paraId="678B1B22" w14:textId="77777777" w:rsidR="00A8136B" w:rsidRDefault="007B428B">
                <w:r w:rsidRPr="00F76738">
                  <w:rPr>
                    <w:rStyle w:val="ContentControlPlaceholder"/>
                  </w:rPr>
                  <w:t>Hot button 4</w:t>
                </w:r>
              </w:p>
            </w:tc>
          </w:sdtContent>
        </w:sdt>
        <w:bookmarkEnd w:id="7" w:displacedByCustomXml="prev"/>
      </w:tr>
      <w:tr w:rsidR="00A8136B" w14:paraId="057AA94F" w14:textId="77777777">
        <w:trPr>
          <w:trHeight w:val="288"/>
          <w:jc w:val="center"/>
        </w:trPr>
        <w:bookmarkStart w:id="8" w:name="hotButton05" w:displacedByCustomXml="next"/>
        <w:sdt>
          <w:sdtPr>
            <w:alias w:val="Hot Button 05"/>
            <w:tag w:val="hotButton05"/>
            <w:id w:val="901413234"/>
            <w:placeholder>
              <w:docPart w:val="77E240C955974DAD90A90B254CFA12C2"/>
            </w:placeholder>
            <w:showingPlcHdr/>
            <w:text/>
          </w:sdtPr>
          <w:sdtEndPr/>
          <w:sdtContent>
            <w:tc>
              <w:tcPr>
                <w:tcW w:w="10080" w:type="dxa"/>
                <w:vAlign w:val="center"/>
              </w:tcPr>
              <w:p w14:paraId="40869122" w14:textId="77777777" w:rsidR="00A8136B" w:rsidRDefault="007B428B">
                <w:r w:rsidRPr="00F76738">
                  <w:rPr>
                    <w:rStyle w:val="ContentControlPlaceholder"/>
                  </w:rPr>
                  <w:t>Hot button 5</w:t>
                </w:r>
              </w:p>
            </w:tc>
          </w:sdtContent>
        </w:sdt>
        <w:bookmarkEnd w:id="8" w:displacedByCustomXml="prev"/>
      </w:tr>
      <w:tr w:rsidR="00A8136B" w14:paraId="0C538E97" w14:textId="77777777">
        <w:trPr>
          <w:trHeight w:val="288"/>
          <w:jc w:val="center"/>
        </w:trPr>
        <w:bookmarkStart w:id="9" w:name="hotButton06" w:displacedByCustomXml="next"/>
        <w:sdt>
          <w:sdtPr>
            <w:alias w:val="Hot Button 06"/>
            <w:tag w:val="hotButton06"/>
            <w:id w:val="-324662423"/>
            <w:placeholder>
              <w:docPart w:val="6303F9AFA795489098312B93D462BC31"/>
            </w:placeholder>
            <w:showingPlcHdr/>
            <w:text/>
          </w:sdtPr>
          <w:sdtEndPr/>
          <w:sdtContent>
            <w:tc>
              <w:tcPr>
                <w:tcW w:w="10080" w:type="dxa"/>
                <w:vAlign w:val="center"/>
              </w:tcPr>
              <w:p w14:paraId="4DBDFB03" w14:textId="77777777" w:rsidR="00A8136B" w:rsidRDefault="007B428B">
                <w:r w:rsidRPr="00F76738">
                  <w:rPr>
                    <w:rStyle w:val="ContentControlPlaceholder"/>
                  </w:rPr>
                  <w:t>Hot button 6</w:t>
                </w:r>
              </w:p>
            </w:tc>
          </w:sdtContent>
        </w:sdt>
        <w:bookmarkEnd w:id="9" w:displacedByCustomXml="prev"/>
      </w:tr>
    </w:tbl>
    <w:p w14:paraId="7C91EAED" w14:textId="77777777" w:rsidR="00A8136B" w:rsidRDefault="00A8136B"/>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4F0499E3" w14:textId="77777777">
        <w:trPr>
          <w:cantSplit/>
          <w:trHeight w:hRule="exact" w:val="634"/>
          <w:jc w:val="center"/>
        </w:trPr>
        <w:tc>
          <w:tcPr>
            <w:tcW w:w="10080" w:type="dxa"/>
            <w:tcBorders>
              <w:top w:val="nil"/>
              <w:left w:val="single" w:sz="4" w:space="0" w:color="4D6BA6"/>
              <w:bottom w:val="nil"/>
              <w:right w:val="single" w:sz="4" w:space="0" w:color="4D6BA6"/>
            </w:tcBorders>
            <w:shd w:val="clear" w:color="auto" w:fill="4D6BA6"/>
            <w:noWrap/>
            <w:tcMar>
              <w:top w:w="0" w:type="dxa"/>
              <w:left w:w="115" w:type="dxa"/>
              <w:right w:w="115" w:type="dxa"/>
            </w:tcMar>
            <w:vAlign w:val="center"/>
          </w:tcPr>
          <w:p w14:paraId="04EE8F85" w14:textId="77777777" w:rsidR="00A8136B" w:rsidRDefault="004D5BFA" w:rsidP="004D5BFA">
            <w:pPr>
              <w:pStyle w:val="Heading2"/>
            </w:pPr>
            <w:smartTag w:uri="urn:schemas-microsoft-com:office:smarttags" w:element="address">
              <w:smartTag w:uri="urn:schemas-microsoft-com:office:smarttags" w:element="Street">
                <w:r w:rsidRPr="00F76738">
                  <w:rPr>
                    <w:color w:val="FFFFFF" w:themeColor="background1"/>
                  </w:rPr>
                  <w:t>B</w:t>
                </w:r>
                <w:r w:rsidR="004100FE" w:rsidRPr="00F76738">
                  <w:rPr>
                    <w:color w:val="FFFFFF" w:themeColor="background1"/>
                  </w:rPr>
                  <w:t>ox</w:t>
                </w:r>
              </w:smartTag>
              <w:r w:rsidRPr="00F76738">
                <w:rPr>
                  <w:color w:val="FFFFFF" w:themeColor="background1"/>
                </w:rPr>
                <w:t xml:space="preserve"> 3</w:t>
              </w:r>
            </w:smartTag>
            <w:r w:rsidRPr="00F76738">
              <w:rPr>
                <w:color w:val="FFFFFF" w:themeColor="background1"/>
              </w:rPr>
              <w:t>: B</w:t>
            </w:r>
            <w:r w:rsidR="004100FE" w:rsidRPr="00F76738">
              <w:rPr>
                <w:color w:val="FFFFFF" w:themeColor="background1"/>
              </w:rPr>
              <w:t>ody</w:t>
            </w:r>
            <w:r w:rsidRPr="00F76738">
              <w:rPr>
                <w:b w:val="0"/>
                <w:i/>
                <w:color w:val="FFFFFF" w:themeColor="background1"/>
              </w:rPr>
              <w:t xml:space="preserve"> – Provide Details About Each Hot Button</w:t>
            </w:r>
          </w:p>
        </w:tc>
      </w:tr>
      <w:tr w:rsidR="00A8136B" w14:paraId="07705FD4" w14:textId="77777777">
        <w:trPr>
          <w:trHeight w:hRule="exact" w:val="475"/>
          <w:jc w:val="center"/>
        </w:trPr>
        <w:tc>
          <w:tcPr>
            <w:tcW w:w="10080" w:type="dxa"/>
            <w:tcBorders>
              <w:top w:val="nil"/>
            </w:tcBorders>
            <w:shd w:val="clear" w:color="auto" w:fill="BFC0C5"/>
            <w:noWrap/>
            <w:vAlign w:val="center"/>
          </w:tcPr>
          <w:p w14:paraId="7E90789F" w14:textId="77777777" w:rsidR="00A8136B" w:rsidRPr="008703CD" w:rsidRDefault="00B927F1" w:rsidP="008703CD">
            <w:pPr>
              <w:pStyle w:val="Heading3"/>
            </w:pPr>
            <w:r w:rsidRPr="008703CD">
              <w:t>Hot Button 1</w:t>
            </w:r>
            <w:r w:rsidR="005D75A2" w:rsidRPr="008703CD">
              <w:t xml:space="preserve">:  </w:t>
            </w:r>
            <w:r w:rsidR="004E5698" w:rsidRPr="008703CD">
              <w:fldChar w:fldCharType="begin"/>
            </w:r>
            <w:r w:rsidR="004E5698" w:rsidRPr="008703CD">
              <w:instrText xml:space="preserve"> REF hotButton01 \h </w:instrText>
            </w:r>
            <w:r w:rsidR="008703CD">
              <w:instrText xml:space="preserve"> \* MERGEFORMAT </w:instrText>
            </w:r>
            <w:r w:rsidR="004E5698" w:rsidRPr="008703CD">
              <w:fldChar w:fldCharType="separate"/>
            </w:r>
            <w:sdt>
              <w:sdtPr>
                <w:alias w:val="Hot Button 01"/>
                <w:tag w:val="hotButton01"/>
                <w:id w:val="-985089077"/>
                <w:placeholder>
                  <w:docPart w:val="351A937A917342758060F10771B80A14"/>
                </w:placeholder>
                <w:showingPlcHdr/>
                <w:text/>
              </w:sdtPr>
              <w:sdtEndPr/>
              <w:sdtContent>
                <w:r w:rsidR="004A393B" w:rsidRPr="004A393B">
                  <w:rPr>
                    <w:rStyle w:val="ContentControlPlaceholder"/>
                    <w:rFonts w:asciiTheme="minorHAnsi" w:hAnsiTheme="minorHAnsi" w:cstheme="majorBidi"/>
                    <w:color w:val="283756"/>
                    <w:sz w:val="24"/>
                    <w:szCs w:val="24"/>
                  </w:rPr>
                  <w:t>Hot button 1</w:t>
                </w:r>
              </w:sdtContent>
            </w:sdt>
            <w:r w:rsidR="004E5698" w:rsidRPr="008703CD">
              <w:fldChar w:fldCharType="end"/>
            </w:r>
          </w:p>
        </w:tc>
      </w:tr>
      <w:tr w:rsidR="00A8136B" w14:paraId="3848F878" w14:textId="77777777">
        <w:trPr>
          <w:cantSplit/>
          <w:trHeight w:val="288"/>
          <w:jc w:val="center"/>
        </w:trPr>
        <w:tc>
          <w:tcPr>
            <w:tcW w:w="10080" w:type="dxa"/>
            <w:shd w:val="clear" w:color="auto" w:fill="D8D9DC"/>
            <w:noWrap/>
            <w:vAlign w:val="center"/>
          </w:tcPr>
          <w:p w14:paraId="7D19096D" w14:textId="77777777" w:rsidR="00A8136B" w:rsidRDefault="000F0701">
            <w:pPr>
              <w:pStyle w:val="Heading4"/>
            </w:pPr>
            <w:bookmarkStart w:id="10" w:name="_Hlk476148720"/>
            <w:r>
              <w:t>Benefit</w:t>
            </w:r>
          </w:p>
          <w:p w14:paraId="448B8A64" w14:textId="100E69F8" w:rsidR="007B428B" w:rsidRPr="007B428B" w:rsidRDefault="007B428B" w:rsidP="00F76738">
            <w:pPr>
              <w:pStyle w:val="TableBody"/>
            </w:pPr>
            <w:r w:rsidRPr="007B428B">
              <w:t xml:space="preserve">Features associated with the solution may result in benefits. To become a benefit, the feature must be linked to a </w:t>
            </w:r>
            <w:r w:rsidR="00A21DDC">
              <w:t>customer</w:t>
            </w:r>
            <w:r w:rsidRPr="007B428B">
              <w:t xml:space="preserve"> need and be wanted by the </w:t>
            </w:r>
            <w:r w:rsidR="00A21DDC">
              <w:t>customer</w:t>
            </w:r>
            <w:r w:rsidRPr="007B428B">
              <w:t>. Benefits answer the question "So what?"</w:t>
            </w:r>
          </w:p>
        </w:tc>
      </w:tr>
      <w:tr w:rsidR="00A8136B" w14:paraId="1E85CD33" w14:textId="77777777">
        <w:trPr>
          <w:trHeight w:val="576"/>
          <w:jc w:val="center"/>
        </w:trPr>
        <w:bookmarkStart w:id="11" w:name="hotButton1Benefit" w:displacedByCustomXml="next"/>
        <w:sdt>
          <w:sdtPr>
            <w:alias w:val="Hot Button 1 Benefit"/>
            <w:tag w:val="hotButton1Benefit"/>
            <w:id w:val="-1162085906"/>
            <w:placeholder>
              <w:docPart w:val="F49C1923FBA54C9695714A246843DDE5"/>
            </w:placeholder>
            <w:showingPlcHdr/>
            <w:text/>
          </w:sdtPr>
          <w:sdtEndPr/>
          <w:sdtContent>
            <w:tc>
              <w:tcPr>
                <w:tcW w:w="10080" w:type="dxa"/>
                <w:noWrap/>
                <w:vAlign w:val="center"/>
              </w:tcPr>
              <w:p w14:paraId="6270DAC6" w14:textId="77777777" w:rsidR="00A8136B" w:rsidRDefault="007B428B" w:rsidP="00967CB6">
                <w:r w:rsidRPr="00F76738">
                  <w:rPr>
                    <w:rStyle w:val="ContentControlPlaceholder"/>
                  </w:rPr>
                  <w:t>Hot Button 1 – Benefit</w:t>
                </w:r>
              </w:p>
            </w:tc>
          </w:sdtContent>
        </w:sdt>
        <w:bookmarkEnd w:id="11" w:displacedByCustomXml="prev"/>
      </w:tr>
      <w:tr w:rsidR="00A8136B" w14:paraId="48FC5470" w14:textId="77777777">
        <w:trPr>
          <w:cantSplit/>
          <w:trHeight w:val="288"/>
          <w:jc w:val="center"/>
        </w:trPr>
        <w:tc>
          <w:tcPr>
            <w:tcW w:w="10080" w:type="dxa"/>
            <w:shd w:val="clear" w:color="auto" w:fill="D8D9DC"/>
            <w:noWrap/>
            <w:vAlign w:val="center"/>
          </w:tcPr>
          <w:p w14:paraId="0E1DED41" w14:textId="77777777" w:rsidR="00A8136B" w:rsidRDefault="000F0701">
            <w:pPr>
              <w:pStyle w:val="Heading4"/>
            </w:pPr>
            <w:r>
              <w:lastRenderedPageBreak/>
              <w:t>Solution</w:t>
            </w:r>
          </w:p>
          <w:p w14:paraId="2D239448" w14:textId="77777777" w:rsidR="007B428B" w:rsidRPr="007B428B" w:rsidRDefault="007B428B" w:rsidP="00F76738">
            <w:pPr>
              <w:pStyle w:val="TableBody"/>
            </w:pPr>
            <w:r w:rsidRPr="007B428B">
              <w:t>Describe the feature or aspect of your solution that creates the benefit addressing this hot button. Features answer the question "How so?"</w:t>
            </w:r>
          </w:p>
        </w:tc>
      </w:tr>
      <w:tr w:rsidR="00A8136B" w14:paraId="214081A1" w14:textId="77777777">
        <w:trPr>
          <w:trHeight w:val="576"/>
          <w:jc w:val="center"/>
        </w:trPr>
        <w:tc>
          <w:tcPr>
            <w:tcW w:w="10080" w:type="dxa"/>
            <w:noWrap/>
            <w:vAlign w:val="center"/>
          </w:tcPr>
          <w:bookmarkStart w:id="12" w:name="hotButton1Solution" w:displacedByCustomXml="next"/>
          <w:sdt>
            <w:sdtPr>
              <w:alias w:val="Hot Button 1 Solution"/>
              <w:tag w:val="hotButton1Solution"/>
              <w:id w:val="1101063839"/>
              <w:placeholder>
                <w:docPart w:val="A85F86FBA5714F6DA8EC3248E0F126A9"/>
              </w:placeholder>
              <w:showingPlcHdr/>
              <w:text/>
            </w:sdtPr>
            <w:sdtEndPr/>
            <w:sdtContent>
              <w:p w14:paraId="13403511" w14:textId="77777777" w:rsidR="00967CB6" w:rsidRDefault="007B428B" w:rsidP="00967CB6">
                <w:r w:rsidRPr="00F76738">
                  <w:rPr>
                    <w:rStyle w:val="ContentControlPlaceholder"/>
                  </w:rPr>
                  <w:t xml:space="preserve">Hot Button 1 – </w:t>
                </w:r>
                <w:r w:rsidR="00D5020F" w:rsidRPr="00F76738">
                  <w:rPr>
                    <w:rStyle w:val="ContentControlPlaceholder"/>
                  </w:rPr>
                  <w:t>Solution</w:t>
                </w:r>
              </w:p>
            </w:sdtContent>
          </w:sdt>
          <w:bookmarkEnd w:id="12" w:displacedByCustomXml="prev"/>
        </w:tc>
      </w:tr>
      <w:tr w:rsidR="00A8136B" w14:paraId="6977497F" w14:textId="77777777">
        <w:trPr>
          <w:cantSplit/>
          <w:trHeight w:val="288"/>
          <w:jc w:val="center"/>
        </w:trPr>
        <w:tc>
          <w:tcPr>
            <w:tcW w:w="10080" w:type="dxa"/>
            <w:shd w:val="clear" w:color="auto" w:fill="D8D9DC"/>
            <w:noWrap/>
            <w:vAlign w:val="center"/>
          </w:tcPr>
          <w:p w14:paraId="42B9B6A9" w14:textId="77777777" w:rsidR="00A8136B" w:rsidRDefault="00A8136B">
            <w:pPr>
              <w:pStyle w:val="Heading4"/>
            </w:pPr>
            <w:r>
              <w:t>Proof</w:t>
            </w:r>
          </w:p>
          <w:p w14:paraId="69A13B92" w14:textId="77777777" w:rsidR="007B428B" w:rsidRPr="007B428B" w:rsidRDefault="007B428B" w:rsidP="00F76738">
            <w:pPr>
              <w:pStyle w:val="TableBody"/>
            </w:pPr>
            <w:r w:rsidRPr="007B428B">
              <w:t>Substantiate your claim of benefits. Use information such as past performance, past experience, third-party testimonials, success stories, and citations from authorities.</w:t>
            </w:r>
          </w:p>
        </w:tc>
      </w:tr>
      <w:tr w:rsidR="00A8136B" w14:paraId="0A411966" w14:textId="77777777">
        <w:trPr>
          <w:trHeight w:val="576"/>
          <w:jc w:val="center"/>
        </w:trPr>
        <w:tc>
          <w:tcPr>
            <w:tcW w:w="10080" w:type="dxa"/>
            <w:noWrap/>
            <w:vAlign w:val="center"/>
          </w:tcPr>
          <w:bookmarkStart w:id="13" w:name="hotButton1Proof" w:displacedByCustomXml="next"/>
          <w:sdt>
            <w:sdtPr>
              <w:alias w:val="Hot Button 1 Proof"/>
              <w:tag w:val="hotButton1Proof"/>
              <w:id w:val="157733835"/>
              <w:placeholder>
                <w:docPart w:val="48A29156DDFA4049BDE8BD52736104AE"/>
              </w:placeholder>
              <w:showingPlcHdr/>
              <w:text/>
            </w:sdtPr>
            <w:sdtEndPr/>
            <w:sdtContent>
              <w:p w14:paraId="204B77D6" w14:textId="77777777" w:rsidR="00967CB6" w:rsidRDefault="007B428B">
                <w:r w:rsidRPr="00F76738">
                  <w:rPr>
                    <w:rStyle w:val="ContentControlPlaceholder"/>
                  </w:rPr>
                  <w:t>Hot Button 1 – Proof</w:t>
                </w:r>
              </w:p>
            </w:sdtContent>
          </w:sdt>
          <w:bookmarkEnd w:id="13" w:displacedByCustomXml="prev"/>
        </w:tc>
      </w:tr>
      <w:tr w:rsidR="00A8136B" w14:paraId="5E3A0C1B" w14:textId="77777777">
        <w:trPr>
          <w:cantSplit/>
          <w:trHeight w:val="288"/>
          <w:jc w:val="center"/>
        </w:trPr>
        <w:tc>
          <w:tcPr>
            <w:tcW w:w="10080" w:type="dxa"/>
            <w:shd w:val="clear" w:color="auto" w:fill="D8D9DC"/>
            <w:noWrap/>
            <w:vAlign w:val="center"/>
          </w:tcPr>
          <w:p w14:paraId="7E780A8F" w14:textId="77777777" w:rsidR="00A8136B" w:rsidRDefault="00A8136B">
            <w:pPr>
              <w:pStyle w:val="Heading4"/>
            </w:pPr>
            <w:r>
              <w:t>Visual</w:t>
            </w:r>
          </w:p>
        </w:tc>
      </w:tr>
      <w:tr w:rsidR="00A8136B" w14:paraId="3C999045" w14:textId="77777777">
        <w:trPr>
          <w:trHeight w:val="576"/>
          <w:jc w:val="center"/>
        </w:trPr>
        <w:bookmarkStart w:id="14" w:name="hotButton1Visual" w:displacedByCustomXml="next"/>
        <w:sdt>
          <w:sdtPr>
            <w:alias w:val="Hot Button 1 Visual"/>
            <w:tag w:val="hotButton1Visual"/>
            <w:id w:val="1907494255"/>
            <w:showingPlcHdr/>
            <w:picture/>
          </w:sdtPr>
          <w:sdtEndPr/>
          <w:sdtContent>
            <w:tc>
              <w:tcPr>
                <w:tcW w:w="10080" w:type="dxa"/>
                <w:noWrap/>
                <w:vAlign w:val="center"/>
              </w:tcPr>
              <w:p w14:paraId="73EF40E5" w14:textId="77777777" w:rsidR="00F00C1E" w:rsidRDefault="008D140F" w:rsidP="004A393B">
                <w:pPr>
                  <w:jc w:val="center"/>
                </w:pPr>
                <w:r>
                  <w:rPr>
                    <w:noProof/>
                  </w:rPr>
                  <w:drawing>
                    <wp:inline distT="0" distB="0" distL="0" distR="0" wp14:anchorId="43700037" wp14:editId="3AC50FA7">
                      <wp:extent cx="1905000" cy="1905000"/>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14" w:displacedByCustomXml="prev"/>
      </w:tr>
      <w:bookmarkEnd w:id="10"/>
    </w:tbl>
    <w:p w14:paraId="6A40834D" w14:textId="77777777" w:rsidR="00A8136B" w:rsidRDefault="00A8136B"/>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5F8A4788" w14:textId="77777777">
        <w:trPr>
          <w:trHeight w:val="475"/>
          <w:jc w:val="center"/>
        </w:trPr>
        <w:tc>
          <w:tcPr>
            <w:tcW w:w="10080" w:type="dxa"/>
            <w:shd w:val="clear" w:color="auto" w:fill="BFC0C5"/>
            <w:noWrap/>
            <w:vAlign w:val="center"/>
          </w:tcPr>
          <w:p w14:paraId="47FA11D1" w14:textId="77777777" w:rsidR="00A8136B" w:rsidRPr="008703CD" w:rsidRDefault="00B927F1" w:rsidP="008703CD">
            <w:pPr>
              <w:pStyle w:val="Heading3"/>
            </w:pPr>
            <w:r w:rsidRPr="008703CD">
              <w:t>Hot Button 2</w:t>
            </w:r>
            <w:r w:rsidR="005D75A2" w:rsidRPr="008703CD">
              <w:t xml:space="preserve">:  </w:t>
            </w:r>
            <w:r w:rsidR="00D868E2" w:rsidRPr="008703CD">
              <w:fldChar w:fldCharType="begin"/>
            </w:r>
            <w:r w:rsidR="00D868E2" w:rsidRPr="008703CD">
              <w:instrText xml:space="preserve"> REF </w:instrText>
            </w:r>
            <w:r w:rsidR="008703CD" w:rsidRPr="008703CD">
              <w:instrText>hotButton02 \h</w:instrText>
            </w:r>
            <w:r w:rsidR="00D868E2" w:rsidRPr="008703CD">
              <w:instrText xml:space="preserve"> </w:instrText>
            </w:r>
            <w:r w:rsidR="008703CD">
              <w:instrText xml:space="preserve"> \* MERGEFORMAT </w:instrText>
            </w:r>
            <w:r w:rsidR="00D868E2" w:rsidRPr="008703CD">
              <w:fldChar w:fldCharType="separate"/>
            </w:r>
            <w:sdt>
              <w:sdtPr>
                <w:alias w:val="Hot Button 02"/>
                <w:tag w:val="hotButton02"/>
                <w:id w:val="391470552"/>
                <w:placeholder>
                  <w:docPart w:val="E8EF30D4EF9A451F89269FAA4A2EE917"/>
                </w:placeholder>
                <w:showingPlcHdr/>
                <w:text/>
              </w:sdtPr>
              <w:sdtEndPr/>
              <w:sdtContent>
                <w:r w:rsidR="004A393B" w:rsidRPr="004A393B">
                  <w:rPr>
                    <w:rStyle w:val="ContentControlPlaceholder"/>
                    <w:rFonts w:asciiTheme="minorHAnsi" w:hAnsiTheme="minorHAnsi" w:cstheme="majorBidi"/>
                    <w:color w:val="283756"/>
                    <w:sz w:val="24"/>
                    <w:szCs w:val="24"/>
                  </w:rPr>
                  <w:t>Hot button 2</w:t>
                </w:r>
              </w:sdtContent>
            </w:sdt>
            <w:r w:rsidR="00D868E2" w:rsidRPr="008703CD">
              <w:fldChar w:fldCharType="end"/>
            </w:r>
          </w:p>
        </w:tc>
      </w:tr>
      <w:tr w:rsidR="00CB286F" w14:paraId="77F5CFE9" w14:textId="77777777">
        <w:trPr>
          <w:cantSplit/>
          <w:trHeight w:val="288"/>
          <w:jc w:val="center"/>
        </w:trPr>
        <w:tc>
          <w:tcPr>
            <w:tcW w:w="10080" w:type="dxa"/>
            <w:shd w:val="clear" w:color="auto" w:fill="D8D9DC"/>
            <w:noWrap/>
            <w:vAlign w:val="center"/>
          </w:tcPr>
          <w:p w14:paraId="56E7069E" w14:textId="77777777" w:rsidR="00CB286F" w:rsidRDefault="00CB286F" w:rsidP="00CB286F">
            <w:pPr>
              <w:pStyle w:val="Heading4"/>
            </w:pPr>
            <w:bookmarkStart w:id="15" w:name="_Hlk476148825"/>
            <w:r>
              <w:t>Benefit</w:t>
            </w:r>
          </w:p>
        </w:tc>
      </w:tr>
      <w:tr w:rsidR="00CB286F" w14:paraId="2FFC23FF" w14:textId="77777777">
        <w:trPr>
          <w:trHeight w:val="576"/>
          <w:jc w:val="center"/>
        </w:trPr>
        <w:bookmarkStart w:id="16" w:name="hotButton2Benefit" w:displacedByCustomXml="next"/>
        <w:bookmarkStart w:id="17" w:name="_Hlk476148774" w:displacedByCustomXml="next"/>
        <w:sdt>
          <w:sdtPr>
            <w:alias w:val="Hot Button 2 Benefit"/>
            <w:tag w:val="hotButton2Benefit"/>
            <w:id w:val="-939678431"/>
            <w:placeholder>
              <w:docPart w:val="3D2F5071C2094B629F9F861C814885D9"/>
            </w:placeholder>
            <w:showingPlcHdr/>
            <w:text/>
          </w:sdtPr>
          <w:sdtEndPr/>
          <w:sdtContent>
            <w:tc>
              <w:tcPr>
                <w:tcW w:w="10080" w:type="dxa"/>
                <w:noWrap/>
                <w:vAlign w:val="center"/>
              </w:tcPr>
              <w:p w14:paraId="2C3608CB" w14:textId="77777777" w:rsidR="00CB286F" w:rsidRDefault="007B428B" w:rsidP="00CB286F">
                <w:r w:rsidRPr="00F76738">
                  <w:rPr>
                    <w:rStyle w:val="ContentControlPlaceholder"/>
                  </w:rPr>
                  <w:t>Hot Button 2 – Benefit</w:t>
                </w:r>
              </w:p>
            </w:tc>
          </w:sdtContent>
        </w:sdt>
        <w:bookmarkEnd w:id="16" w:displacedByCustomXml="prev"/>
      </w:tr>
      <w:tr w:rsidR="00CB286F" w14:paraId="7E3123A4" w14:textId="77777777">
        <w:trPr>
          <w:cantSplit/>
          <w:trHeight w:val="288"/>
          <w:jc w:val="center"/>
        </w:trPr>
        <w:tc>
          <w:tcPr>
            <w:tcW w:w="10080" w:type="dxa"/>
            <w:shd w:val="clear" w:color="auto" w:fill="D8D9DC"/>
            <w:noWrap/>
            <w:vAlign w:val="center"/>
          </w:tcPr>
          <w:p w14:paraId="76FDB5B7" w14:textId="77777777" w:rsidR="00CB286F" w:rsidRDefault="00CB286F" w:rsidP="00CB286F">
            <w:pPr>
              <w:pStyle w:val="Heading4"/>
            </w:pPr>
            <w:r>
              <w:t>Solution</w:t>
            </w:r>
          </w:p>
        </w:tc>
      </w:tr>
      <w:tr w:rsidR="00CB286F" w14:paraId="00E410E1" w14:textId="77777777">
        <w:trPr>
          <w:trHeight w:val="576"/>
          <w:jc w:val="center"/>
        </w:trPr>
        <w:tc>
          <w:tcPr>
            <w:tcW w:w="10080" w:type="dxa"/>
            <w:noWrap/>
            <w:vAlign w:val="center"/>
          </w:tcPr>
          <w:bookmarkStart w:id="18" w:name="hotButton2Solution" w:displacedByCustomXml="next"/>
          <w:sdt>
            <w:sdtPr>
              <w:alias w:val="Hot Button 2 Solution"/>
              <w:tag w:val="hotButton2Solution"/>
              <w:id w:val="1387152453"/>
              <w:placeholder>
                <w:docPart w:val="27DE2D2B94E24C5780A469735EC5FB5E"/>
              </w:placeholder>
              <w:showingPlcHdr/>
              <w:text/>
            </w:sdtPr>
            <w:sdtEndPr/>
            <w:sdtContent>
              <w:p w14:paraId="3E3135A7" w14:textId="77777777" w:rsidR="00CB286F" w:rsidRDefault="007B428B" w:rsidP="00CB286F">
                <w:r w:rsidRPr="00F76738">
                  <w:rPr>
                    <w:rStyle w:val="ContentControlPlaceholder"/>
                  </w:rPr>
                  <w:t xml:space="preserve">Hot Button 2 – </w:t>
                </w:r>
                <w:r w:rsidR="00D5020F" w:rsidRPr="00F76738">
                  <w:rPr>
                    <w:rStyle w:val="ContentControlPlaceholder"/>
                  </w:rPr>
                  <w:t>Solution</w:t>
                </w:r>
              </w:p>
            </w:sdtContent>
          </w:sdt>
          <w:bookmarkEnd w:id="18" w:displacedByCustomXml="prev"/>
        </w:tc>
      </w:tr>
      <w:tr w:rsidR="00CB286F" w14:paraId="5E9E0237" w14:textId="77777777">
        <w:trPr>
          <w:cantSplit/>
          <w:trHeight w:val="288"/>
          <w:jc w:val="center"/>
        </w:trPr>
        <w:tc>
          <w:tcPr>
            <w:tcW w:w="10080" w:type="dxa"/>
            <w:shd w:val="clear" w:color="auto" w:fill="D8D9DC"/>
            <w:noWrap/>
            <w:vAlign w:val="center"/>
          </w:tcPr>
          <w:p w14:paraId="4868269C" w14:textId="77777777" w:rsidR="00CB286F" w:rsidRDefault="00CB286F" w:rsidP="00CB286F">
            <w:pPr>
              <w:pStyle w:val="Heading4"/>
            </w:pPr>
            <w:r>
              <w:t>Proof</w:t>
            </w:r>
          </w:p>
        </w:tc>
      </w:tr>
      <w:tr w:rsidR="00CB286F" w14:paraId="078C0021" w14:textId="77777777">
        <w:trPr>
          <w:trHeight w:val="576"/>
          <w:jc w:val="center"/>
        </w:trPr>
        <w:tc>
          <w:tcPr>
            <w:tcW w:w="10080" w:type="dxa"/>
            <w:noWrap/>
            <w:vAlign w:val="center"/>
          </w:tcPr>
          <w:bookmarkStart w:id="19" w:name="hotButton2Proof" w:displacedByCustomXml="next"/>
          <w:sdt>
            <w:sdtPr>
              <w:alias w:val="Hot Button 2 Proof"/>
              <w:tag w:val="hotButton2Proof"/>
              <w:id w:val="1688027233"/>
              <w:placeholder>
                <w:docPart w:val="43AE998371284E86A984E2EF9AB4F0BA"/>
              </w:placeholder>
              <w:showingPlcHdr/>
              <w:text/>
            </w:sdtPr>
            <w:sdtEndPr/>
            <w:sdtContent>
              <w:p w14:paraId="6EC7F196" w14:textId="77777777" w:rsidR="00CB286F" w:rsidRDefault="007B428B" w:rsidP="00CB286F">
                <w:r w:rsidRPr="00F76738">
                  <w:rPr>
                    <w:rStyle w:val="ContentControlPlaceholder"/>
                  </w:rPr>
                  <w:t>Hot Button 2 – Proof</w:t>
                </w:r>
              </w:p>
            </w:sdtContent>
          </w:sdt>
          <w:bookmarkEnd w:id="19" w:displacedByCustomXml="prev"/>
        </w:tc>
      </w:tr>
      <w:tr w:rsidR="00CB286F" w14:paraId="5A80FA6A" w14:textId="77777777">
        <w:trPr>
          <w:cantSplit/>
          <w:trHeight w:val="288"/>
          <w:jc w:val="center"/>
        </w:trPr>
        <w:tc>
          <w:tcPr>
            <w:tcW w:w="10080" w:type="dxa"/>
            <w:shd w:val="clear" w:color="auto" w:fill="D8D9DC"/>
            <w:noWrap/>
            <w:vAlign w:val="center"/>
          </w:tcPr>
          <w:p w14:paraId="20EDB68D" w14:textId="77777777" w:rsidR="00CB286F" w:rsidRDefault="00CB286F" w:rsidP="00CB286F">
            <w:pPr>
              <w:pStyle w:val="Heading4"/>
            </w:pPr>
            <w:r>
              <w:t>Visual</w:t>
            </w:r>
          </w:p>
        </w:tc>
      </w:tr>
      <w:tr w:rsidR="00CB286F" w14:paraId="0922DD29" w14:textId="77777777">
        <w:trPr>
          <w:trHeight w:val="576"/>
          <w:jc w:val="center"/>
        </w:trPr>
        <w:bookmarkStart w:id="20" w:name="hotButton2Visual" w:displacedByCustomXml="next"/>
        <w:sdt>
          <w:sdtPr>
            <w:alias w:val="Hot Button 2 Visual"/>
            <w:tag w:val="hotButton2Visual"/>
            <w:id w:val="756256873"/>
            <w:showingPlcHdr/>
            <w:picture/>
          </w:sdtPr>
          <w:sdtEndPr/>
          <w:sdtContent>
            <w:tc>
              <w:tcPr>
                <w:tcW w:w="10080" w:type="dxa"/>
                <w:noWrap/>
                <w:vAlign w:val="center"/>
              </w:tcPr>
              <w:p w14:paraId="2113A161" w14:textId="77777777" w:rsidR="00CB286F" w:rsidRDefault="008D140F" w:rsidP="004A393B">
                <w:pPr>
                  <w:jc w:val="center"/>
                </w:pPr>
                <w:r>
                  <w:rPr>
                    <w:noProof/>
                  </w:rPr>
                  <w:drawing>
                    <wp:inline distT="0" distB="0" distL="0" distR="0" wp14:anchorId="34F6530F" wp14:editId="68DD34AC">
                      <wp:extent cx="1905000" cy="1905000"/>
                      <wp:effectExtent l="0" t="0" r="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20" w:displacedByCustomXml="prev"/>
      </w:tr>
      <w:bookmarkEnd w:id="15"/>
      <w:bookmarkEnd w:id="17"/>
    </w:tbl>
    <w:p w14:paraId="198B15FC" w14:textId="77777777" w:rsidR="00A8136B" w:rsidRDefault="00A8136B"/>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62C70415" w14:textId="77777777">
        <w:trPr>
          <w:trHeight w:val="475"/>
          <w:jc w:val="center"/>
        </w:trPr>
        <w:tc>
          <w:tcPr>
            <w:tcW w:w="10080" w:type="dxa"/>
            <w:shd w:val="clear" w:color="auto" w:fill="BFC0C5"/>
            <w:noWrap/>
            <w:vAlign w:val="center"/>
          </w:tcPr>
          <w:p w14:paraId="07D71ED8" w14:textId="77777777" w:rsidR="00A8136B" w:rsidRPr="008703CD" w:rsidRDefault="00A8136B" w:rsidP="008703CD">
            <w:pPr>
              <w:pStyle w:val="Heading3"/>
            </w:pPr>
            <w:r w:rsidRPr="008703CD">
              <w:lastRenderedPageBreak/>
              <w:t>Hot Button 3</w:t>
            </w:r>
            <w:r w:rsidR="005D75A2" w:rsidRPr="008703CD">
              <w:t xml:space="preserve">:  </w:t>
            </w:r>
            <w:r w:rsidR="004E5698" w:rsidRPr="008703CD">
              <w:fldChar w:fldCharType="begin"/>
            </w:r>
            <w:r w:rsidR="004E5698" w:rsidRPr="008703CD">
              <w:instrText xml:space="preserve"> REF hotButton03 \h </w:instrText>
            </w:r>
            <w:r w:rsidR="008703CD">
              <w:instrText xml:space="preserve"> \* MERGEFORMAT </w:instrText>
            </w:r>
            <w:r w:rsidR="004E5698" w:rsidRPr="008703CD">
              <w:fldChar w:fldCharType="separate"/>
            </w:r>
            <w:sdt>
              <w:sdtPr>
                <w:alias w:val="Hot Button 03"/>
                <w:tag w:val="hotButton03"/>
                <w:id w:val="377668126"/>
                <w:placeholder>
                  <w:docPart w:val="7515927B294B4E30B83FBC5690FC1E37"/>
                </w:placeholder>
                <w:showingPlcHdr/>
                <w:text/>
              </w:sdtPr>
              <w:sdtEndPr/>
              <w:sdtContent>
                <w:r w:rsidR="004A393B" w:rsidRPr="004A393B">
                  <w:rPr>
                    <w:rStyle w:val="ContentControlPlaceholder"/>
                    <w:rFonts w:asciiTheme="minorHAnsi" w:hAnsiTheme="minorHAnsi" w:cstheme="majorBidi"/>
                    <w:color w:val="283756"/>
                    <w:sz w:val="24"/>
                    <w:szCs w:val="24"/>
                  </w:rPr>
                  <w:t>Hot button 3</w:t>
                </w:r>
              </w:sdtContent>
            </w:sdt>
            <w:r w:rsidR="004E5698" w:rsidRPr="008703CD">
              <w:fldChar w:fldCharType="end"/>
            </w:r>
          </w:p>
        </w:tc>
      </w:tr>
      <w:tr w:rsidR="00CB286F" w14:paraId="4937E62B" w14:textId="77777777">
        <w:trPr>
          <w:cantSplit/>
          <w:trHeight w:val="288"/>
          <w:jc w:val="center"/>
        </w:trPr>
        <w:tc>
          <w:tcPr>
            <w:tcW w:w="10080" w:type="dxa"/>
            <w:shd w:val="clear" w:color="auto" w:fill="D8D9DC"/>
            <w:noWrap/>
            <w:vAlign w:val="center"/>
          </w:tcPr>
          <w:p w14:paraId="07F47BA4" w14:textId="77777777" w:rsidR="00CB286F" w:rsidRDefault="00CB286F" w:rsidP="00CB286F">
            <w:pPr>
              <w:pStyle w:val="Heading4"/>
            </w:pPr>
            <w:bookmarkStart w:id="21" w:name="_Hlk476148854"/>
            <w:r>
              <w:t>Benefit</w:t>
            </w:r>
          </w:p>
        </w:tc>
      </w:tr>
      <w:tr w:rsidR="00CB286F" w14:paraId="2B8F630C" w14:textId="77777777">
        <w:trPr>
          <w:trHeight w:val="576"/>
          <w:jc w:val="center"/>
        </w:trPr>
        <w:bookmarkStart w:id="22" w:name="hotButton3Benefit" w:displacedByCustomXml="next"/>
        <w:sdt>
          <w:sdtPr>
            <w:alias w:val="Hot Button 3 Benefit"/>
            <w:tag w:val="hotButton3Benefit"/>
            <w:id w:val="1674683562"/>
            <w:placeholder>
              <w:docPart w:val="88A112BBEE6F4683826485299524E7BD"/>
            </w:placeholder>
            <w:showingPlcHdr/>
            <w:text/>
          </w:sdtPr>
          <w:sdtEndPr/>
          <w:sdtContent>
            <w:tc>
              <w:tcPr>
                <w:tcW w:w="10080" w:type="dxa"/>
                <w:noWrap/>
                <w:vAlign w:val="center"/>
              </w:tcPr>
              <w:p w14:paraId="0085E42E" w14:textId="77777777" w:rsidR="00CB286F" w:rsidRDefault="007B428B" w:rsidP="00CB286F">
                <w:r w:rsidRPr="00F76738">
                  <w:rPr>
                    <w:rStyle w:val="ContentControlPlaceholder"/>
                  </w:rPr>
                  <w:t>Hot Button 3 – Benefit</w:t>
                </w:r>
              </w:p>
            </w:tc>
          </w:sdtContent>
        </w:sdt>
        <w:bookmarkEnd w:id="22" w:displacedByCustomXml="prev"/>
      </w:tr>
      <w:tr w:rsidR="00CB286F" w14:paraId="06918368" w14:textId="77777777">
        <w:trPr>
          <w:cantSplit/>
          <w:trHeight w:val="288"/>
          <w:jc w:val="center"/>
        </w:trPr>
        <w:tc>
          <w:tcPr>
            <w:tcW w:w="10080" w:type="dxa"/>
            <w:shd w:val="clear" w:color="auto" w:fill="D8D9DC"/>
            <w:noWrap/>
            <w:vAlign w:val="center"/>
          </w:tcPr>
          <w:p w14:paraId="36D78EE4" w14:textId="77777777" w:rsidR="00CB286F" w:rsidRDefault="00CB286F" w:rsidP="00CB286F">
            <w:pPr>
              <w:pStyle w:val="Heading4"/>
            </w:pPr>
            <w:r>
              <w:t>Solution</w:t>
            </w:r>
          </w:p>
        </w:tc>
      </w:tr>
      <w:tr w:rsidR="00CB286F" w14:paraId="79863D04" w14:textId="77777777">
        <w:trPr>
          <w:trHeight w:val="576"/>
          <w:jc w:val="center"/>
        </w:trPr>
        <w:tc>
          <w:tcPr>
            <w:tcW w:w="10080" w:type="dxa"/>
            <w:noWrap/>
            <w:vAlign w:val="center"/>
          </w:tcPr>
          <w:bookmarkStart w:id="23" w:name="hotButton3Solution" w:displacedByCustomXml="next"/>
          <w:sdt>
            <w:sdtPr>
              <w:alias w:val="Hot Button 3 Solution"/>
              <w:tag w:val="hotButton3Solution"/>
              <w:id w:val="2082859388"/>
              <w:placeholder>
                <w:docPart w:val="30D2275BF216453FB9E6D0E974F09F96"/>
              </w:placeholder>
              <w:showingPlcHdr/>
              <w:text/>
            </w:sdtPr>
            <w:sdtEndPr/>
            <w:sdtContent>
              <w:p w14:paraId="176ADBFD" w14:textId="77777777" w:rsidR="00CB286F" w:rsidRDefault="007B428B" w:rsidP="00CB286F">
                <w:r w:rsidRPr="00F76738">
                  <w:rPr>
                    <w:rStyle w:val="ContentControlPlaceholder"/>
                  </w:rPr>
                  <w:t xml:space="preserve">Hot Button 3 – </w:t>
                </w:r>
                <w:r w:rsidR="00D5020F" w:rsidRPr="00F76738">
                  <w:rPr>
                    <w:rStyle w:val="ContentControlPlaceholder"/>
                  </w:rPr>
                  <w:t>Solution</w:t>
                </w:r>
              </w:p>
            </w:sdtContent>
          </w:sdt>
          <w:bookmarkEnd w:id="23" w:displacedByCustomXml="prev"/>
        </w:tc>
      </w:tr>
      <w:tr w:rsidR="00CB286F" w14:paraId="7CDF5154" w14:textId="77777777">
        <w:trPr>
          <w:cantSplit/>
          <w:trHeight w:val="288"/>
          <w:jc w:val="center"/>
        </w:trPr>
        <w:tc>
          <w:tcPr>
            <w:tcW w:w="10080" w:type="dxa"/>
            <w:shd w:val="clear" w:color="auto" w:fill="D8D9DC"/>
            <w:noWrap/>
            <w:vAlign w:val="center"/>
          </w:tcPr>
          <w:p w14:paraId="2DDFC6EE" w14:textId="77777777" w:rsidR="00CB286F" w:rsidRDefault="00CB286F" w:rsidP="00CB286F">
            <w:pPr>
              <w:pStyle w:val="Heading4"/>
            </w:pPr>
            <w:r>
              <w:t>Proof</w:t>
            </w:r>
          </w:p>
        </w:tc>
      </w:tr>
      <w:tr w:rsidR="00CB286F" w14:paraId="18152497" w14:textId="77777777">
        <w:trPr>
          <w:trHeight w:val="576"/>
          <w:jc w:val="center"/>
        </w:trPr>
        <w:tc>
          <w:tcPr>
            <w:tcW w:w="10080" w:type="dxa"/>
            <w:noWrap/>
            <w:vAlign w:val="center"/>
          </w:tcPr>
          <w:bookmarkStart w:id="24" w:name="hotButton3Proof" w:displacedByCustomXml="next"/>
          <w:sdt>
            <w:sdtPr>
              <w:alias w:val="Hot Button 3 Proof"/>
              <w:tag w:val="hotButton3Proof"/>
              <w:id w:val="-1543353719"/>
              <w:placeholder>
                <w:docPart w:val="B175111FCA054257A8C70DBF387E7589"/>
              </w:placeholder>
              <w:showingPlcHdr/>
              <w:text/>
            </w:sdtPr>
            <w:sdtEndPr/>
            <w:sdtContent>
              <w:p w14:paraId="1E3FFE8D" w14:textId="77777777" w:rsidR="00CB286F" w:rsidRDefault="007B428B" w:rsidP="00CB286F">
                <w:r w:rsidRPr="00F76738">
                  <w:rPr>
                    <w:rStyle w:val="ContentControlPlaceholder"/>
                  </w:rPr>
                  <w:t>Hot Button 3 – Proof</w:t>
                </w:r>
              </w:p>
            </w:sdtContent>
          </w:sdt>
          <w:bookmarkEnd w:id="24" w:displacedByCustomXml="prev"/>
        </w:tc>
      </w:tr>
      <w:tr w:rsidR="00CB286F" w14:paraId="19F843FD" w14:textId="77777777">
        <w:trPr>
          <w:cantSplit/>
          <w:trHeight w:val="288"/>
          <w:jc w:val="center"/>
        </w:trPr>
        <w:tc>
          <w:tcPr>
            <w:tcW w:w="10080" w:type="dxa"/>
            <w:shd w:val="clear" w:color="auto" w:fill="D8D9DC"/>
            <w:noWrap/>
            <w:vAlign w:val="center"/>
          </w:tcPr>
          <w:p w14:paraId="7E2985A0" w14:textId="77777777" w:rsidR="00CB286F" w:rsidRDefault="00CB286F" w:rsidP="00CB286F">
            <w:pPr>
              <w:pStyle w:val="Heading4"/>
            </w:pPr>
            <w:r>
              <w:t>Visual</w:t>
            </w:r>
          </w:p>
        </w:tc>
      </w:tr>
      <w:tr w:rsidR="00CB286F" w14:paraId="2A1F0C6A" w14:textId="77777777">
        <w:trPr>
          <w:trHeight w:val="576"/>
          <w:jc w:val="center"/>
        </w:trPr>
        <w:bookmarkStart w:id="25" w:name="hotButton3Visual" w:displacedByCustomXml="next"/>
        <w:sdt>
          <w:sdtPr>
            <w:alias w:val="Hot Button 3 Visual"/>
            <w:tag w:val="hotButton3Visual"/>
            <w:id w:val="-860515019"/>
            <w:showingPlcHdr/>
            <w:picture/>
          </w:sdtPr>
          <w:sdtEndPr/>
          <w:sdtContent>
            <w:tc>
              <w:tcPr>
                <w:tcW w:w="10080" w:type="dxa"/>
                <w:noWrap/>
                <w:vAlign w:val="center"/>
              </w:tcPr>
              <w:p w14:paraId="6454F3EF" w14:textId="77777777" w:rsidR="00CB286F" w:rsidRDefault="008D140F" w:rsidP="004A393B">
                <w:pPr>
                  <w:jc w:val="center"/>
                </w:pPr>
                <w:r>
                  <w:rPr>
                    <w:noProof/>
                  </w:rPr>
                  <w:drawing>
                    <wp:inline distT="0" distB="0" distL="0" distR="0" wp14:anchorId="093A9C9B" wp14:editId="28968BED">
                      <wp:extent cx="1905000" cy="190500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25" w:displacedByCustomXml="prev"/>
      </w:tr>
      <w:bookmarkEnd w:id="21"/>
    </w:tbl>
    <w:p w14:paraId="042C0A44" w14:textId="77777777" w:rsidR="00A8136B" w:rsidRDefault="00A8136B"/>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rsidRPr="008703CD" w14:paraId="161E9C50" w14:textId="77777777">
        <w:trPr>
          <w:trHeight w:val="475"/>
          <w:jc w:val="center"/>
        </w:trPr>
        <w:tc>
          <w:tcPr>
            <w:tcW w:w="10080" w:type="dxa"/>
            <w:shd w:val="clear" w:color="auto" w:fill="BFC0C5"/>
            <w:noWrap/>
            <w:vAlign w:val="center"/>
          </w:tcPr>
          <w:p w14:paraId="28927852" w14:textId="3C965197" w:rsidR="00A8136B" w:rsidRPr="008703CD" w:rsidRDefault="00A8136B" w:rsidP="008703CD">
            <w:pPr>
              <w:pStyle w:val="Heading3"/>
            </w:pPr>
            <w:r w:rsidRPr="008703CD">
              <w:t>Hot Button 4</w:t>
            </w:r>
            <w:r w:rsidR="005D75A2" w:rsidRPr="008703CD">
              <w:t xml:space="preserve">:  </w:t>
            </w:r>
            <w:r w:rsidR="004E5698" w:rsidRPr="008703CD">
              <w:fldChar w:fldCharType="begin"/>
            </w:r>
            <w:r w:rsidR="004E5698" w:rsidRPr="008703CD">
              <w:instrText xml:space="preserve"> REF hotButton04 \h </w:instrText>
            </w:r>
            <w:r w:rsidR="00A21DDC">
              <w:instrText xml:space="preserve"> \* MERGEFORMAT </w:instrText>
            </w:r>
            <w:r w:rsidR="004E5698" w:rsidRPr="008703CD">
              <w:fldChar w:fldCharType="separate"/>
            </w:r>
            <w:sdt>
              <w:sdtPr>
                <w:alias w:val="Hot Button 04"/>
                <w:tag w:val="hotButton04"/>
                <w:id w:val="958068833"/>
                <w:placeholder>
                  <w:docPart w:val="3F15F3BAAF09470F80DAB2305FB71DED"/>
                </w:placeholder>
                <w:showingPlcHdr/>
                <w:text/>
              </w:sdtPr>
              <w:sdtEndPr/>
              <w:sdtContent>
                <w:r w:rsidR="004A393B" w:rsidRPr="00A21DDC">
                  <w:t>Hot button 4</w:t>
                </w:r>
              </w:sdtContent>
            </w:sdt>
            <w:r w:rsidR="004E5698" w:rsidRPr="008703CD">
              <w:fldChar w:fldCharType="end"/>
            </w:r>
          </w:p>
        </w:tc>
      </w:tr>
      <w:tr w:rsidR="00CB286F" w14:paraId="77A1D4FC" w14:textId="77777777">
        <w:trPr>
          <w:cantSplit/>
          <w:trHeight w:val="288"/>
          <w:jc w:val="center"/>
        </w:trPr>
        <w:tc>
          <w:tcPr>
            <w:tcW w:w="10080" w:type="dxa"/>
            <w:shd w:val="clear" w:color="auto" w:fill="D8D9DC"/>
            <w:noWrap/>
            <w:vAlign w:val="center"/>
          </w:tcPr>
          <w:p w14:paraId="2F5F5738" w14:textId="77777777" w:rsidR="00CB286F" w:rsidRDefault="00CB286F" w:rsidP="00CB286F">
            <w:pPr>
              <w:pStyle w:val="Heading4"/>
            </w:pPr>
            <w:r>
              <w:t>Benefit</w:t>
            </w:r>
          </w:p>
        </w:tc>
      </w:tr>
      <w:tr w:rsidR="00CB286F" w14:paraId="16E99C0D" w14:textId="77777777">
        <w:trPr>
          <w:trHeight w:val="576"/>
          <w:jc w:val="center"/>
        </w:trPr>
        <w:bookmarkStart w:id="26" w:name="hotButton4Benefit" w:displacedByCustomXml="next"/>
        <w:sdt>
          <w:sdtPr>
            <w:alias w:val="Hot Button 4 Benefit"/>
            <w:tag w:val="hotButton4Benefit"/>
            <w:id w:val="-1875068227"/>
            <w:placeholder>
              <w:docPart w:val="9B8949E775E242E6A23AA0449601A372"/>
            </w:placeholder>
            <w:showingPlcHdr/>
            <w:text/>
          </w:sdtPr>
          <w:sdtEndPr/>
          <w:sdtContent>
            <w:tc>
              <w:tcPr>
                <w:tcW w:w="10080" w:type="dxa"/>
                <w:noWrap/>
                <w:vAlign w:val="center"/>
              </w:tcPr>
              <w:p w14:paraId="1674B8FE" w14:textId="77777777" w:rsidR="00CB286F" w:rsidRDefault="007B428B" w:rsidP="00CB286F">
                <w:r w:rsidRPr="00F76738">
                  <w:rPr>
                    <w:rStyle w:val="ContentControlPlaceholder"/>
                  </w:rPr>
                  <w:t>Hot Button 4 – Benefit</w:t>
                </w:r>
              </w:p>
            </w:tc>
          </w:sdtContent>
        </w:sdt>
        <w:bookmarkEnd w:id="26" w:displacedByCustomXml="prev"/>
      </w:tr>
      <w:tr w:rsidR="00CB286F" w14:paraId="78963E2F" w14:textId="77777777">
        <w:trPr>
          <w:cantSplit/>
          <w:trHeight w:val="288"/>
          <w:jc w:val="center"/>
        </w:trPr>
        <w:tc>
          <w:tcPr>
            <w:tcW w:w="10080" w:type="dxa"/>
            <w:shd w:val="clear" w:color="auto" w:fill="D8D9DC"/>
            <w:noWrap/>
            <w:vAlign w:val="center"/>
          </w:tcPr>
          <w:p w14:paraId="1B1465E8" w14:textId="77777777" w:rsidR="00CB286F" w:rsidRDefault="00CB286F" w:rsidP="00CB286F">
            <w:pPr>
              <w:pStyle w:val="Heading4"/>
            </w:pPr>
            <w:r>
              <w:t>Solution</w:t>
            </w:r>
          </w:p>
        </w:tc>
      </w:tr>
      <w:tr w:rsidR="00CB286F" w14:paraId="453A13EC" w14:textId="77777777">
        <w:trPr>
          <w:trHeight w:val="576"/>
          <w:jc w:val="center"/>
        </w:trPr>
        <w:tc>
          <w:tcPr>
            <w:tcW w:w="10080" w:type="dxa"/>
            <w:noWrap/>
            <w:vAlign w:val="center"/>
          </w:tcPr>
          <w:bookmarkStart w:id="27" w:name="hotButton4Solution" w:displacedByCustomXml="next"/>
          <w:sdt>
            <w:sdtPr>
              <w:alias w:val="Hot Button 4 Solution"/>
              <w:tag w:val="hotButton4Solution"/>
              <w:id w:val="1507865842"/>
              <w:placeholder>
                <w:docPart w:val="44AA489562FD4F08A56E28867F8EC3C2"/>
              </w:placeholder>
              <w:showingPlcHdr/>
              <w:text/>
            </w:sdtPr>
            <w:sdtEndPr/>
            <w:sdtContent>
              <w:p w14:paraId="36DC8729" w14:textId="77777777" w:rsidR="00CB286F" w:rsidRDefault="007B428B" w:rsidP="00CB286F">
                <w:r w:rsidRPr="00F76738">
                  <w:rPr>
                    <w:rStyle w:val="ContentControlPlaceholder"/>
                  </w:rPr>
                  <w:t xml:space="preserve">Hot Button 4 – </w:t>
                </w:r>
                <w:r w:rsidR="00D5020F" w:rsidRPr="00F76738">
                  <w:rPr>
                    <w:rStyle w:val="ContentControlPlaceholder"/>
                  </w:rPr>
                  <w:t>Solution</w:t>
                </w:r>
              </w:p>
            </w:sdtContent>
          </w:sdt>
          <w:bookmarkEnd w:id="27" w:displacedByCustomXml="prev"/>
        </w:tc>
      </w:tr>
      <w:tr w:rsidR="00CB286F" w14:paraId="0E423E9E" w14:textId="77777777">
        <w:trPr>
          <w:cantSplit/>
          <w:trHeight w:val="288"/>
          <w:jc w:val="center"/>
        </w:trPr>
        <w:tc>
          <w:tcPr>
            <w:tcW w:w="10080" w:type="dxa"/>
            <w:shd w:val="clear" w:color="auto" w:fill="D8D9DC"/>
            <w:noWrap/>
            <w:vAlign w:val="center"/>
          </w:tcPr>
          <w:p w14:paraId="601B3161" w14:textId="77777777" w:rsidR="00CB286F" w:rsidRDefault="00CB286F" w:rsidP="00CB286F">
            <w:pPr>
              <w:pStyle w:val="Heading4"/>
            </w:pPr>
            <w:r>
              <w:t>Proof</w:t>
            </w:r>
          </w:p>
        </w:tc>
      </w:tr>
      <w:tr w:rsidR="00CB286F" w14:paraId="39934F5E" w14:textId="77777777">
        <w:trPr>
          <w:trHeight w:val="576"/>
          <w:jc w:val="center"/>
        </w:trPr>
        <w:tc>
          <w:tcPr>
            <w:tcW w:w="10080" w:type="dxa"/>
            <w:noWrap/>
            <w:vAlign w:val="center"/>
          </w:tcPr>
          <w:bookmarkStart w:id="28" w:name="hotButton4Proof" w:displacedByCustomXml="next"/>
          <w:sdt>
            <w:sdtPr>
              <w:alias w:val="Hot Button 4 Proof"/>
              <w:tag w:val="hotButton4Proof"/>
              <w:id w:val="-2094384221"/>
              <w:placeholder>
                <w:docPart w:val="9642259319EA40FBA546FD28879E91BA"/>
              </w:placeholder>
              <w:showingPlcHdr/>
              <w:text/>
            </w:sdtPr>
            <w:sdtEndPr/>
            <w:sdtContent>
              <w:p w14:paraId="1E68E7DA" w14:textId="77777777" w:rsidR="00CB286F" w:rsidRDefault="007B428B" w:rsidP="00CB286F">
                <w:r w:rsidRPr="00F76738">
                  <w:rPr>
                    <w:rStyle w:val="ContentControlPlaceholder"/>
                  </w:rPr>
                  <w:t>Hot Button 4 – Proof</w:t>
                </w:r>
              </w:p>
            </w:sdtContent>
          </w:sdt>
          <w:bookmarkEnd w:id="28" w:displacedByCustomXml="prev"/>
        </w:tc>
      </w:tr>
      <w:tr w:rsidR="00CB286F" w14:paraId="5818D09C" w14:textId="77777777">
        <w:trPr>
          <w:cantSplit/>
          <w:trHeight w:val="288"/>
          <w:jc w:val="center"/>
        </w:trPr>
        <w:tc>
          <w:tcPr>
            <w:tcW w:w="10080" w:type="dxa"/>
            <w:shd w:val="clear" w:color="auto" w:fill="D8D9DC"/>
            <w:noWrap/>
            <w:vAlign w:val="center"/>
          </w:tcPr>
          <w:p w14:paraId="63589353" w14:textId="77777777" w:rsidR="00CB286F" w:rsidRDefault="00CB286F" w:rsidP="00CB286F">
            <w:pPr>
              <w:pStyle w:val="Heading4"/>
            </w:pPr>
            <w:r>
              <w:lastRenderedPageBreak/>
              <w:t>Visual</w:t>
            </w:r>
          </w:p>
        </w:tc>
      </w:tr>
      <w:tr w:rsidR="00CB286F" w14:paraId="0777982B" w14:textId="77777777">
        <w:trPr>
          <w:trHeight w:val="576"/>
          <w:jc w:val="center"/>
        </w:trPr>
        <w:bookmarkStart w:id="29" w:name="hotButton4Visual" w:displacedByCustomXml="next"/>
        <w:sdt>
          <w:sdtPr>
            <w:alias w:val="Hot Button 4 Visual"/>
            <w:tag w:val="hotButton4Visual"/>
            <w:id w:val="-2066086630"/>
            <w:showingPlcHdr/>
            <w:picture/>
          </w:sdtPr>
          <w:sdtEndPr/>
          <w:sdtContent>
            <w:tc>
              <w:tcPr>
                <w:tcW w:w="10080" w:type="dxa"/>
                <w:noWrap/>
                <w:vAlign w:val="center"/>
              </w:tcPr>
              <w:p w14:paraId="4B07DB5F" w14:textId="77777777" w:rsidR="00CB286F" w:rsidRDefault="008D140F" w:rsidP="004A393B">
                <w:pPr>
                  <w:jc w:val="center"/>
                </w:pPr>
                <w:r>
                  <w:rPr>
                    <w:noProof/>
                  </w:rPr>
                  <w:drawing>
                    <wp:inline distT="0" distB="0" distL="0" distR="0" wp14:anchorId="3282BD9E" wp14:editId="5CB12AEB">
                      <wp:extent cx="1905000" cy="1905000"/>
                      <wp:effectExtent l="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29" w:displacedByCustomXml="prev"/>
      </w:tr>
    </w:tbl>
    <w:p w14:paraId="12155622" w14:textId="77777777" w:rsidR="00A8136B" w:rsidRDefault="00A8136B"/>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3168A2AC" w14:textId="77777777">
        <w:trPr>
          <w:trHeight w:val="475"/>
          <w:jc w:val="center"/>
        </w:trPr>
        <w:tc>
          <w:tcPr>
            <w:tcW w:w="10080" w:type="dxa"/>
            <w:shd w:val="clear" w:color="auto" w:fill="BFC0C5"/>
            <w:noWrap/>
            <w:vAlign w:val="center"/>
          </w:tcPr>
          <w:p w14:paraId="579605C8" w14:textId="77777777" w:rsidR="00A8136B" w:rsidRPr="008703CD" w:rsidRDefault="00A8136B" w:rsidP="008703CD">
            <w:pPr>
              <w:pStyle w:val="Heading3"/>
            </w:pPr>
            <w:r w:rsidRPr="008703CD">
              <w:t>Hot Button 5</w:t>
            </w:r>
            <w:r w:rsidR="005D75A2" w:rsidRPr="008703CD">
              <w:t xml:space="preserve">:  </w:t>
            </w:r>
            <w:r w:rsidR="004E5698" w:rsidRPr="008703CD">
              <w:fldChar w:fldCharType="begin"/>
            </w:r>
            <w:r w:rsidR="004E5698" w:rsidRPr="008703CD">
              <w:instrText xml:space="preserve"> REF hotButton05 \h </w:instrText>
            </w:r>
            <w:r w:rsidR="008703CD">
              <w:instrText xml:space="preserve"> \* MERGEFORMAT </w:instrText>
            </w:r>
            <w:r w:rsidR="004E5698" w:rsidRPr="008703CD">
              <w:fldChar w:fldCharType="separate"/>
            </w:r>
            <w:sdt>
              <w:sdtPr>
                <w:alias w:val="Hot Button 05"/>
                <w:tag w:val="hotButton05"/>
                <w:id w:val="-1973663357"/>
                <w:placeholder>
                  <w:docPart w:val="50D333E14710479C98CC3B969E4716F7"/>
                </w:placeholder>
                <w:showingPlcHdr/>
                <w:text/>
              </w:sdtPr>
              <w:sdtEndPr/>
              <w:sdtContent>
                <w:r w:rsidR="004A393B" w:rsidRPr="004A393B">
                  <w:rPr>
                    <w:rStyle w:val="ContentControlPlaceholder"/>
                    <w:rFonts w:asciiTheme="minorHAnsi" w:hAnsiTheme="minorHAnsi" w:cstheme="majorBidi"/>
                    <w:color w:val="283756"/>
                    <w:sz w:val="24"/>
                    <w:szCs w:val="24"/>
                  </w:rPr>
                  <w:t>Hot button 5</w:t>
                </w:r>
              </w:sdtContent>
            </w:sdt>
            <w:r w:rsidR="004E5698" w:rsidRPr="008703CD">
              <w:fldChar w:fldCharType="end"/>
            </w:r>
          </w:p>
        </w:tc>
      </w:tr>
      <w:tr w:rsidR="00CB286F" w14:paraId="1B6C21CB" w14:textId="77777777">
        <w:trPr>
          <w:cantSplit/>
          <w:trHeight w:val="288"/>
          <w:jc w:val="center"/>
        </w:trPr>
        <w:tc>
          <w:tcPr>
            <w:tcW w:w="10080" w:type="dxa"/>
            <w:shd w:val="clear" w:color="auto" w:fill="D8D9DC"/>
            <w:noWrap/>
            <w:vAlign w:val="center"/>
          </w:tcPr>
          <w:p w14:paraId="1635723C" w14:textId="77777777" w:rsidR="00CB286F" w:rsidRDefault="00CB286F" w:rsidP="00CB286F">
            <w:pPr>
              <w:pStyle w:val="Heading4"/>
            </w:pPr>
            <w:r>
              <w:t>Benefit</w:t>
            </w:r>
          </w:p>
        </w:tc>
      </w:tr>
      <w:tr w:rsidR="00CB286F" w14:paraId="5F00A152" w14:textId="77777777">
        <w:trPr>
          <w:trHeight w:val="576"/>
          <w:jc w:val="center"/>
        </w:trPr>
        <w:bookmarkStart w:id="30" w:name="hotButton5Benefit" w:displacedByCustomXml="next"/>
        <w:sdt>
          <w:sdtPr>
            <w:alias w:val="Hot Button 5 Benefit"/>
            <w:tag w:val="hotButton5Benefit"/>
            <w:id w:val="-214975683"/>
            <w:placeholder>
              <w:docPart w:val="256E97F5282640809509209072E2D1EA"/>
            </w:placeholder>
            <w:showingPlcHdr/>
            <w:text/>
          </w:sdtPr>
          <w:sdtEndPr/>
          <w:sdtContent>
            <w:tc>
              <w:tcPr>
                <w:tcW w:w="10080" w:type="dxa"/>
                <w:noWrap/>
                <w:vAlign w:val="center"/>
              </w:tcPr>
              <w:p w14:paraId="1E5932DA" w14:textId="77777777" w:rsidR="00CB286F" w:rsidRDefault="007B428B" w:rsidP="00CB286F">
                <w:r w:rsidRPr="00F76738">
                  <w:rPr>
                    <w:rStyle w:val="ContentControlPlaceholder"/>
                  </w:rPr>
                  <w:t>Hot Button 5 – Benefit</w:t>
                </w:r>
              </w:p>
            </w:tc>
          </w:sdtContent>
        </w:sdt>
        <w:bookmarkEnd w:id="30" w:displacedByCustomXml="prev"/>
      </w:tr>
      <w:tr w:rsidR="00CB286F" w14:paraId="5EF8EDF3" w14:textId="77777777">
        <w:trPr>
          <w:cantSplit/>
          <w:trHeight w:val="288"/>
          <w:jc w:val="center"/>
        </w:trPr>
        <w:tc>
          <w:tcPr>
            <w:tcW w:w="10080" w:type="dxa"/>
            <w:shd w:val="clear" w:color="auto" w:fill="D8D9DC"/>
            <w:noWrap/>
            <w:vAlign w:val="center"/>
          </w:tcPr>
          <w:p w14:paraId="3639B59C" w14:textId="77777777" w:rsidR="00CB286F" w:rsidRDefault="00CB286F" w:rsidP="00CB286F">
            <w:pPr>
              <w:pStyle w:val="Heading4"/>
            </w:pPr>
            <w:r>
              <w:t>Solution</w:t>
            </w:r>
          </w:p>
        </w:tc>
      </w:tr>
      <w:tr w:rsidR="00CB286F" w14:paraId="76F5DF84" w14:textId="77777777">
        <w:trPr>
          <w:trHeight w:val="576"/>
          <w:jc w:val="center"/>
        </w:trPr>
        <w:tc>
          <w:tcPr>
            <w:tcW w:w="10080" w:type="dxa"/>
            <w:noWrap/>
            <w:vAlign w:val="center"/>
          </w:tcPr>
          <w:bookmarkStart w:id="31" w:name="hotButton5Solution" w:displacedByCustomXml="next"/>
          <w:sdt>
            <w:sdtPr>
              <w:alias w:val="Hot Button 5 Solution"/>
              <w:tag w:val="hotButton5Solution"/>
              <w:id w:val="1895922637"/>
              <w:placeholder>
                <w:docPart w:val="E9BF693FCCCC41D88B62A919750DA7A3"/>
              </w:placeholder>
              <w:showingPlcHdr/>
              <w:text/>
            </w:sdtPr>
            <w:sdtEndPr/>
            <w:sdtContent>
              <w:p w14:paraId="0ECD59AC" w14:textId="77777777" w:rsidR="00CB286F" w:rsidRDefault="007B428B" w:rsidP="00CB286F">
                <w:r w:rsidRPr="00F76738">
                  <w:rPr>
                    <w:rStyle w:val="ContentControlPlaceholder"/>
                  </w:rPr>
                  <w:t xml:space="preserve">Hot Button 5 – </w:t>
                </w:r>
                <w:r w:rsidR="00D5020F" w:rsidRPr="00F76738">
                  <w:rPr>
                    <w:rStyle w:val="ContentControlPlaceholder"/>
                  </w:rPr>
                  <w:t>Solution</w:t>
                </w:r>
              </w:p>
            </w:sdtContent>
          </w:sdt>
          <w:bookmarkEnd w:id="31" w:displacedByCustomXml="prev"/>
        </w:tc>
      </w:tr>
      <w:tr w:rsidR="00CB286F" w14:paraId="20F313F0" w14:textId="77777777">
        <w:trPr>
          <w:cantSplit/>
          <w:trHeight w:val="288"/>
          <w:jc w:val="center"/>
        </w:trPr>
        <w:tc>
          <w:tcPr>
            <w:tcW w:w="10080" w:type="dxa"/>
            <w:shd w:val="clear" w:color="auto" w:fill="D8D9DC"/>
            <w:noWrap/>
            <w:vAlign w:val="center"/>
          </w:tcPr>
          <w:p w14:paraId="518CC875" w14:textId="77777777" w:rsidR="00CB286F" w:rsidRDefault="00CB286F" w:rsidP="00CB286F">
            <w:pPr>
              <w:pStyle w:val="Heading4"/>
            </w:pPr>
            <w:r>
              <w:t>Proof</w:t>
            </w:r>
          </w:p>
        </w:tc>
      </w:tr>
      <w:tr w:rsidR="00CB286F" w14:paraId="362795F9" w14:textId="77777777">
        <w:trPr>
          <w:trHeight w:val="576"/>
          <w:jc w:val="center"/>
        </w:trPr>
        <w:tc>
          <w:tcPr>
            <w:tcW w:w="10080" w:type="dxa"/>
            <w:noWrap/>
            <w:vAlign w:val="center"/>
          </w:tcPr>
          <w:bookmarkStart w:id="32" w:name="hotButton5Proof" w:displacedByCustomXml="next"/>
          <w:sdt>
            <w:sdtPr>
              <w:alias w:val="Hot Button 5 Proof"/>
              <w:tag w:val="hotButton5Proof"/>
              <w:id w:val="-927730983"/>
              <w:placeholder>
                <w:docPart w:val="FD11AB80D9D34445AC49E33F064562BC"/>
              </w:placeholder>
              <w:showingPlcHdr/>
              <w:text/>
            </w:sdtPr>
            <w:sdtEndPr/>
            <w:sdtContent>
              <w:p w14:paraId="28509317" w14:textId="77777777" w:rsidR="00CB286F" w:rsidRDefault="007B428B" w:rsidP="00CB286F">
                <w:r w:rsidRPr="00F76738">
                  <w:rPr>
                    <w:rStyle w:val="ContentControlPlaceholder"/>
                  </w:rPr>
                  <w:t>Hot Button 5 – Proof</w:t>
                </w:r>
              </w:p>
            </w:sdtContent>
          </w:sdt>
          <w:bookmarkEnd w:id="32" w:displacedByCustomXml="prev"/>
        </w:tc>
      </w:tr>
      <w:tr w:rsidR="00CB286F" w14:paraId="5754D7C6" w14:textId="77777777">
        <w:trPr>
          <w:cantSplit/>
          <w:trHeight w:val="288"/>
          <w:jc w:val="center"/>
        </w:trPr>
        <w:tc>
          <w:tcPr>
            <w:tcW w:w="10080" w:type="dxa"/>
            <w:shd w:val="clear" w:color="auto" w:fill="D8D9DC"/>
            <w:noWrap/>
            <w:vAlign w:val="center"/>
          </w:tcPr>
          <w:p w14:paraId="27B14946" w14:textId="77777777" w:rsidR="00CB286F" w:rsidRDefault="00CB286F" w:rsidP="00CB286F">
            <w:pPr>
              <w:pStyle w:val="Heading4"/>
            </w:pPr>
            <w:r>
              <w:t>Visual</w:t>
            </w:r>
          </w:p>
        </w:tc>
      </w:tr>
      <w:tr w:rsidR="00CB286F" w14:paraId="660E9E9C" w14:textId="77777777">
        <w:trPr>
          <w:trHeight w:val="576"/>
          <w:jc w:val="center"/>
        </w:trPr>
        <w:bookmarkStart w:id="33" w:name="hotButton5Visual" w:displacedByCustomXml="next"/>
        <w:sdt>
          <w:sdtPr>
            <w:alias w:val="Hot Button 5 Visual"/>
            <w:tag w:val="hotButton5Visual"/>
            <w:id w:val="-300999229"/>
            <w:showingPlcHdr/>
            <w:picture/>
          </w:sdtPr>
          <w:sdtEndPr/>
          <w:sdtContent>
            <w:tc>
              <w:tcPr>
                <w:tcW w:w="10080" w:type="dxa"/>
                <w:noWrap/>
                <w:vAlign w:val="center"/>
              </w:tcPr>
              <w:p w14:paraId="6CE69C7F" w14:textId="77777777" w:rsidR="00CB286F" w:rsidRDefault="008D140F" w:rsidP="004A393B">
                <w:pPr>
                  <w:jc w:val="center"/>
                </w:pPr>
                <w:r>
                  <w:rPr>
                    <w:noProof/>
                  </w:rPr>
                  <w:drawing>
                    <wp:inline distT="0" distB="0" distL="0" distR="0" wp14:anchorId="13C84F04" wp14:editId="068C1789">
                      <wp:extent cx="1905000" cy="190500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33" w:displacedByCustomXml="prev"/>
      </w:tr>
    </w:tbl>
    <w:p w14:paraId="59E7A4DB" w14:textId="77777777" w:rsidR="00844A86" w:rsidRDefault="00844A86"/>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7E2E7D" w14:paraId="3AE34863" w14:textId="77777777" w:rsidTr="007120E7">
        <w:trPr>
          <w:trHeight w:val="475"/>
          <w:jc w:val="center"/>
        </w:trPr>
        <w:tc>
          <w:tcPr>
            <w:tcW w:w="10080" w:type="dxa"/>
            <w:shd w:val="clear" w:color="auto" w:fill="BFC0C5"/>
            <w:noWrap/>
            <w:vAlign w:val="center"/>
          </w:tcPr>
          <w:p w14:paraId="26AC4BC3" w14:textId="77777777" w:rsidR="007E2E7D" w:rsidRPr="008703CD" w:rsidRDefault="007E2E7D" w:rsidP="008703CD">
            <w:pPr>
              <w:pStyle w:val="Heading3"/>
            </w:pPr>
            <w:r w:rsidRPr="008703CD">
              <w:t xml:space="preserve">Hot Button 6:  </w:t>
            </w:r>
            <w:r w:rsidR="004E5698" w:rsidRPr="008703CD">
              <w:fldChar w:fldCharType="begin"/>
            </w:r>
            <w:r w:rsidR="004E5698" w:rsidRPr="008703CD">
              <w:instrText xml:space="preserve"> REF hotButton06 \h </w:instrText>
            </w:r>
            <w:r w:rsidR="008703CD">
              <w:instrText xml:space="preserve"> \* MERGEFORMAT </w:instrText>
            </w:r>
            <w:r w:rsidR="004E5698" w:rsidRPr="008703CD">
              <w:fldChar w:fldCharType="separate"/>
            </w:r>
            <w:sdt>
              <w:sdtPr>
                <w:alias w:val="Hot Button 06"/>
                <w:tag w:val="hotButton06"/>
                <w:id w:val="-115613768"/>
                <w:placeholder>
                  <w:docPart w:val="59636B517C014FA69102497AC6B7A901"/>
                </w:placeholder>
                <w:showingPlcHdr/>
                <w:text/>
              </w:sdtPr>
              <w:sdtEndPr/>
              <w:sdtContent>
                <w:r w:rsidR="004A393B" w:rsidRPr="004A393B">
                  <w:rPr>
                    <w:rStyle w:val="ContentControlPlaceholder"/>
                    <w:rFonts w:asciiTheme="minorHAnsi" w:hAnsiTheme="minorHAnsi" w:cstheme="majorBidi"/>
                    <w:color w:val="283756"/>
                    <w:sz w:val="24"/>
                    <w:szCs w:val="24"/>
                  </w:rPr>
                  <w:t>Hot button 6</w:t>
                </w:r>
              </w:sdtContent>
            </w:sdt>
            <w:r w:rsidR="004E5698" w:rsidRPr="008703CD">
              <w:fldChar w:fldCharType="end"/>
            </w:r>
          </w:p>
        </w:tc>
      </w:tr>
      <w:tr w:rsidR="00CB286F" w14:paraId="5253DA0C" w14:textId="77777777" w:rsidTr="007120E7">
        <w:trPr>
          <w:cantSplit/>
          <w:trHeight w:val="288"/>
          <w:jc w:val="center"/>
        </w:trPr>
        <w:tc>
          <w:tcPr>
            <w:tcW w:w="10080" w:type="dxa"/>
            <w:shd w:val="clear" w:color="auto" w:fill="D8D9DC"/>
            <w:noWrap/>
            <w:vAlign w:val="center"/>
          </w:tcPr>
          <w:p w14:paraId="3C5CE1EB" w14:textId="77777777" w:rsidR="00CB286F" w:rsidRDefault="00CB286F" w:rsidP="00CB286F">
            <w:pPr>
              <w:pStyle w:val="Heading4"/>
            </w:pPr>
            <w:r>
              <w:t>Benefit</w:t>
            </w:r>
          </w:p>
        </w:tc>
      </w:tr>
      <w:tr w:rsidR="00CB286F" w14:paraId="509EADFF" w14:textId="77777777" w:rsidTr="007120E7">
        <w:trPr>
          <w:trHeight w:val="576"/>
          <w:jc w:val="center"/>
        </w:trPr>
        <w:bookmarkStart w:id="34" w:name="hotButton6Benefit" w:displacedByCustomXml="next"/>
        <w:sdt>
          <w:sdtPr>
            <w:alias w:val="Hot Button 6 Benefit"/>
            <w:tag w:val="hotButton6Benefit"/>
            <w:id w:val="785314157"/>
            <w:placeholder>
              <w:docPart w:val="83E73464FE004177B3C96B905B4725DB"/>
            </w:placeholder>
            <w:showingPlcHdr/>
            <w:text/>
          </w:sdtPr>
          <w:sdtEndPr/>
          <w:sdtContent>
            <w:tc>
              <w:tcPr>
                <w:tcW w:w="10080" w:type="dxa"/>
                <w:noWrap/>
                <w:vAlign w:val="center"/>
              </w:tcPr>
              <w:p w14:paraId="75E0EADA" w14:textId="77777777" w:rsidR="00CB286F" w:rsidRDefault="007B428B" w:rsidP="00CB286F">
                <w:r w:rsidRPr="00F76738">
                  <w:rPr>
                    <w:rStyle w:val="ContentControlPlaceholder"/>
                  </w:rPr>
                  <w:t>Hot Button 6 – Benefit</w:t>
                </w:r>
              </w:p>
            </w:tc>
          </w:sdtContent>
        </w:sdt>
        <w:bookmarkEnd w:id="34" w:displacedByCustomXml="prev"/>
      </w:tr>
      <w:tr w:rsidR="00CB286F" w14:paraId="17BF2EF5" w14:textId="77777777" w:rsidTr="007120E7">
        <w:trPr>
          <w:cantSplit/>
          <w:trHeight w:val="288"/>
          <w:jc w:val="center"/>
        </w:trPr>
        <w:tc>
          <w:tcPr>
            <w:tcW w:w="10080" w:type="dxa"/>
            <w:shd w:val="clear" w:color="auto" w:fill="D8D9DC"/>
            <w:noWrap/>
            <w:vAlign w:val="center"/>
          </w:tcPr>
          <w:p w14:paraId="7285F2C4" w14:textId="77777777" w:rsidR="00CB286F" w:rsidRDefault="00CB286F" w:rsidP="00CB286F">
            <w:pPr>
              <w:pStyle w:val="Heading4"/>
            </w:pPr>
            <w:r>
              <w:t>Solution</w:t>
            </w:r>
          </w:p>
        </w:tc>
      </w:tr>
      <w:tr w:rsidR="00CB286F" w14:paraId="71BCB3DD" w14:textId="77777777" w:rsidTr="007120E7">
        <w:trPr>
          <w:trHeight w:val="576"/>
          <w:jc w:val="center"/>
        </w:trPr>
        <w:tc>
          <w:tcPr>
            <w:tcW w:w="10080" w:type="dxa"/>
            <w:noWrap/>
            <w:vAlign w:val="center"/>
          </w:tcPr>
          <w:bookmarkStart w:id="35" w:name="hotButton6Solution" w:displacedByCustomXml="next"/>
          <w:sdt>
            <w:sdtPr>
              <w:alias w:val="Hot Button 6 Solution"/>
              <w:tag w:val="hotButton6Solution"/>
              <w:id w:val="1582334928"/>
              <w:placeholder>
                <w:docPart w:val="32BEA472D4B344A28840FA6634F695FB"/>
              </w:placeholder>
              <w:showingPlcHdr/>
              <w:text/>
            </w:sdtPr>
            <w:sdtEndPr/>
            <w:sdtContent>
              <w:p w14:paraId="1C793A42" w14:textId="77777777" w:rsidR="00CB286F" w:rsidRDefault="007B428B" w:rsidP="00CB286F">
                <w:r w:rsidRPr="00F76738">
                  <w:rPr>
                    <w:rStyle w:val="ContentControlPlaceholder"/>
                  </w:rPr>
                  <w:t xml:space="preserve">Hot Button 6 – </w:t>
                </w:r>
                <w:r w:rsidR="00D5020F" w:rsidRPr="00F76738">
                  <w:rPr>
                    <w:rStyle w:val="ContentControlPlaceholder"/>
                  </w:rPr>
                  <w:t>Solution</w:t>
                </w:r>
              </w:p>
            </w:sdtContent>
          </w:sdt>
          <w:bookmarkEnd w:id="35" w:displacedByCustomXml="prev"/>
        </w:tc>
      </w:tr>
      <w:tr w:rsidR="00CB286F" w14:paraId="7DD7BBD3" w14:textId="77777777" w:rsidTr="007120E7">
        <w:trPr>
          <w:cantSplit/>
          <w:trHeight w:val="288"/>
          <w:jc w:val="center"/>
        </w:trPr>
        <w:tc>
          <w:tcPr>
            <w:tcW w:w="10080" w:type="dxa"/>
            <w:shd w:val="clear" w:color="auto" w:fill="D8D9DC"/>
            <w:noWrap/>
            <w:vAlign w:val="center"/>
          </w:tcPr>
          <w:p w14:paraId="6F4D26D5" w14:textId="77777777" w:rsidR="00CB286F" w:rsidRDefault="00CB286F" w:rsidP="00CB286F">
            <w:pPr>
              <w:pStyle w:val="Heading4"/>
            </w:pPr>
            <w:r>
              <w:lastRenderedPageBreak/>
              <w:t>Proof</w:t>
            </w:r>
          </w:p>
        </w:tc>
      </w:tr>
      <w:tr w:rsidR="00CB286F" w14:paraId="33A68C87" w14:textId="77777777" w:rsidTr="007120E7">
        <w:trPr>
          <w:trHeight w:val="576"/>
          <w:jc w:val="center"/>
        </w:trPr>
        <w:tc>
          <w:tcPr>
            <w:tcW w:w="10080" w:type="dxa"/>
            <w:noWrap/>
            <w:vAlign w:val="center"/>
          </w:tcPr>
          <w:bookmarkStart w:id="36" w:name="hotButton6Proof" w:displacedByCustomXml="next"/>
          <w:sdt>
            <w:sdtPr>
              <w:alias w:val="Hot Button 6 Proof"/>
              <w:tag w:val="hotButton6Proof"/>
              <w:id w:val="420693154"/>
              <w:placeholder>
                <w:docPart w:val="020FBFFC055246C79A6422F10C34A8A6"/>
              </w:placeholder>
              <w:showingPlcHdr/>
              <w:text/>
            </w:sdtPr>
            <w:sdtEndPr/>
            <w:sdtContent>
              <w:p w14:paraId="584D96FF" w14:textId="77777777" w:rsidR="00CB286F" w:rsidRDefault="007B428B" w:rsidP="00CB286F">
                <w:r w:rsidRPr="00F76738">
                  <w:rPr>
                    <w:rStyle w:val="ContentControlPlaceholder"/>
                  </w:rPr>
                  <w:t>Hot Button 6 – Proof</w:t>
                </w:r>
              </w:p>
            </w:sdtContent>
          </w:sdt>
          <w:bookmarkEnd w:id="36" w:displacedByCustomXml="prev"/>
        </w:tc>
      </w:tr>
      <w:tr w:rsidR="00CB286F" w14:paraId="56A9BB81" w14:textId="77777777" w:rsidTr="007120E7">
        <w:trPr>
          <w:cantSplit/>
          <w:trHeight w:val="288"/>
          <w:jc w:val="center"/>
        </w:trPr>
        <w:tc>
          <w:tcPr>
            <w:tcW w:w="10080" w:type="dxa"/>
            <w:shd w:val="clear" w:color="auto" w:fill="D8D9DC"/>
            <w:noWrap/>
            <w:vAlign w:val="center"/>
          </w:tcPr>
          <w:p w14:paraId="1769F35C" w14:textId="77777777" w:rsidR="00CB286F" w:rsidRDefault="00CB286F" w:rsidP="00CB286F">
            <w:pPr>
              <w:pStyle w:val="Heading4"/>
            </w:pPr>
            <w:r>
              <w:t>Visual</w:t>
            </w:r>
          </w:p>
        </w:tc>
      </w:tr>
      <w:tr w:rsidR="00CB286F" w14:paraId="1E8BD6B5" w14:textId="77777777" w:rsidTr="007120E7">
        <w:trPr>
          <w:trHeight w:val="576"/>
          <w:jc w:val="center"/>
        </w:trPr>
        <w:bookmarkStart w:id="37" w:name="hotButton6Visual" w:displacedByCustomXml="next"/>
        <w:sdt>
          <w:sdtPr>
            <w:alias w:val="Hot Button 6 Visual"/>
            <w:tag w:val="hotButton6Visual"/>
            <w:id w:val="-1946839829"/>
            <w:showingPlcHdr/>
            <w:picture/>
          </w:sdtPr>
          <w:sdtEndPr/>
          <w:sdtContent>
            <w:tc>
              <w:tcPr>
                <w:tcW w:w="10080" w:type="dxa"/>
                <w:noWrap/>
                <w:vAlign w:val="center"/>
              </w:tcPr>
              <w:p w14:paraId="488B2EB6" w14:textId="77777777" w:rsidR="00CB286F" w:rsidRDefault="008D140F" w:rsidP="004A393B">
                <w:pPr>
                  <w:jc w:val="center"/>
                </w:pPr>
                <w:r>
                  <w:rPr>
                    <w:noProof/>
                  </w:rPr>
                  <w:drawing>
                    <wp:inline distT="0" distB="0" distL="0" distR="0" wp14:anchorId="476F9665" wp14:editId="1EE9804D">
                      <wp:extent cx="1905000" cy="1905000"/>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bookmarkEnd w:id="37" w:displacedByCustomXml="prev"/>
      </w:tr>
    </w:tbl>
    <w:p w14:paraId="75B8A861" w14:textId="77777777" w:rsidR="007120E7" w:rsidRDefault="007120E7"/>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A8136B" w14:paraId="23F9F37D" w14:textId="77777777">
        <w:trPr>
          <w:cantSplit/>
          <w:trHeight w:hRule="exact" w:val="634"/>
          <w:jc w:val="center"/>
        </w:trPr>
        <w:tc>
          <w:tcPr>
            <w:tcW w:w="10080" w:type="dxa"/>
            <w:tcBorders>
              <w:top w:val="single" w:sz="4" w:space="0" w:color="4D6BA6"/>
              <w:left w:val="single" w:sz="4" w:space="0" w:color="4D6BA6"/>
              <w:bottom w:val="single" w:sz="4" w:space="0" w:color="4D6BA6"/>
              <w:right w:val="single" w:sz="4" w:space="0" w:color="4D6BA6"/>
            </w:tcBorders>
            <w:shd w:val="clear" w:color="auto" w:fill="4D6BA6"/>
            <w:noWrap/>
            <w:tcMar>
              <w:left w:w="115" w:type="dxa"/>
              <w:right w:w="115" w:type="dxa"/>
            </w:tcMar>
            <w:vAlign w:val="center"/>
          </w:tcPr>
          <w:p w14:paraId="48208E25" w14:textId="77777777" w:rsidR="00A8136B" w:rsidRPr="004100FE" w:rsidRDefault="004100FE" w:rsidP="004D5BFA">
            <w:pPr>
              <w:pStyle w:val="Heading2"/>
            </w:pPr>
            <w:r w:rsidRPr="00F76738">
              <w:rPr>
                <w:color w:val="FFFFFF" w:themeColor="background1"/>
              </w:rPr>
              <w:t>Box 4:  Review</w:t>
            </w:r>
            <w:r w:rsidRPr="00F76738">
              <w:rPr>
                <w:b w:val="0"/>
                <w:i/>
                <w:color w:val="FFFFFF" w:themeColor="background1"/>
              </w:rPr>
              <w:t xml:space="preserve"> – Summary and Next Steps</w:t>
            </w:r>
          </w:p>
        </w:tc>
      </w:tr>
      <w:tr w:rsidR="00A8136B" w14:paraId="7BB6CEEA" w14:textId="77777777">
        <w:trPr>
          <w:trHeight w:val="288"/>
          <w:jc w:val="center"/>
        </w:trPr>
        <w:tc>
          <w:tcPr>
            <w:tcW w:w="10080" w:type="dxa"/>
            <w:tcBorders>
              <w:top w:val="single" w:sz="4" w:space="0" w:color="4D6BA6"/>
            </w:tcBorders>
            <w:shd w:val="clear" w:color="auto" w:fill="D8D9DC"/>
            <w:noWrap/>
            <w:vAlign w:val="center"/>
          </w:tcPr>
          <w:p w14:paraId="46FED847" w14:textId="77777777" w:rsidR="00A8136B" w:rsidRDefault="00A8136B">
            <w:pPr>
              <w:pStyle w:val="Heading4"/>
            </w:pPr>
            <w:r>
              <w:t>Summary</w:t>
            </w:r>
          </w:p>
          <w:p w14:paraId="39BBFBC7" w14:textId="6476D924" w:rsidR="007B428B" w:rsidRPr="007B428B" w:rsidRDefault="007B428B" w:rsidP="007B428B">
            <w:r w:rsidRPr="007B428B">
              <w:t xml:space="preserve">Summarize costs if permitted by the RFP. State why the customer should select you. Summarize the unique contribution your solution makes toward the </w:t>
            </w:r>
            <w:r w:rsidR="00A21DDC">
              <w:t>customer</w:t>
            </w:r>
            <w:r w:rsidRPr="007B428B">
              <w:t>'s success.</w:t>
            </w:r>
          </w:p>
        </w:tc>
      </w:tr>
      <w:tr w:rsidR="00A8136B" w14:paraId="69B74877" w14:textId="77777777">
        <w:trPr>
          <w:trHeight w:val="1440"/>
          <w:jc w:val="center"/>
        </w:trPr>
        <w:bookmarkStart w:id="38" w:name="summary" w:displacedByCustomXml="next"/>
        <w:sdt>
          <w:sdtPr>
            <w:alias w:val="Summary"/>
            <w:tag w:val="summary"/>
            <w:id w:val="-1618059076"/>
            <w:placeholder>
              <w:docPart w:val="E416944C89634FACA17AF2A30D293C28"/>
            </w:placeholder>
            <w:showingPlcHdr/>
            <w:text/>
          </w:sdtPr>
          <w:sdtEndPr/>
          <w:sdtContent>
            <w:tc>
              <w:tcPr>
                <w:tcW w:w="10080" w:type="dxa"/>
                <w:vAlign w:val="center"/>
              </w:tcPr>
              <w:p w14:paraId="2F2CEE1B" w14:textId="77777777" w:rsidR="00A8136B" w:rsidRDefault="007B428B" w:rsidP="00AB70CD">
                <w:r w:rsidRPr="00F76738">
                  <w:rPr>
                    <w:rStyle w:val="ContentControlPlaceholder"/>
                  </w:rPr>
                  <w:t>Summary</w:t>
                </w:r>
              </w:p>
            </w:tc>
          </w:sdtContent>
        </w:sdt>
        <w:bookmarkEnd w:id="38" w:displacedByCustomXml="prev"/>
      </w:tr>
      <w:tr w:rsidR="00A8136B" w14:paraId="2BDD81F0" w14:textId="77777777">
        <w:trPr>
          <w:trHeight w:val="288"/>
          <w:jc w:val="center"/>
        </w:trPr>
        <w:tc>
          <w:tcPr>
            <w:tcW w:w="10080" w:type="dxa"/>
            <w:shd w:val="clear" w:color="auto" w:fill="D8D9DC"/>
            <w:vAlign w:val="center"/>
          </w:tcPr>
          <w:p w14:paraId="3763E216" w14:textId="77777777" w:rsidR="00A8136B" w:rsidRDefault="00A8136B">
            <w:pPr>
              <w:pStyle w:val="Heading4"/>
            </w:pPr>
            <w:r>
              <w:t>Next Steps</w:t>
            </w:r>
          </w:p>
          <w:p w14:paraId="0DE52C34" w14:textId="207B8FC4" w:rsidR="007B428B" w:rsidRPr="007B428B" w:rsidRDefault="007B428B" w:rsidP="007B428B">
            <w:r w:rsidRPr="007B428B">
              <w:t xml:space="preserve">Conclude by clearly stating the next step the </w:t>
            </w:r>
            <w:r w:rsidR="00A21DDC">
              <w:t>customer</w:t>
            </w:r>
            <w:r w:rsidRPr="007B428B">
              <w:t xml:space="preserve"> should take. If you think the </w:t>
            </w:r>
            <w:r w:rsidR="00A21DDC">
              <w:t>customer</w:t>
            </w:r>
            <w:r w:rsidRPr="007B428B">
              <w:t xml:space="preserve"> might initiate a contract, suggest it. More likely, </w:t>
            </w:r>
            <w:r w:rsidR="00A21DDC">
              <w:t>customer</w:t>
            </w:r>
            <w:r w:rsidRPr="007B428B">
              <w:t>s will be reading your proposal, so preview its organization.</w:t>
            </w:r>
          </w:p>
        </w:tc>
      </w:tr>
      <w:tr w:rsidR="00A8136B" w14:paraId="6DFACDA2" w14:textId="77777777">
        <w:trPr>
          <w:trHeight w:val="288"/>
          <w:jc w:val="center"/>
        </w:trPr>
        <w:bookmarkStart w:id="39" w:name="nextStep01" w:displacedByCustomXml="next"/>
        <w:sdt>
          <w:sdtPr>
            <w:alias w:val="Next Step 01"/>
            <w:tag w:val="nextStep01"/>
            <w:id w:val="-887026918"/>
            <w:placeholder>
              <w:docPart w:val="842A20B272544A299E363485C49D30DD"/>
            </w:placeholder>
            <w:showingPlcHdr/>
            <w:text/>
          </w:sdtPr>
          <w:sdtEndPr/>
          <w:sdtContent>
            <w:tc>
              <w:tcPr>
                <w:tcW w:w="10080" w:type="dxa"/>
                <w:vAlign w:val="center"/>
              </w:tcPr>
              <w:p w14:paraId="6BCE8CC2" w14:textId="77777777" w:rsidR="00A8136B" w:rsidRDefault="007B428B" w:rsidP="00AB70CD">
                <w:r w:rsidRPr="00F76738">
                  <w:rPr>
                    <w:rStyle w:val="ContentControlPlaceholder"/>
                  </w:rPr>
                  <w:t>Next Step 1</w:t>
                </w:r>
              </w:p>
            </w:tc>
          </w:sdtContent>
        </w:sdt>
        <w:bookmarkEnd w:id="39" w:displacedByCustomXml="prev"/>
      </w:tr>
      <w:tr w:rsidR="00A8136B" w14:paraId="749BBF86" w14:textId="77777777">
        <w:trPr>
          <w:trHeight w:val="288"/>
          <w:jc w:val="center"/>
        </w:trPr>
        <w:bookmarkStart w:id="40" w:name="nextStep02" w:displacedByCustomXml="next"/>
        <w:sdt>
          <w:sdtPr>
            <w:alias w:val="Next Step 02"/>
            <w:tag w:val="nextStep02"/>
            <w:id w:val="-2118673340"/>
            <w:placeholder>
              <w:docPart w:val="F643CA81AE6D4B8B8A6F903A5EE12B04"/>
            </w:placeholder>
            <w:showingPlcHdr/>
            <w:text/>
          </w:sdtPr>
          <w:sdtEndPr/>
          <w:sdtContent>
            <w:tc>
              <w:tcPr>
                <w:tcW w:w="10080" w:type="dxa"/>
                <w:vAlign w:val="center"/>
              </w:tcPr>
              <w:p w14:paraId="49AFB411" w14:textId="77777777" w:rsidR="00A8136B" w:rsidRDefault="007B428B">
                <w:r w:rsidRPr="00F76738">
                  <w:rPr>
                    <w:rStyle w:val="ContentControlPlaceholder"/>
                  </w:rPr>
                  <w:t>Next Step 2</w:t>
                </w:r>
              </w:p>
            </w:tc>
          </w:sdtContent>
        </w:sdt>
        <w:bookmarkEnd w:id="40" w:displacedByCustomXml="prev"/>
      </w:tr>
      <w:tr w:rsidR="00A8136B" w14:paraId="66C53578" w14:textId="77777777">
        <w:trPr>
          <w:trHeight w:val="288"/>
          <w:jc w:val="center"/>
        </w:trPr>
        <w:bookmarkStart w:id="41" w:name="nextStep03" w:displacedByCustomXml="next"/>
        <w:sdt>
          <w:sdtPr>
            <w:alias w:val="Next Step 03"/>
            <w:tag w:val="nextStep03"/>
            <w:id w:val="1471706605"/>
            <w:placeholder>
              <w:docPart w:val="AF82F8896FDB49428E423424BF25297D"/>
            </w:placeholder>
            <w:showingPlcHdr/>
            <w:text/>
          </w:sdtPr>
          <w:sdtEndPr/>
          <w:sdtContent>
            <w:tc>
              <w:tcPr>
                <w:tcW w:w="10080" w:type="dxa"/>
                <w:vAlign w:val="center"/>
              </w:tcPr>
              <w:p w14:paraId="160F5F3C" w14:textId="77777777" w:rsidR="00A8136B" w:rsidRDefault="007B428B">
                <w:r w:rsidRPr="00F76738">
                  <w:rPr>
                    <w:rStyle w:val="ContentControlPlaceholder"/>
                  </w:rPr>
                  <w:t>Next Step 3</w:t>
                </w:r>
              </w:p>
            </w:tc>
          </w:sdtContent>
        </w:sdt>
        <w:bookmarkEnd w:id="41" w:displacedByCustomXml="prev"/>
      </w:tr>
      <w:tr w:rsidR="00A8136B" w14:paraId="60E2E415" w14:textId="77777777">
        <w:trPr>
          <w:trHeight w:val="288"/>
          <w:jc w:val="center"/>
        </w:trPr>
        <w:bookmarkStart w:id="42" w:name="nextStep04" w:displacedByCustomXml="next"/>
        <w:sdt>
          <w:sdtPr>
            <w:alias w:val="Next Step 04"/>
            <w:tag w:val="nextStep04"/>
            <w:id w:val="-1906527751"/>
            <w:placeholder>
              <w:docPart w:val="780F36DDE10E49E3BB581B53ABAE2EBC"/>
            </w:placeholder>
            <w:showingPlcHdr/>
            <w:text/>
          </w:sdtPr>
          <w:sdtEndPr/>
          <w:sdtContent>
            <w:tc>
              <w:tcPr>
                <w:tcW w:w="10080" w:type="dxa"/>
                <w:vAlign w:val="center"/>
              </w:tcPr>
              <w:p w14:paraId="36A13109" w14:textId="77777777" w:rsidR="00A8136B" w:rsidRDefault="007B428B">
                <w:r w:rsidRPr="00F76738">
                  <w:rPr>
                    <w:rStyle w:val="ContentControlPlaceholder"/>
                  </w:rPr>
                  <w:t>Next Step 4</w:t>
                </w:r>
              </w:p>
            </w:tc>
          </w:sdtContent>
        </w:sdt>
        <w:bookmarkEnd w:id="42" w:displacedByCustomXml="prev"/>
      </w:tr>
      <w:tr w:rsidR="00A8136B" w14:paraId="05299BC1" w14:textId="77777777">
        <w:trPr>
          <w:trHeight w:val="288"/>
          <w:jc w:val="center"/>
        </w:trPr>
        <w:bookmarkStart w:id="43" w:name="nextStep05" w:displacedByCustomXml="next"/>
        <w:sdt>
          <w:sdtPr>
            <w:alias w:val="Next Step 05"/>
            <w:tag w:val="nextStep05"/>
            <w:id w:val="998006766"/>
            <w:placeholder>
              <w:docPart w:val="E3D96DB1D8234B6DAC6B7EFF680D4781"/>
            </w:placeholder>
            <w:showingPlcHdr/>
            <w:text/>
          </w:sdtPr>
          <w:sdtEndPr/>
          <w:sdtContent>
            <w:tc>
              <w:tcPr>
                <w:tcW w:w="10080" w:type="dxa"/>
                <w:vAlign w:val="center"/>
              </w:tcPr>
              <w:p w14:paraId="7B54F435" w14:textId="77777777" w:rsidR="00A8136B" w:rsidRDefault="007B428B">
                <w:r w:rsidRPr="00F76738">
                  <w:rPr>
                    <w:rStyle w:val="ContentControlPlaceholder"/>
                  </w:rPr>
                  <w:t>Next Step 5</w:t>
                </w:r>
              </w:p>
            </w:tc>
          </w:sdtContent>
        </w:sdt>
        <w:bookmarkEnd w:id="43" w:displacedByCustomXml="prev"/>
      </w:tr>
      <w:tr w:rsidR="00A8136B" w14:paraId="113AE56D" w14:textId="77777777">
        <w:trPr>
          <w:trHeight w:val="288"/>
          <w:jc w:val="center"/>
        </w:trPr>
        <w:bookmarkStart w:id="44" w:name="nextStep06" w:displacedByCustomXml="next"/>
        <w:sdt>
          <w:sdtPr>
            <w:alias w:val="Next Step 06"/>
            <w:tag w:val="nextStep06"/>
            <w:id w:val="1683244421"/>
            <w:placeholder>
              <w:docPart w:val="6AB8527F82094C44BE49D551E13523C3"/>
            </w:placeholder>
            <w:showingPlcHdr/>
            <w:text/>
          </w:sdtPr>
          <w:sdtEndPr/>
          <w:sdtContent>
            <w:tc>
              <w:tcPr>
                <w:tcW w:w="10080" w:type="dxa"/>
                <w:vAlign w:val="center"/>
              </w:tcPr>
              <w:p w14:paraId="2848F064" w14:textId="77777777" w:rsidR="00A8136B" w:rsidRDefault="007B428B">
                <w:r w:rsidRPr="00F76738">
                  <w:rPr>
                    <w:rStyle w:val="ContentControlPlaceholder"/>
                  </w:rPr>
                  <w:t>Next Step 6</w:t>
                </w:r>
              </w:p>
            </w:tc>
          </w:sdtContent>
        </w:sdt>
        <w:bookmarkEnd w:id="44" w:displacedByCustomXml="prev"/>
      </w:tr>
    </w:tbl>
    <w:p w14:paraId="1B8049D0" w14:textId="77777777" w:rsidR="00A8136B" w:rsidRPr="00EC09BF" w:rsidRDefault="00A8136B" w:rsidP="001039D2">
      <w:pPr>
        <w:sectPr w:rsidR="00A8136B" w:rsidRPr="00EC09BF" w:rsidSect="00B40DA4">
          <w:headerReference w:type="default" r:id="rId12"/>
          <w:footerReference w:type="default" r:id="rId13"/>
          <w:footerReference w:type="first" r:id="rId14"/>
          <w:pgSz w:w="12240" w:h="15840" w:code="1"/>
          <w:pgMar w:top="1440" w:right="1080" w:bottom="1080" w:left="1080" w:header="547" w:footer="547" w:gutter="0"/>
          <w:cols w:space="720"/>
          <w:docGrid w:linePitch="360"/>
        </w:sect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A8136B" w:rsidRPr="00D02C9A" w14:paraId="0350008E" w14:textId="77777777" w:rsidTr="002D3A7D">
        <w:trPr>
          <w:cantSplit/>
          <w:trHeight w:hRule="exact" w:val="1728"/>
          <w:jc w:val="center"/>
        </w:trPr>
        <w:tc>
          <w:tcPr>
            <w:tcW w:w="2520" w:type="dxa"/>
            <w:vMerge w:val="restart"/>
            <w:vAlign w:val="center"/>
          </w:tcPr>
          <w:p w14:paraId="239C616B" w14:textId="77777777" w:rsidR="00A8136B" w:rsidRPr="00D02C9A" w:rsidRDefault="00A8136B" w:rsidP="00D02C9A">
            <w:pPr>
              <w:pStyle w:val="MockupText"/>
            </w:pPr>
            <w:r w:rsidRPr="00D02C9A">
              <w:lastRenderedPageBreak/>
              <w:t>Callouts</w:t>
            </w:r>
          </w:p>
        </w:tc>
        <w:tc>
          <w:tcPr>
            <w:tcW w:w="7560" w:type="dxa"/>
            <w:vAlign w:val="center"/>
          </w:tcPr>
          <w:p w14:paraId="415209D5" w14:textId="77777777" w:rsidR="00A8136B" w:rsidRPr="006074D2" w:rsidRDefault="006074D2" w:rsidP="006074D2">
            <w:pPr>
              <w:pStyle w:val="MockupText"/>
            </w:pPr>
            <w:r w:rsidRPr="006074D2">
              <w:fldChar w:fldCharType="begin"/>
            </w:r>
            <w:r w:rsidRPr="006074D2">
              <w:instrText xml:space="preserve"> REF summary \h </w:instrText>
            </w:r>
            <w:r>
              <w:instrText xml:space="preserve"> \* MERGEFORMAT </w:instrText>
            </w:r>
            <w:r w:rsidRPr="006074D2">
              <w:fldChar w:fldCharType="separate"/>
            </w:r>
            <w:sdt>
              <w:sdtPr>
                <w:alias w:val="Summary"/>
                <w:tag w:val="summary"/>
                <w:id w:val="664442616"/>
                <w:placeholder>
                  <w:docPart w:val="624137067810499B81D370CE53F1EE3C"/>
                </w:placeholder>
                <w:showingPlcHdr/>
                <w:text/>
              </w:sdtPr>
              <w:sdtEndPr/>
              <w:sdtContent>
                <w:r w:rsidR="004A393B" w:rsidRPr="004A393B">
                  <w:rPr>
                    <w:rStyle w:val="ContentControlPlaceholder"/>
                    <w:rFonts w:ascii="Calibri" w:hAnsi="Calibri" w:cstheme="minorBidi"/>
                    <w:color w:val="C0C0C0"/>
                    <w:sz w:val="32"/>
                    <w:szCs w:val="22"/>
                  </w:rPr>
                  <w:t>Summary</w:t>
                </w:r>
              </w:sdtContent>
            </w:sdt>
            <w:r w:rsidRPr="006074D2">
              <w:fldChar w:fldCharType="end"/>
            </w:r>
          </w:p>
        </w:tc>
      </w:tr>
      <w:tr w:rsidR="00A8136B" w:rsidRPr="00D02C9A" w14:paraId="516CDB8A" w14:textId="77777777" w:rsidTr="002D3A7D">
        <w:trPr>
          <w:cantSplit/>
          <w:trHeight w:hRule="exact" w:val="2160"/>
          <w:jc w:val="center"/>
        </w:trPr>
        <w:tc>
          <w:tcPr>
            <w:tcW w:w="2520" w:type="dxa"/>
            <w:vMerge/>
            <w:vAlign w:val="center"/>
          </w:tcPr>
          <w:p w14:paraId="2F3208B3" w14:textId="77777777" w:rsidR="00A8136B" w:rsidRPr="00D02C9A" w:rsidRDefault="00A8136B" w:rsidP="00D02C9A">
            <w:pPr>
              <w:pStyle w:val="MockupText"/>
            </w:pPr>
          </w:p>
        </w:tc>
        <w:tc>
          <w:tcPr>
            <w:tcW w:w="7560" w:type="dxa"/>
            <w:vAlign w:val="center"/>
          </w:tcPr>
          <w:p w14:paraId="2D848EF3" w14:textId="77777777" w:rsidR="00A8136B" w:rsidRPr="008703CD" w:rsidRDefault="004E5698" w:rsidP="008703CD">
            <w:pPr>
              <w:pStyle w:val="MockupText"/>
            </w:pPr>
            <w:r w:rsidRPr="008703CD">
              <w:fldChar w:fldCharType="begin"/>
            </w:r>
            <w:r w:rsidRPr="008703CD">
              <w:instrText xml:space="preserve"> REF vision \h </w:instrText>
            </w:r>
            <w:r w:rsidR="008703CD">
              <w:instrText xml:space="preserve"> \* MERGEFORMAT </w:instrText>
            </w:r>
            <w:r w:rsidRPr="008703CD">
              <w:fldChar w:fldCharType="separate"/>
            </w:r>
            <w:sdt>
              <w:sdtPr>
                <w:alias w:val="Vision"/>
                <w:tag w:val="vision"/>
                <w:id w:val="-1543445007"/>
                <w:placeholder>
                  <w:docPart w:val="62AF0BE88D4E490286286D148BDEB3D1"/>
                </w:placeholder>
                <w:showingPlcHdr/>
                <w:text/>
              </w:sdtPr>
              <w:sdtEndPr/>
              <w:sdtContent>
                <w:r w:rsidR="004A393B" w:rsidRPr="004A393B">
                  <w:rPr>
                    <w:rStyle w:val="ContentControlPlaceholder"/>
                    <w:rFonts w:ascii="Calibri" w:hAnsi="Calibri" w:cstheme="minorBidi"/>
                    <w:color w:val="C0C0C0"/>
                    <w:sz w:val="32"/>
                    <w:szCs w:val="22"/>
                  </w:rPr>
                  <w:t>Vision</w:t>
                </w:r>
              </w:sdtContent>
            </w:sdt>
            <w:r w:rsidRPr="008703CD">
              <w:fldChar w:fldCharType="end"/>
            </w:r>
          </w:p>
        </w:tc>
      </w:tr>
      <w:tr w:rsidR="002D3A7D" w:rsidRPr="00D02C9A" w14:paraId="6518E209" w14:textId="77777777" w:rsidTr="002D3A7D">
        <w:trPr>
          <w:cantSplit/>
          <w:trHeight w:hRule="exact" w:val="2160"/>
          <w:jc w:val="center"/>
        </w:trPr>
        <w:tc>
          <w:tcPr>
            <w:tcW w:w="2520" w:type="dxa"/>
            <w:vMerge/>
            <w:vAlign w:val="center"/>
          </w:tcPr>
          <w:p w14:paraId="582F201D" w14:textId="77777777" w:rsidR="002D3A7D" w:rsidRPr="00D02C9A" w:rsidRDefault="002D3A7D" w:rsidP="00D02C9A">
            <w:pPr>
              <w:pStyle w:val="MockupText"/>
            </w:pPr>
          </w:p>
        </w:tc>
        <w:tc>
          <w:tcPr>
            <w:tcW w:w="7560" w:type="dxa"/>
            <w:vAlign w:val="center"/>
          </w:tcPr>
          <w:p w14:paraId="22EFD05A" w14:textId="77777777" w:rsidR="002D3A7D" w:rsidRPr="008703CD" w:rsidRDefault="004E5698" w:rsidP="008703CD">
            <w:pPr>
              <w:pStyle w:val="MockupText"/>
            </w:pPr>
            <w:r w:rsidRPr="008703CD">
              <w:fldChar w:fldCharType="begin"/>
            </w:r>
            <w:r w:rsidRPr="008703CD">
              <w:instrText xml:space="preserve"> REF link \h </w:instrText>
            </w:r>
            <w:r w:rsidR="008703CD">
              <w:instrText xml:space="preserve"> \* MERGEFORMAT </w:instrText>
            </w:r>
            <w:r w:rsidRPr="008703CD">
              <w:fldChar w:fldCharType="separate"/>
            </w:r>
            <w:sdt>
              <w:sdtPr>
                <w:alias w:val="Link"/>
                <w:tag w:val="link"/>
                <w:id w:val="-258210484"/>
                <w:placeholder>
                  <w:docPart w:val="D2736FD760074CE3A52A8B858AB1E645"/>
                </w:placeholder>
                <w:showingPlcHdr/>
                <w:text/>
              </w:sdtPr>
              <w:sdtEndPr/>
              <w:sdtContent>
                <w:r w:rsidR="004A393B" w:rsidRPr="004A393B">
                  <w:rPr>
                    <w:rStyle w:val="ContentControlPlaceholder"/>
                    <w:rFonts w:ascii="Calibri" w:hAnsi="Calibri" w:cstheme="minorBidi"/>
                    <w:color w:val="C0C0C0"/>
                    <w:sz w:val="32"/>
                    <w:szCs w:val="22"/>
                  </w:rPr>
                  <w:t>Link</w:t>
                </w:r>
              </w:sdtContent>
            </w:sdt>
            <w:r w:rsidRPr="008703CD">
              <w:fldChar w:fldCharType="end"/>
            </w:r>
          </w:p>
        </w:tc>
      </w:tr>
      <w:tr w:rsidR="00A8136B" w:rsidRPr="00D02C9A" w14:paraId="5F634A90" w14:textId="77777777">
        <w:trPr>
          <w:cantSplit/>
          <w:trHeight w:hRule="exact" w:val="6840"/>
          <w:jc w:val="center"/>
        </w:trPr>
        <w:tc>
          <w:tcPr>
            <w:tcW w:w="2520" w:type="dxa"/>
            <w:vMerge/>
            <w:vAlign w:val="center"/>
          </w:tcPr>
          <w:p w14:paraId="06A46F34" w14:textId="77777777" w:rsidR="00A8136B" w:rsidRPr="00D02C9A" w:rsidRDefault="00A8136B" w:rsidP="00D02C9A">
            <w:pPr>
              <w:pStyle w:val="MockupText"/>
            </w:pPr>
          </w:p>
        </w:tc>
        <w:tc>
          <w:tcPr>
            <w:tcW w:w="7560" w:type="dxa"/>
            <w:vAlign w:val="center"/>
          </w:tcPr>
          <w:p w14:paraId="6D4AE1FF" w14:textId="77777777" w:rsidR="00A8136B" w:rsidRPr="008703CD" w:rsidRDefault="004E5698" w:rsidP="008703CD">
            <w:pPr>
              <w:pStyle w:val="MockupText"/>
            </w:pPr>
            <w:r w:rsidRPr="008703CD">
              <w:fldChar w:fldCharType="begin"/>
            </w:r>
            <w:r w:rsidRPr="008703CD">
              <w:instrText xml:space="preserve"> REF preview \h </w:instrText>
            </w:r>
            <w:r w:rsidR="008703CD">
              <w:instrText xml:space="preserve"> \* MERGEFORMAT </w:instrText>
            </w:r>
            <w:r w:rsidRPr="008703CD">
              <w:fldChar w:fldCharType="separate"/>
            </w:r>
            <w:sdt>
              <w:sdtPr>
                <w:alias w:val="Preview"/>
                <w:tag w:val="preview"/>
                <w:id w:val="539953039"/>
                <w:placeholder>
                  <w:docPart w:val="B3124B30FB5A4286AB1AD9AB62CF769D"/>
                </w:placeholder>
                <w:showingPlcHdr/>
                <w:text/>
              </w:sdtPr>
              <w:sdtEndPr/>
              <w:sdtContent>
                <w:r w:rsidR="004A393B" w:rsidRPr="004A393B">
                  <w:rPr>
                    <w:rStyle w:val="ContentControlPlaceholder"/>
                    <w:rFonts w:ascii="Calibri" w:hAnsi="Calibri" w:cstheme="minorBidi"/>
                    <w:color w:val="C0C0C0"/>
                    <w:sz w:val="32"/>
                    <w:szCs w:val="22"/>
                  </w:rPr>
                  <w:t>Preview</w:t>
                </w:r>
              </w:sdtContent>
            </w:sdt>
            <w:r w:rsidRPr="008703CD">
              <w:fldChar w:fldCharType="end"/>
            </w:r>
          </w:p>
          <w:p w14:paraId="6CCCF81C" w14:textId="77777777" w:rsidR="00A8136B" w:rsidRPr="008703CD" w:rsidRDefault="00A8136B" w:rsidP="008703CD">
            <w:pPr>
              <w:pStyle w:val="MockupText"/>
            </w:pPr>
          </w:p>
          <w:p w14:paraId="0E572969" w14:textId="77777777" w:rsidR="00A8136B" w:rsidRPr="008703CD" w:rsidRDefault="00A8136B" w:rsidP="008703CD">
            <w:pPr>
              <w:pStyle w:val="MockupText"/>
            </w:pPr>
            <w:r w:rsidRPr="008703CD">
              <w:t>Hot Button 1:</w:t>
            </w:r>
            <w:r w:rsidR="005F7341" w:rsidRPr="008703CD">
              <w:t xml:space="preserve"> </w:t>
            </w:r>
            <w:r w:rsidR="004E5698" w:rsidRPr="008703CD">
              <w:fldChar w:fldCharType="begin"/>
            </w:r>
            <w:r w:rsidR="004E5698" w:rsidRPr="008703CD">
              <w:instrText xml:space="preserve"> REF hotButton01 \h </w:instrText>
            </w:r>
            <w:r w:rsidR="008703CD">
              <w:instrText xml:space="preserve"> \* MERGEFORMAT </w:instrText>
            </w:r>
            <w:r w:rsidR="004E5698" w:rsidRPr="008703CD">
              <w:fldChar w:fldCharType="separate"/>
            </w:r>
            <w:sdt>
              <w:sdtPr>
                <w:alias w:val="Hot Button 01"/>
                <w:tag w:val="hotButton01"/>
                <w:id w:val="-1594315972"/>
                <w:placeholder>
                  <w:docPart w:val="B8CC078D5C01436EBCAC1DAA787C1A9B"/>
                </w:placeholder>
                <w:showingPlcHdr/>
                <w:text/>
              </w:sdtPr>
              <w:sdtEndPr/>
              <w:sdtContent>
                <w:r w:rsidR="004A393B" w:rsidRPr="004A393B">
                  <w:rPr>
                    <w:rStyle w:val="ContentControlPlaceholder"/>
                    <w:rFonts w:ascii="Calibri" w:hAnsi="Calibri" w:cstheme="minorBidi"/>
                    <w:color w:val="C0C0C0"/>
                    <w:sz w:val="32"/>
                    <w:szCs w:val="22"/>
                  </w:rPr>
                  <w:t>Hot button 1</w:t>
                </w:r>
              </w:sdtContent>
            </w:sdt>
            <w:r w:rsidR="004E5698" w:rsidRPr="008703CD">
              <w:fldChar w:fldCharType="end"/>
            </w:r>
          </w:p>
          <w:p w14:paraId="40DC4F87" w14:textId="77777777" w:rsidR="00A8136B" w:rsidRPr="008703CD" w:rsidRDefault="00A8136B" w:rsidP="008703CD">
            <w:pPr>
              <w:pStyle w:val="MockupText"/>
            </w:pPr>
            <w:r w:rsidRPr="008703CD">
              <w:t>Hot Button 2:</w:t>
            </w:r>
            <w:r w:rsidR="005F7341" w:rsidRPr="008703CD">
              <w:t xml:space="preserve"> </w:t>
            </w:r>
            <w:r w:rsidR="004E5698" w:rsidRPr="008703CD">
              <w:fldChar w:fldCharType="begin"/>
            </w:r>
            <w:r w:rsidR="004E5698" w:rsidRPr="008703CD">
              <w:instrText xml:space="preserve"> REF hotButton02 \h </w:instrText>
            </w:r>
            <w:r w:rsidR="008703CD">
              <w:instrText xml:space="preserve"> \* MERGEFORMAT </w:instrText>
            </w:r>
            <w:r w:rsidR="004E5698" w:rsidRPr="008703CD">
              <w:fldChar w:fldCharType="separate"/>
            </w:r>
            <w:sdt>
              <w:sdtPr>
                <w:alias w:val="Hot Button 02"/>
                <w:tag w:val="hotButton02"/>
                <w:id w:val="-1827272615"/>
                <w:placeholder>
                  <w:docPart w:val="D63D1758137E4275B15E0C5942C03CA4"/>
                </w:placeholder>
                <w:showingPlcHdr/>
                <w:text/>
              </w:sdtPr>
              <w:sdtEndPr/>
              <w:sdtContent>
                <w:r w:rsidR="004A393B" w:rsidRPr="004A393B">
                  <w:rPr>
                    <w:rStyle w:val="ContentControlPlaceholder"/>
                    <w:rFonts w:ascii="Calibri" w:hAnsi="Calibri" w:cstheme="minorBidi"/>
                    <w:color w:val="C0C0C0"/>
                    <w:sz w:val="32"/>
                    <w:szCs w:val="22"/>
                  </w:rPr>
                  <w:t>Hot button 2</w:t>
                </w:r>
              </w:sdtContent>
            </w:sdt>
            <w:r w:rsidR="004E5698" w:rsidRPr="008703CD">
              <w:fldChar w:fldCharType="end"/>
            </w:r>
          </w:p>
          <w:p w14:paraId="5EE3B23A" w14:textId="77777777" w:rsidR="005F7341" w:rsidRPr="008703CD" w:rsidRDefault="00A8136B" w:rsidP="008703CD">
            <w:pPr>
              <w:pStyle w:val="MockupText"/>
            </w:pPr>
            <w:r w:rsidRPr="008703CD">
              <w:t>Hot Button 3:</w:t>
            </w:r>
            <w:r w:rsidR="005F7341" w:rsidRPr="008703CD">
              <w:t xml:space="preserve"> </w:t>
            </w:r>
            <w:r w:rsidR="004E5698" w:rsidRPr="008703CD">
              <w:fldChar w:fldCharType="begin"/>
            </w:r>
            <w:r w:rsidR="004E5698" w:rsidRPr="008703CD">
              <w:instrText xml:space="preserve"> REF hotButton03 \h </w:instrText>
            </w:r>
            <w:r w:rsidR="008703CD">
              <w:instrText xml:space="preserve"> \* MERGEFORMAT </w:instrText>
            </w:r>
            <w:r w:rsidR="004E5698" w:rsidRPr="008703CD">
              <w:fldChar w:fldCharType="separate"/>
            </w:r>
            <w:sdt>
              <w:sdtPr>
                <w:alias w:val="Hot Button 03"/>
                <w:tag w:val="hotButton03"/>
                <w:id w:val="1312755268"/>
                <w:placeholder>
                  <w:docPart w:val="D750A8D8618949F19F0C6C9E900228D8"/>
                </w:placeholder>
                <w:showingPlcHdr/>
                <w:text/>
              </w:sdtPr>
              <w:sdtEndPr/>
              <w:sdtContent>
                <w:r w:rsidR="004A393B" w:rsidRPr="004A393B">
                  <w:rPr>
                    <w:rStyle w:val="ContentControlPlaceholder"/>
                    <w:rFonts w:ascii="Calibri" w:hAnsi="Calibri" w:cstheme="minorBidi"/>
                    <w:color w:val="C0C0C0"/>
                    <w:sz w:val="32"/>
                    <w:szCs w:val="22"/>
                  </w:rPr>
                  <w:t>Hot button 3</w:t>
                </w:r>
              </w:sdtContent>
            </w:sdt>
            <w:r w:rsidR="004E5698" w:rsidRPr="008703CD">
              <w:fldChar w:fldCharType="end"/>
            </w:r>
          </w:p>
          <w:p w14:paraId="60394026" w14:textId="77777777" w:rsidR="005F7341" w:rsidRPr="008703CD" w:rsidRDefault="005F7341" w:rsidP="008703CD">
            <w:pPr>
              <w:pStyle w:val="MockupText"/>
            </w:pPr>
            <w:r w:rsidRPr="008703CD">
              <w:t xml:space="preserve">Hot Button 4: </w:t>
            </w:r>
            <w:r w:rsidR="004E5698" w:rsidRPr="008703CD">
              <w:fldChar w:fldCharType="begin"/>
            </w:r>
            <w:r w:rsidR="004E5698" w:rsidRPr="008703CD">
              <w:instrText xml:space="preserve"> REF hotButton04 \h </w:instrText>
            </w:r>
            <w:r w:rsidR="008703CD">
              <w:instrText xml:space="preserve"> \* MERGEFORMAT </w:instrText>
            </w:r>
            <w:r w:rsidR="004E5698" w:rsidRPr="008703CD">
              <w:fldChar w:fldCharType="separate"/>
            </w:r>
            <w:sdt>
              <w:sdtPr>
                <w:alias w:val="Hot Button 04"/>
                <w:tag w:val="hotButton04"/>
                <w:id w:val="-1640260527"/>
                <w:placeholder>
                  <w:docPart w:val="8F82583664144D6B9828E21072377D69"/>
                </w:placeholder>
                <w:showingPlcHdr/>
                <w:text/>
              </w:sdtPr>
              <w:sdtEndPr/>
              <w:sdtContent>
                <w:r w:rsidR="004A393B" w:rsidRPr="004A393B">
                  <w:rPr>
                    <w:rStyle w:val="ContentControlPlaceholder"/>
                    <w:rFonts w:ascii="Calibri" w:hAnsi="Calibri" w:cstheme="minorBidi"/>
                    <w:color w:val="C0C0C0"/>
                    <w:sz w:val="32"/>
                    <w:szCs w:val="22"/>
                  </w:rPr>
                  <w:t>Hot button 4</w:t>
                </w:r>
              </w:sdtContent>
            </w:sdt>
            <w:r w:rsidR="004E5698" w:rsidRPr="008703CD">
              <w:fldChar w:fldCharType="end"/>
            </w:r>
          </w:p>
          <w:p w14:paraId="0F5ECCEC" w14:textId="77777777" w:rsidR="005F7341" w:rsidRPr="008703CD" w:rsidRDefault="005F7341" w:rsidP="008703CD">
            <w:pPr>
              <w:pStyle w:val="MockupText"/>
            </w:pPr>
            <w:r w:rsidRPr="008703CD">
              <w:t xml:space="preserve">Hot Button 5: </w:t>
            </w:r>
            <w:r w:rsidR="004E5698" w:rsidRPr="008703CD">
              <w:fldChar w:fldCharType="begin"/>
            </w:r>
            <w:r w:rsidR="004E5698" w:rsidRPr="008703CD">
              <w:instrText xml:space="preserve"> REF hotButton05 \h </w:instrText>
            </w:r>
            <w:r w:rsidR="008703CD">
              <w:instrText xml:space="preserve"> \* MERGEFORMAT </w:instrText>
            </w:r>
            <w:r w:rsidR="004E5698" w:rsidRPr="008703CD">
              <w:fldChar w:fldCharType="separate"/>
            </w:r>
            <w:sdt>
              <w:sdtPr>
                <w:alias w:val="Hot Button 05"/>
                <w:tag w:val="hotButton05"/>
                <w:id w:val="1605310853"/>
                <w:placeholder>
                  <w:docPart w:val="87F2C64FDC0947EEA0AA12217D3AB092"/>
                </w:placeholder>
                <w:showingPlcHdr/>
                <w:text/>
              </w:sdtPr>
              <w:sdtEndPr/>
              <w:sdtContent>
                <w:r w:rsidR="004A393B" w:rsidRPr="004A393B">
                  <w:rPr>
                    <w:rStyle w:val="ContentControlPlaceholder"/>
                    <w:rFonts w:ascii="Calibri" w:hAnsi="Calibri" w:cstheme="minorBidi"/>
                    <w:color w:val="C0C0C0"/>
                    <w:sz w:val="32"/>
                    <w:szCs w:val="22"/>
                  </w:rPr>
                  <w:t>Hot button 5</w:t>
                </w:r>
              </w:sdtContent>
            </w:sdt>
            <w:r w:rsidR="004E5698" w:rsidRPr="008703CD">
              <w:fldChar w:fldCharType="end"/>
            </w:r>
          </w:p>
          <w:p w14:paraId="42E8286A" w14:textId="77777777" w:rsidR="00A8136B" w:rsidRPr="008703CD" w:rsidRDefault="00A8136B" w:rsidP="008703CD">
            <w:pPr>
              <w:pStyle w:val="MockupText"/>
            </w:pPr>
            <w:r w:rsidRPr="008703CD">
              <w:t xml:space="preserve">Hot Button </w:t>
            </w:r>
            <w:r w:rsidR="005F7341" w:rsidRPr="008703CD">
              <w:t>6</w:t>
            </w:r>
            <w:r w:rsidRPr="008703CD">
              <w:t xml:space="preserve">: </w:t>
            </w:r>
            <w:r w:rsidR="004E5698" w:rsidRPr="008703CD">
              <w:fldChar w:fldCharType="begin"/>
            </w:r>
            <w:r w:rsidR="004E5698" w:rsidRPr="008703CD">
              <w:instrText xml:space="preserve"> REF hotButton06 \h </w:instrText>
            </w:r>
            <w:r w:rsidR="008703CD">
              <w:instrText xml:space="preserve"> \* MERGEFORMAT </w:instrText>
            </w:r>
            <w:r w:rsidR="004E5698" w:rsidRPr="008703CD">
              <w:fldChar w:fldCharType="separate"/>
            </w:r>
            <w:sdt>
              <w:sdtPr>
                <w:alias w:val="Hot Button 06"/>
                <w:tag w:val="hotButton06"/>
                <w:id w:val="-1550844035"/>
                <w:placeholder>
                  <w:docPart w:val="A574D59209484D85AD92666CCD26AFAE"/>
                </w:placeholder>
                <w:showingPlcHdr/>
                <w:text/>
              </w:sdtPr>
              <w:sdtEndPr/>
              <w:sdtContent>
                <w:r w:rsidR="004A393B" w:rsidRPr="004A393B">
                  <w:rPr>
                    <w:rStyle w:val="ContentControlPlaceholder"/>
                    <w:rFonts w:ascii="Calibri" w:hAnsi="Calibri" w:cstheme="minorBidi"/>
                    <w:color w:val="C0C0C0"/>
                    <w:sz w:val="32"/>
                    <w:szCs w:val="22"/>
                  </w:rPr>
                  <w:t>Hot button 6</w:t>
                </w:r>
              </w:sdtContent>
            </w:sdt>
            <w:r w:rsidR="004E5698" w:rsidRPr="008703CD">
              <w:fldChar w:fldCharType="end"/>
            </w:r>
          </w:p>
        </w:tc>
      </w:tr>
    </w:tbl>
    <w:p w14:paraId="007640AF" w14:textId="7427FAA3" w:rsidR="005C6D5C" w:rsidRDefault="005C6D5C" w:rsidP="00430EB3">
      <w:pPr>
        <w:pStyle w:val="MockupText"/>
        <w:jc w:val="left"/>
        <w:sectPr w:rsidR="005C6D5C">
          <w:headerReference w:type="even" r:id="rId15"/>
          <w:headerReference w:type="default" r:id="rId16"/>
          <w:pgSz w:w="12240" w:h="15840" w:code="1"/>
          <w:pgMar w:top="1440" w:right="1080" w:bottom="1080" w:left="1080" w:header="547" w:footer="525" w:gutter="0"/>
          <w:cols w:space="720"/>
          <w:formProt w:val="0"/>
          <w:docGrid w:linePitch="360"/>
        </w:sect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A8136B" w:rsidRPr="00D02C9A" w14:paraId="1919541A" w14:textId="77777777">
        <w:trPr>
          <w:cantSplit/>
          <w:trHeight w:hRule="exact" w:val="720"/>
          <w:jc w:val="center"/>
        </w:trPr>
        <w:tc>
          <w:tcPr>
            <w:tcW w:w="2520" w:type="dxa"/>
            <w:vMerge w:val="restart"/>
            <w:vAlign w:val="center"/>
          </w:tcPr>
          <w:p w14:paraId="539C1A2B" w14:textId="77777777" w:rsidR="00A8136B" w:rsidRPr="00D02C9A" w:rsidRDefault="00A8136B" w:rsidP="00D02C9A">
            <w:pPr>
              <w:pStyle w:val="MockupText"/>
            </w:pPr>
            <w:r w:rsidRPr="00D02C9A">
              <w:lastRenderedPageBreak/>
              <w:t>Callouts</w:t>
            </w:r>
          </w:p>
        </w:tc>
        <w:tc>
          <w:tcPr>
            <w:tcW w:w="7560" w:type="dxa"/>
            <w:vAlign w:val="center"/>
          </w:tcPr>
          <w:p w14:paraId="26A4BDFD" w14:textId="77777777" w:rsidR="00A8136B" w:rsidRPr="008703CD" w:rsidRDefault="004E5698" w:rsidP="008703CD">
            <w:pPr>
              <w:pStyle w:val="MockupText"/>
            </w:pPr>
            <w:r w:rsidRPr="008703CD">
              <w:fldChar w:fldCharType="begin"/>
            </w:r>
            <w:r w:rsidRPr="008703CD">
              <w:instrText xml:space="preserve"> REF hotButton01 \h </w:instrText>
            </w:r>
            <w:r w:rsidR="008703CD">
              <w:instrText xml:space="preserve"> \* MERGEFORMAT </w:instrText>
            </w:r>
            <w:r w:rsidRPr="008703CD">
              <w:fldChar w:fldCharType="separate"/>
            </w:r>
            <w:sdt>
              <w:sdtPr>
                <w:alias w:val="Hot Button 01"/>
                <w:tag w:val="hotButton01"/>
                <w:id w:val="1923983772"/>
                <w:placeholder>
                  <w:docPart w:val="6DBB68D6D1464A129A5EF543E82C106E"/>
                </w:placeholder>
                <w:showingPlcHdr/>
                <w:text/>
              </w:sdtPr>
              <w:sdtEndPr/>
              <w:sdtContent>
                <w:r w:rsidR="004A393B" w:rsidRPr="004A393B">
                  <w:rPr>
                    <w:rStyle w:val="ContentControlPlaceholder"/>
                    <w:rFonts w:ascii="Calibri" w:hAnsi="Calibri" w:cstheme="minorBidi"/>
                    <w:color w:val="C0C0C0"/>
                    <w:sz w:val="32"/>
                    <w:szCs w:val="22"/>
                  </w:rPr>
                  <w:t>Hot button 1</w:t>
                </w:r>
              </w:sdtContent>
            </w:sdt>
            <w:r w:rsidRPr="008703CD">
              <w:fldChar w:fldCharType="end"/>
            </w:r>
          </w:p>
        </w:tc>
      </w:tr>
      <w:tr w:rsidR="00A8136B" w:rsidRPr="00D02C9A" w14:paraId="6DBC6DA8" w14:textId="77777777">
        <w:trPr>
          <w:cantSplit/>
          <w:trHeight w:hRule="exact" w:val="5040"/>
          <w:jc w:val="center"/>
        </w:trPr>
        <w:tc>
          <w:tcPr>
            <w:tcW w:w="2520" w:type="dxa"/>
            <w:vMerge/>
            <w:vAlign w:val="center"/>
          </w:tcPr>
          <w:p w14:paraId="7BBC1DF7" w14:textId="77777777" w:rsidR="00A8136B" w:rsidRPr="00D02C9A" w:rsidRDefault="00A8136B" w:rsidP="00D02C9A">
            <w:pPr>
              <w:pStyle w:val="MockupText"/>
            </w:pPr>
          </w:p>
        </w:tc>
        <w:tc>
          <w:tcPr>
            <w:tcW w:w="7560" w:type="dxa"/>
            <w:vAlign w:val="center"/>
          </w:tcPr>
          <w:p w14:paraId="7AD69998" w14:textId="77777777" w:rsidR="004E5698" w:rsidRPr="008703CD" w:rsidRDefault="004E5698" w:rsidP="008703CD">
            <w:pPr>
              <w:pStyle w:val="MockupText"/>
            </w:pPr>
            <w:r w:rsidRPr="008703CD">
              <w:fldChar w:fldCharType="begin"/>
            </w:r>
            <w:r w:rsidRPr="008703CD">
              <w:instrText xml:space="preserve"> REF hotButton1Solution \h </w:instrText>
            </w:r>
            <w:r w:rsidR="008703CD">
              <w:instrText xml:space="preserve"> \* MERGEFORMAT </w:instrText>
            </w:r>
            <w:r w:rsidRPr="008703CD">
              <w:fldChar w:fldCharType="separate"/>
            </w:r>
            <w:sdt>
              <w:sdtPr>
                <w:alias w:val="Hot Button 1 Solution"/>
                <w:tag w:val="hotButton1Solution"/>
                <w:id w:val="797876471"/>
                <w:placeholder>
                  <w:docPart w:val="8FD074829F764F9E886247C64700D5B5"/>
                </w:placeholder>
                <w:showingPlcHdr/>
                <w:text/>
              </w:sdtPr>
              <w:sdtEndPr/>
              <w:sdtContent>
                <w:r w:rsidR="004A393B" w:rsidRPr="004A393B">
                  <w:rPr>
                    <w:rStyle w:val="ContentControlPlaceholder"/>
                    <w:rFonts w:ascii="Calibri" w:hAnsi="Calibri" w:cstheme="minorBidi"/>
                    <w:color w:val="C0C0C0"/>
                    <w:sz w:val="32"/>
                    <w:szCs w:val="22"/>
                  </w:rPr>
                  <w:t>Hot Button 1 – Solution</w:t>
                </w:r>
              </w:sdtContent>
            </w:sdt>
            <w:r w:rsidRPr="008703CD">
              <w:fldChar w:fldCharType="end"/>
            </w:r>
          </w:p>
          <w:p w14:paraId="15CF48A5" w14:textId="77777777" w:rsidR="004E5698" w:rsidRPr="008703CD" w:rsidRDefault="004E5698" w:rsidP="008703CD">
            <w:pPr>
              <w:pStyle w:val="MockupText"/>
            </w:pPr>
          </w:p>
          <w:p w14:paraId="4C228F1F" w14:textId="77777777" w:rsidR="004E5698" w:rsidRPr="008703CD" w:rsidRDefault="004E5698" w:rsidP="008703CD">
            <w:pPr>
              <w:pStyle w:val="MockupText"/>
            </w:pPr>
            <w:r w:rsidRPr="008703CD">
              <w:fldChar w:fldCharType="begin"/>
            </w:r>
            <w:r w:rsidRPr="008703CD">
              <w:instrText xml:space="preserve"> REF hotButton1Benefit \h </w:instrText>
            </w:r>
            <w:r w:rsidR="008703CD">
              <w:instrText xml:space="preserve"> \* MERGEFORMAT </w:instrText>
            </w:r>
            <w:r w:rsidRPr="008703CD">
              <w:fldChar w:fldCharType="separate"/>
            </w:r>
            <w:sdt>
              <w:sdtPr>
                <w:alias w:val="Hot Button 1 Benefit"/>
                <w:tag w:val="hotButton1Benefit"/>
                <w:id w:val="434112071"/>
                <w:placeholder>
                  <w:docPart w:val="68CF581D71C54B8B90D5B33B84EB346C"/>
                </w:placeholder>
                <w:showingPlcHdr/>
                <w:text/>
              </w:sdtPr>
              <w:sdtEndPr/>
              <w:sdtContent>
                <w:r w:rsidR="004A393B" w:rsidRPr="004A393B">
                  <w:rPr>
                    <w:rStyle w:val="ContentControlPlaceholder"/>
                    <w:rFonts w:ascii="Calibri" w:hAnsi="Calibri" w:cstheme="minorBidi"/>
                    <w:color w:val="C0C0C0"/>
                    <w:sz w:val="32"/>
                    <w:szCs w:val="22"/>
                  </w:rPr>
                  <w:t>Hot Button 1 – Benefit</w:t>
                </w:r>
              </w:sdtContent>
            </w:sdt>
            <w:r w:rsidRPr="008703CD">
              <w:fldChar w:fldCharType="end"/>
            </w:r>
          </w:p>
          <w:p w14:paraId="64D98668" w14:textId="77777777" w:rsidR="004E5698" w:rsidRPr="008703CD" w:rsidRDefault="004E5698" w:rsidP="008703CD">
            <w:pPr>
              <w:pStyle w:val="MockupText"/>
            </w:pPr>
          </w:p>
          <w:p w14:paraId="08061E13" w14:textId="77777777" w:rsidR="00A8136B" w:rsidRPr="008703CD" w:rsidRDefault="004E5698" w:rsidP="008703CD">
            <w:pPr>
              <w:pStyle w:val="MockupText"/>
            </w:pPr>
            <w:r w:rsidRPr="008703CD">
              <w:fldChar w:fldCharType="begin"/>
            </w:r>
            <w:r w:rsidRPr="008703CD">
              <w:instrText xml:space="preserve"> REF hotButton1Proof \h </w:instrText>
            </w:r>
            <w:r w:rsidR="008703CD">
              <w:instrText xml:space="preserve"> \* MERGEFORMAT </w:instrText>
            </w:r>
            <w:r w:rsidRPr="008703CD">
              <w:fldChar w:fldCharType="separate"/>
            </w:r>
            <w:sdt>
              <w:sdtPr>
                <w:alias w:val="Hot Button 1 Proof"/>
                <w:tag w:val="hotButton1Proof"/>
                <w:id w:val="831725414"/>
                <w:placeholder>
                  <w:docPart w:val="DA384C37319C4F3E903A77FCC85A4A38"/>
                </w:placeholder>
                <w:showingPlcHdr/>
                <w:text/>
              </w:sdtPr>
              <w:sdtEndPr/>
              <w:sdtContent>
                <w:r w:rsidR="004A393B" w:rsidRPr="004A393B">
                  <w:rPr>
                    <w:rStyle w:val="ContentControlPlaceholder"/>
                    <w:rFonts w:ascii="Calibri" w:hAnsi="Calibri" w:cstheme="minorBidi"/>
                    <w:color w:val="C0C0C0"/>
                    <w:sz w:val="32"/>
                    <w:szCs w:val="22"/>
                  </w:rPr>
                  <w:t>Hot Button 1 – Proof</w:t>
                </w:r>
              </w:sdtContent>
            </w:sdt>
            <w:r w:rsidRPr="008703CD">
              <w:fldChar w:fldCharType="end"/>
            </w:r>
          </w:p>
        </w:tc>
      </w:tr>
      <w:tr w:rsidR="00A8136B" w:rsidRPr="00D02C9A" w14:paraId="582757CB" w14:textId="77777777">
        <w:trPr>
          <w:cantSplit/>
          <w:trHeight w:hRule="exact" w:val="6480"/>
          <w:jc w:val="center"/>
        </w:trPr>
        <w:tc>
          <w:tcPr>
            <w:tcW w:w="2520" w:type="dxa"/>
            <w:vMerge/>
            <w:vAlign w:val="center"/>
          </w:tcPr>
          <w:p w14:paraId="70C7AD0E" w14:textId="77777777" w:rsidR="00A8136B" w:rsidRPr="00D02C9A" w:rsidRDefault="00A8136B" w:rsidP="00D02C9A">
            <w:pPr>
              <w:pStyle w:val="MockupText"/>
            </w:pPr>
          </w:p>
        </w:tc>
        <w:tc>
          <w:tcPr>
            <w:tcW w:w="7560" w:type="dxa"/>
            <w:vAlign w:val="center"/>
          </w:tcPr>
          <w:p w14:paraId="3746E8FF" w14:textId="77777777" w:rsidR="00A8136B" w:rsidRPr="008703CD" w:rsidRDefault="004E5698" w:rsidP="008703CD">
            <w:pPr>
              <w:pStyle w:val="MockupText"/>
            </w:pPr>
            <w:r w:rsidRPr="008703CD">
              <w:fldChar w:fldCharType="begin"/>
            </w:r>
            <w:r w:rsidRPr="008703CD">
              <w:instrText xml:space="preserve"> REF hotButton1Visual \h </w:instrText>
            </w:r>
            <w:r w:rsidR="008703CD">
              <w:instrText xml:space="preserve"> \* MERGEFORMAT </w:instrText>
            </w:r>
            <w:r w:rsidRPr="008703CD">
              <w:fldChar w:fldCharType="separate"/>
            </w:r>
            <w:sdt>
              <w:sdtPr>
                <w:alias w:val="Hot Button 1 Visual"/>
                <w:tag w:val="hotButton1Visual"/>
                <w:id w:val="-169645138"/>
                <w:showingPlcHdr/>
                <w:picture/>
              </w:sdtPr>
              <w:sdtEndPr/>
              <w:sdtContent>
                <w:r w:rsidR="004A393B">
                  <w:rPr>
                    <w:noProof/>
                  </w:rPr>
                  <w:drawing>
                    <wp:inline distT="0" distB="0" distL="0" distR="0" wp14:anchorId="7EEBDB1E" wp14:editId="3942033D">
                      <wp:extent cx="1905000" cy="19050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366562AB" w14:textId="77777777" w:rsidR="004E5698" w:rsidRPr="008703CD" w:rsidRDefault="004E5698" w:rsidP="008703CD">
            <w:pPr>
              <w:pStyle w:val="MockupText"/>
            </w:pPr>
          </w:p>
          <w:p w14:paraId="6A870067" w14:textId="77777777" w:rsidR="00A8136B" w:rsidRPr="008703CD" w:rsidRDefault="00A8136B" w:rsidP="008703CD">
            <w:pPr>
              <w:pStyle w:val="MockupText"/>
            </w:pPr>
            <w:r w:rsidRPr="008703CD">
              <w:t>Action Caption:</w:t>
            </w:r>
          </w:p>
        </w:tc>
      </w:tr>
    </w:tbl>
    <w:p w14:paraId="785FE18E" w14:textId="77777777" w:rsidR="00BA084B" w:rsidRDefault="00BA084B" w:rsidP="00D02C9A">
      <w:pPr>
        <w:pStyle w:val="MockupText"/>
      </w:pPr>
    </w:p>
    <w:p w14:paraId="115D0A7C" w14:textId="77777777" w:rsidR="00BA084B" w:rsidRDefault="00BA084B" w:rsidP="00D02C9A">
      <w:pPr>
        <w:pStyle w:val="MockupText"/>
      </w:pPr>
      <w:r>
        <w:br w:type="page"/>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5F7341" w:rsidRPr="00D02C9A" w14:paraId="2C285CD9" w14:textId="77777777" w:rsidTr="00B927F1">
        <w:trPr>
          <w:cantSplit/>
          <w:trHeight w:hRule="exact" w:val="720"/>
          <w:jc w:val="center"/>
        </w:trPr>
        <w:tc>
          <w:tcPr>
            <w:tcW w:w="2520" w:type="dxa"/>
            <w:vMerge w:val="restart"/>
            <w:vAlign w:val="center"/>
          </w:tcPr>
          <w:p w14:paraId="3968014D" w14:textId="77777777" w:rsidR="005F7341" w:rsidRPr="00D02C9A" w:rsidRDefault="005F7341" w:rsidP="00D02C9A">
            <w:pPr>
              <w:pStyle w:val="MockupText"/>
            </w:pPr>
            <w:r w:rsidRPr="00D02C9A">
              <w:lastRenderedPageBreak/>
              <w:t>Callouts</w:t>
            </w:r>
          </w:p>
        </w:tc>
        <w:tc>
          <w:tcPr>
            <w:tcW w:w="7560" w:type="dxa"/>
            <w:vAlign w:val="center"/>
          </w:tcPr>
          <w:p w14:paraId="6606C109" w14:textId="77777777" w:rsidR="005F7341" w:rsidRPr="008703CD" w:rsidRDefault="004E5698" w:rsidP="008703CD">
            <w:pPr>
              <w:pStyle w:val="MockupText"/>
            </w:pPr>
            <w:r w:rsidRPr="008703CD">
              <w:fldChar w:fldCharType="begin"/>
            </w:r>
            <w:r w:rsidRPr="008703CD">
              <w:instrText xml:space="preserve"> REF hotButton02 \h </w:instrText>
            </w:r>
            <w:r w:rsidR="008703CD">
              <w:instrText xml:space="preserve"> \* MERGEFORMAT </w:instrText>
            </w:r>
            <w:r w:rsidRPr="008703CD">
              <w:fldChar w:fldCharType="separate"/>
            </w:r>
            <w:sdt>
              <w:sdtPr>
                <w:alias w:val="Hot Button 02"/>
                <w:tag w:val="hotButton02"/>
                <w:id w:val="-824046391"/>
                <w:placeholder>
                  <w:docPart w:val="4391AF5AB7064119BE5ECD44EA772964"/>
                </w:placeholder>
                <w:showingPlcHdr/>
                <w:text/>
              </w:sdtPr>
              <w:sdtEndPr/>
              <w:sdtContent>
                <w:r w:rsidR="004A393B" w:rsidRPr="004A393B">
                  <w:rPr>
                    <w:rStyle w:val="ContentControlPlaceholder"/>
                    <w:rFonts w:ascii="Calibri" w:hAnsi="Calibri" w:cstheme="minorBidi"/>
                    <w:color w:val="C0C0C0"/>
                    <w:sz w:val="32"/>
                    <w:szCs w:val="22"/>
                  </w:rPr>
                  <w:t>Hot button 2</w:t>
                </w:r>
              </w:sdtContent>
            </w:sdt>
            <w:r w:rsidRPr="008703CD">
              <w:fldChar w:fldCharType="end"/>
            </w:r>
          </w:p>
        </w:tc>
      </w:tr>
      <w:tr w:rsidR="005F7341" w:rsidRPr="00D02C9A" w14:paraId="4C6038B4" w14:textId="77777777" w:rsidTr="00B927F1">
        <w:trPr>
          <w:cantSplit/>
          <w:trHeight w:hRule="exact" w:val="5040"/>
          <w:jc w:val="center"/>
        </w:trPr>
        <w:tc>
          <w:tcPr>
            <w:tcW w:w="2520" w:type="dxa"/>
            <w:vMerge/>
            <w:vAlign w:val="center"/>
          </w:tcPr>
          <w:p w14:paraId="237EBDDC" w14:textId="77777777" w:rsidR="005F7341" w:rsidRPr="00D02C9A" w:rsidRDefault="005F7341" w:rsidP="00D02C9A">
            <w:pPr>
              <w:pStyle w:val="MockupText"/>
            </w:pPr>
          </w:p>
        </w:tc>
        <w:tc>
          <w:tcPr>
            <w:tcW w:w="7560" w:type="dxa"/>
            <w:vAlign w:val="center"/>
          </w:tcPr>
          <w:p w14:paraId="50467045" w14:textId="77777777" w:rsidR="004E5698" w:rsidRPr="008703CD" w:rsidRDefault="004E5698" w:rsidP="008703CD">
            <w:pPr>
              <w:pStyle w:val="MockupText"/>
            </w:pPr>
            <w:r w:rsidRPr="008703CD">
              <w:fldChar w:fldCharType="begin"/>
            </w:r>
            <w:r w:rsidRPr="008703CD">
              <w:instrText xml:space="preserve"> REF hotButton2Solution \h </w:instrText>
            </w:r>
            <w:r w:rsidR="008703CD">
              <w:instrText xml:space="preserve"> \* MERGEFORMAT </w:instrText>
            </w:r>
            <w:r w:rsidRPr="008703CD">
              <w:fldChar w:fldCharType="separate"/>
            </w:r>
            <w:sdt>
              <w:sdtPr>
                <w:alias w:val="Hot Button 2 Solution"/>
                <w:tag w:val="hotButton2Solution"/>
                <w:id w:val="701601620"/>
                <w:placeholder>
                  <w:docPart w:val="A739106D458842CF996F44C0A6178C4D"/>
                </w:placeholder>
                <w:showingPlcHdr/>
                <w:text/>
              </w:sdtPr>
              <w:sdtEndPr/>
              <w:sdtContent>
                <w:r w:rsidR="004A393B" w:rsidRPr="004A393B">
                  <w:rPr>
                    <w:rStyle w:val="ContentControlPlaceholder"/>
                    <w:rFonts w:ascii="Calibri" w:hAnsi="Calibri" w:cstheme="minorBidi"/>
                    <w:color w:val="C0C0C0"/>
                    <w:sz w:val="32"/>
                    <w:szCs w:val="22"/>
                  </w:rPr>
                  <w:t>Hot Button 2 – Solution</w:t>
                </w:r>
              </w:sdtContent>
            </w:sdt>
            <w:r w:rsidRPr="008703CD">
              <w:fldChar w:fldCharType="end"/>
            </w:r>
          </w:p>
          <w:p w14:paraId="394DEE9E" w14:textId="77777777" w:rsidR="004E5698" w:rsidRPr="008703CD" w:rsidRDefault="004E5698" w:rsidP="008703CD">
            <w:pPr>
              <w:pStyle w:val="MockupText"/>
            </w:pPr>
          </w:p>
          <w:p w14:paraId="7DC7FE48" w14:textId="77777777" w:rsidR="004E5698" w:rsidRPr="008703CD" w:rsidRDefault="004E5698" w:rsidP="008703CD">
            <w:pPr>
              <w:pStyle w:val="MockupText"/>
            </w:pPr>
            <w:r w:rsidRPr="008703CD">
              <w:fldChar w:fldCharType="begin"/>
            </w:r>
            <w:r w:rsidRPr="008703CD">
              <w:instrText xml:space="preserve"> REF hotButton2Benefit \h </w:instrText>
            </w:r>
            <w:r w:rsidR="008703CD">
              <w:instrText xml:space="preserve"> \* MERGEFORMAT </w:instrText>
            </w:r>
            <w:r w:rsidRPr="008703CD">
              <w:fldChar w:fldCharType="separate"/>
            </w:r>
            <w:sdt>
              <w:sdtPr>
                <w:alias w:val="Hot Button 2 Benefit"/>
                <w:tag w:val="hotButton2Benefit"/>
                <w:id w:val="-1261673642"/>
                <w:placeholder>
                  <w:docPart w:val="69EF2DEDBEC2435BBE94952D79341EB2"/>
                </w:placeholder>
                <w:showingPlcHdr/>
                <w:text/>
              </w:sdtPr>
              <w:sdtEndPr/>
              <w:sdtContent>
                <w:r w:rsidR="004A393B" w:rsidRPr="004A393B">
                  <w:rPr>
                    <w:rStyle w:val="ContentControlPlaceholder"/>
                    <w:rFonts w:ascii="Calibri" w:hAnsi="Calibri" w:cstheme="minorBidi"/>
                    <w:color w:val="C0C0C0"/>
                    <w:sz w:val="32"/>
                    <w:szCs w:val="22"/>
                  </w:rPr>
                  <w:t>Hot Button 2 – Benefit</w:t>
                </w:r>
              </w:sdtContent>
            </w:sdt>
            <w:r w:rsidRPr="008703CD">
              <w:fldChar w:fldCharType="end"/>
            </w:r>
          </w:p>
          <w:p w14:paraId="7C731D05" w14:textId="77777777" w:rsidR="004E5698" w:rsidRPr="008703CD" w:rsidRDefault="004E5698" w:rsidP="008703CD">
            <w:pPr>
              <w:pStyle w:val="MockupText"/>
            </w:pPr>
          </w:p>
          <w:p w14:paraId="672D353C" w14:textId="77777777" w:rsidR="005F7341" w:rsidRPr="008703CD" w:rsidRDefault="004E5698" w:rsidP="008703CD">
            <w:pPr>
              <w:pStyle w:val="MockupText"/>
            </w:pPr>
            <w:r w:rsidRPr="008703CD">
              <w:fldChar w:fldCharType="begin"/>
            </w:r>
            <w:r w:rsidRPr="008703CD">
              <w:instrText xml:space="preserve"> REF hotButton2Proof \h </w:instrText>
            </w:r>
            <w:r w:rsidR="008703CD">
              <w:instrText xml:space="preserve"> \* MERGEFORMAT </w:instrText>
            </w:r>
            <w:r w:rsidRPr="008703CD">
              <w:fldChar w:fldCharType="separate"/>
            </w:r>
            <w:sdt>
              <w:sdtPr>
                <w:alias w:val="Hot Button 2 Proof"/>
                <w:tag w:val="hotButton2Proof"/>
                <w:id w:val="-775100078"/>
                <w:placeholder>
                  <w:docPart w:val="B3126BDC2EF74F049018C279808015AC"/>
                </w:placeholder>
                <w:showingPlcHdr/>
                <w:text/>
              </w:sdtPr>
              <w:sdtEndPr/>
              <w:sdtContent>
                <w:r w:rsidR="004A393B" w:rsidRPr="004A393B">
                  <w:rPr>
                    <w:rStyle w:val="ContentControlPlaceholder"/>
                    <w:rFonts w:ascii="Calibri" w:hAnsi="Calibri" w:cstheme="minorBidi"/>
                    <w:color w:val="C0C0C0"/>
                    <w:sz w:val="32"/>
                    <w:szCs w:val="22"/>
                  </w:rPr>
                  <w:t>Hot Button 2 – Proof</w:t>
                </w:r>
              </w:sdtContent>
            </w:sdt>
            <w:r w:rsidRPr="008703CD">
              <w:fldChar w:fldCharType="end"/>
            </w:r>
          </w:p>
        </w:tc>
      </w:tr>
      <w:tr w:rsidR="00DD2D88" w:rsidRPr="00D02C9A" w14:paraId="512C53DD" w14:textId="77777777" w:rsidTr="00B927F1">
        <w:trPr>
          <w:cantSplit/>
          <w:trHeight w:hRule="exact" w:val="6480"/>
          <w:jc w:val="center"/>
        </w:trPr>
        <w:tc>
          <w:tcPr>
            <w:tcW w:w="2520" w:type="dxa"/>
            <w:vMerge/>
            <w:vAlign w:val="center"/>
          </w:tcPr>
          <w:p w14:paraId="226C3F8A" w14:textId="77777777" w:rsidR="00DD2D88" w:rsidRPr="00D02C9A" w:rsidRDefault="00DD2D88" w:rsidP="00D02C9A">
            <w:pPr>
              <w:pStyle w:val="MockupText"/>
            </w:pPr>
          </w:p>
        </w:tc>
        <w:tc>
          <w:tcPr>
            <w:tcW w:w="7560" w:type="dxa"/>
            <w:vAlign w:val="center"/>
          </w:tcPr>
          <w:p w14:paraId="2DCE450F" w14:textId="77777777" w:rsidR="00DD2D88" w:rsidRPr="008703CD" w:rsidRDefault="004E5698" w:rsidP="008703CD">
            <w:pPr>
              <w:pStyle w:val="MockupText"/>
            </w:pPr>
            <w:r w:rsidRPr="008703CD">
              <w:fldChar w:fldCharType="begin"/>
            </w:r>
            <w:r w:rsidRPr="008703CD">
              <w:instrText xml:space="preserve"> REF hotButton2Visual \h </w:instrText>
            </w:r>
            <w:r w:rsidR="008703CD">
              <w:instrText xml:space="preserve"> \* MERGEFORMAT </w:instrText>
            </w:r>
            <w:r w:rsidRPr="008703CD">
              <w:fldChar w:fldCharType="separate"/>
            </w:r>
            <w:sdt>
              <w:sdtPr>
                <w:alias w:val="Hot Button 2 Visual"/>
                <w:tag w:val="hotButton2Visual"/>
                <w:id w:val="-244271675"/>
                <w:showingPlcHdr/>
                <w:picture/>
              </w:sdtPr>
              <w:sdtEndPr/>
              <w:sdtContent>
                <w:r w:rsidR="004A393B">
                  <w:rPr>
                    <w:noProof/>
                  </w:rPr>
                  <w:drawing>
                    <wp:inline distT="0" distB="0" distL="0" distR="0" wp14:anchorId="34830005" wp14:editId="20A496E3">
                      <wp:extent cx="1905000" cy="190500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5D3C2591" w14:textId="77777777" w:rsidR="00A42BC1" w:rsidRPr="008703CD" w:rsidRDefault="00A42BC1" w:rsidP="008703CD">
            <w:pPr>
              <w:pStyle w:val="MockupText"/>
            </w:pPr>
          </w:p>
          <w:p w14:paraId="677A12B3" w14:textId="77777777" w:rsidR="00DD2D88" w:rsidRPr="008703CD" w:rsidRDefault="00A42BC1" w:rsidP="008703CD">
            <w:pPr>
              <w:pStyle w:val="MockupText"/>
            </w:pPr>
            <w:r w:rsidRPr="008703CD">
              <w:t xml:space="preserve">Action </w:t>
            </w:r>
            <w:r w:rsidR="00DD2D88" w:rsidRPr="008703CD">
              <w:t>Caption:</w:t>
            </w:r>
          </w:p>
        </w:tc>
      </w:tr>
    </w:tbl>
    <w:p w14:paraId="2C9A2246" w14:textId="77777777" w:rsidR="00BA084B" w:rsidRDefault="00BA084B" w:rsidP="00D02C9A">
      <w:pPr>
        <w:pStyle w:val="MockupText"/>
      </w:pPr>
    </w:p>
    <w:p w14:paraId="30219ADE" w14:textId="77777777" w:rsidR="00BA084B" w:rsidRDefault="00BA084B" w:rsidP="00D02C9A">
      <w:pPr>
        <w:pStyle w:val="MockupText"/>
      </w:pPr>
      <w:r>
        <w:br w:type="page"/>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5F7341" w14:paraId="1710ED53" w14:textId="77777777" w:rsidTr="00B927F1">
        <w:trPr>
          <w:cantSplit/>
          <w:trHeight w:hRule="exact" w:val="720"/>
          <w:jc w:val="center"/>
        </w:trPr>
        <w:tc>
          <w:tcPr>
            <w:tcW w:w="2520" w:type="dxa"/>
            <w:vMerge w:val="restart"/>
            <w:vAlign w:val="center"/>
          </w:tcPr>
          <w:p w14:paraId="143EFC69" w14:textId="77777777" w:rsidR="005F7341" w:rsidRPr="004906AA" w:rsidRDefault="005F7341" w:rsidP="00D02C9A">
            <w:pPr>
              <w:pStyle w:val="MockupText"/>
            </w:pPr>
            <w:r w:rsidRPr="004906AA">
              <w:lastRenderedPageBreak/>
              <w:t>Callouts</w:t>
            </w:r>
          </w:p>
        </w:tc>
        <w:tc>
          <w:tcPr>
            <w:tcW w:w="7560" w:type="dxa"/>
            <w:vAlign w:val="center"/>
          </w:tcPr>
          <w:p w14:paraId="4F65FFBE" w14:textId="77777777" w:rsidR="005F7341" w:rsidRPr="008703CD" w:rsidRDefault="004E5698" w:rsidP="008703CD">
            <w:pPr>
              <w:pStyle w:val="MockupText"/>
            </w:pPr>
            <w:r w:rsidRPr="008703CD">
              <w:fldChar w:fldCharType="begin"/>
            </w:r>
            <w:r w:rsidRPr="008703CD">
              <w:instrText xml:space="preserve"> REF hotButton03 \h </w:instrText>
            </w:r>
            <w:r w:rsidR="008703CD">
              <w:instrText xml:space="preserve"> \* MERGEFORMAT </w:instrText>
            </w:r>
            <w:r w:rsidRPr="008703CD">
              <w:fldChar w:fldCharType="separate"/>
            </w:r>
            <w:sdt>
              <w:sdtPr>
                <w:alias w:val="Hot Button 03"/>
                <w:tag w:val="hotButton03"/>
                <w:id w:val="1781611053"/>
                <w:placeholder>
                  <w:docPart w:val="1F5122477D204C30A41D545F07A22EB1"/>
                </w:placeholder>
                <w:showingPlcHdr/>
                <w:text/>
              </w:sdtPr>
              <w:sdtEndPr/>
              <w:sdtContent>
                <w:r w:rsidR="004A393B" w:rsidRPr="004A393B">
                  <w:rPr>
                    <w:rStyle w:val="ContentControlPlaceholder"/>
                    <w:rFonts w:ascii="Calibri" w:hAnsi="Calibri" w:cstheme="minorBidi"/>
                    <w:color w:val="C0C0C0"/>
                    <w:sz w:val="32"/>
                    <w:szCs w:val="22"/>
                  </w:rPr>
                  <w:t>Hot button 3</w:t>
                </w:r>
              </w:sdtContent>
            </w:sdt>
            <w:r w:rsidRPr="008703CD">
              <w:fldChar w:fldCharType="end"/>
            </w:r>
          </w:p>
        </w:tc>
      </w:tr>
      <w:tr w:rsidR="005F7341" w14:paraId="675961AB" w14:textId="77777777" w:rsidTr="00B927F1">
        <w:trPr>
          <w:cantSplit/>
          <w:trHeight w:hRule="exact" w:val="5040"/>
          <w:jc w:val="center"/>
        </w:trPr>
        <w:tc>
          <w:tcPr>
            <w:tcW w:w="2520" w:type="dxa"/>
            <w:vMerge/>
            <w:vAlign w:val="center"/>
          </w:tcPr>
          <w:p w14:paraId="7F6D3FB2" w14:textId="77777777" w:rsidR="005F7341" w:rsidRPr="004906AA" w:rsidRDefault="005F7341" w:rsidP="00D02C9A">
            <w:pPr>
              <w:pStyle w:val="MockupText"/>
            </w:pPr>
          </w:p>
        </w:tc>
        <w:tc>
          <w:tcPr>
            <w:tcW w:w="7560" w:type="dxa"/>
            <w:vAlign w:val="center"/>
          </w:tcPr>
          <w:p w14:paraId="1D3198DC" w14:textId="77777777" w:rsidR="004E5698" w:rsidRPr="008703CD" w:rsidRDefault="004E5698" w:rsidP="008703CD">
            <w:pPr>
              <w:pStyle w:val="MockupText"/>
            </w:pPr>
            <w:r w:rsidRPr="008703CD">
              <w:fldChar w:fldCharType="begin"/>
            </w:r>
            <w:r w:rsidRPr="008703CD">
              <w:instrText xml:space="preserve"> REF hotButton3Solution \h </w:instrText>
            </w:r>
            <w:r w:rsidR="008703CD">
              <w:instrText xml:space="preserve"> \* MERGEFORMAT </w:instrText>
            </w:r>
            <w:r w:rsidRPr="008703CD">
              <w:fldChar w:fldCharType="separate"/>
            </w:r>
            <w:sdt>
              <w:sdtPr>
                <w:alias w:val="Hot Button 3 Solution"/>
                <w:tag w:val="hotButton3Solution"/>
                <w:id w:val="1971474913"/>
                <w:placeholder>
                  <w:docPart w:val="C98FFED763534432AC20C04FBC4F9EB0"/>
                </w:placeholder>
                <w:showingPlcHdr/>
                <w:text/>
              </w:sdtPr>
              <w:sdtEndPr/>
              <w:sdtContent>
                <w:r w:rsidR="004A393B" w:rsidRPr="004A393B">
                  <w:rPr>
                    <w:rStyle w:val="ContentControlPlaceholder"/>
                    <w:rFonts w:ascii="Calibri" w:hAnsi="Calibri" w:cstheme="minorBidi"/>
                    <w:color w:val="C0C0C0"/>
                    <w:sz w:val="32"/>
                    <w:szCs w:val="22"/>
                  </w:rPr>
                  <w:t>Hot Button 3 – Solution</w:t>
                </w:r>
              </w:sdtContent>
            </w:sdt>
            <w:r w:rsidRPr="008703CD">
              <w:fldChar w:fldCharType="end"/>
            </w:r>
          </w:p>
          <w:p w14:paraId="12C1F9E1" w14:textId="77777777" w:rsidR="004E5698" w:rsidRPr="008703CD" w:rsidRDefault="004E5698" w:rsidP="008703CD">
            <w:pPr>
              <w:pStyle w:val="MockupText"/>
            </w:pPr>
          </w:p>
          <w:p w14:paraId="369BEAEE" w14:textId="77777777" w:rsidR="004E5698" w:rsidRPr="008703CD" w:rsidRDefault="004E5698" w:rsidP="008703CD">
            <w:pPr>
              <w:pStyle w:val="MockupText"/>
            </w:pPr>
            <w:r w:rsidRPr="008703CD">
              <w:fldChar w:fldCharType="begin"/>
            </w:r>
            <w:r w:rsidRPr="008703CD">
              <w:instrText xml:space="preserve"> REF hotButton3Benefit \h </w:instrText>
            </w:r>
            <w:r w:rsidR="008703CD">
              <w:instrText xml:space="preserve"> \* MERGEFORMAT </w:instrText>
            </w:r>
            <w:r w:rsidRPr="008703CD">
              <w:fldChar w:fldCharType="separate"/>
            </w:r>
            <w:sdt>
              <w:sdtPr>
                <w:alias w:val="Hot Button 3 Benefit"/>
                <w:tag w:val="hotButton3Benefit"/>
                <w:id w:val="-886947891"/>
                <w:placeholder>
                  <w:docPart w:val="2D549C520FC94213A612CFA75DB471C8"/>
                </w:placeholder>
                <w:showingPlcHdr/>
                <w:text/>
              </w:sdtPr>
              <w:sdtEndPr/>
              <w:sdtContent>
                <w:r w:rsidR="004A393B" w:rsidRPr="004A393B">
                  <w:rPr>
                    <w:rStyle w:val="ContentControlPlaceholder"/>
                    <w:rFonts w:ascii="Calibri" w:hAnsi="Calibri" w:cstheme="minorBidi"/>
                    <w:color w:val="C0C0C0"/>
                    <w:sz w:val="32"/>
                    <w:szCs w:val="22"/>
                  </w:rPr>
                  <w:t>Hot Button 3 – Benefit</w:t>
                </w:r>
              </w:sdtContent>
            </w:sdt>
            <w:r w:rsidRPr="008703CD">
              <w:fldChar w:fldCharType="end"/>
            </w:r>
          </w:p>
          <w:p w14:paraId="16907D29" w14:textId="77777777" w:rsidR="004E5698" w:rsidRPr="008703CD" w:rsidRDefault="004E5698" w:rsidP="008703CD">
            <w:pPr>
              <w:pStyle w:val="MockupText"/>
            </w:pPr>
          </w:p>
          <w:p w14:paraId="401E596C" w14:textId="77777777" w:rsidR="005F7341" w:rsidRPr="008703CD" w:rsidRDefault="004E5698" w:rsidP="008703CD">
            <w:pPr>
              <w:pStyle w:val="MockupText"/>
            </w:pPr>
            <w:r w:rsidRPr="008703CD">
              <w:fldChar w:fldCharType="begin"/>
            </w:r>
            <w:r w:rsidRPr="008703CD">
              <w:instrText xml:space="preserve"> REF hotButton3Proof \h </w:instrText>
            </w:r>
            <w:r w:rsidR="008703CD">
              <w:instrText xml:space="preserve"> \* MERGEFORMAT </w:instrText>
            </w:r>
            <w:r w:rsidRPr="008703CD">
              <w:fldChar w:fldCharType="separate"/>
            </w:r>
            <w:sdt>
              <w:sdtPr>
                <w:alias w:val="Hot Button 3 Proof"/>
                <w:tag w:val="hotButton3Proof"/>
                <w:id w:val="-170345290"/>
                <w:placeholder>
                  <w:docPart w:val="67623B7A24884D8F88AAEF9CF0D738CA"/>
                </w:placeholder>
                <w:showingPlcHdr/>
                <w:text/>
              </w:sdtPr>
              <w:sdtEndPr/>
              <w:sdtContent>
                <w:r w:rsidR="004A393B" w:rsidRPr="004A393B">
                  <w:rPr>
                    <w:rStyle w:val="ContentControlPlaceholder"/>
                    <w:rFonts w:ascii="Calibri" w:hAnsi="Calibri" w:cstheme="minorBidi"/>
                    <w:color w:val="C0C0C0"/>
                    <w:sz w:val="32"/>
                    <w:szCs w:val="22"/>
                  </w:rPr>
                  <w:t>Hot Button 3 – Proof</w:t>
                </w:r>
              </w:sdtContent>
            </w:sdt>
            <w:r w:rsidRPr="008703CD">
              <w:fldChar w:fldCharType="end"/>
            </w:r>
          </w:p>
        </w:tc>
      </w:tr>
      <w:tr w:rsidR="00DD2D88" w14:paraId="718AF5FE" w14:textId="77777777" w:rsidTr="00B927F1">
        <w:trPr>
          <w:cantSplit/>
          <w:trHeight w:hRule="exact" w:val="6480"/>
          <w:jc w:val="center"/>
        </w:trPr>
        <w:tc>
          <w:tcPr>
            <w:tcW w:w="2520" w:type="dxa"/>
            <w:vMerge/>
            <w:vAlign w:val="center"/>
          </w:tcPr>
          <w:p w14:paraId="6B04CA5D" w14:textId="77777777" w:rsidR="00DD2D88" w:rsidRPr="004906AA" w:rsidRDefault="00DD2D88" w:rsidP="00D02C9A">
            <w:pPr>
              <w:pStyle w:val="MockupText"/>
            </w:pPr>
          </w:p>
        </w:tc>
        <w:tc>
          <w:tcPr>
            <w:tcW w:w="7560" w:type="dxa"/>
            <w:vAlign w:val="center"/>
          </w:tcPr>
          <w:p w14:paraId="31D44B8B" w14:textId="77777777" w:rsidR="00DD2D88" w:rsidRPr="008703CD" w:rsidRDefault="004E5698" w:rsidP="008703CD">
            <w:pPr>
              <w:pStyle w:val="MockupText"/>
            </w:pPr>
            <w:r w:rsidRPr="008703CD">
              <w:fldChar w:fldCharType="begin"/>
            </w:r>
            <w:r w:rsidRPr="008703CD">
              <w:instrText xml:space="preserve"> REF hotButton3Visual \h </w:instrText>
            </w:r>
            <w:r w:rsidR="008703CD">
              <w:instrText xml:space="preserve"> \* MERGEFORMAT </w:instrText>
            </w:r>
            <w:r w:rsidRPr="008703CD">
              <w:fldChar w:fldCharType="separate"/>
            </w:r>
            <w:sdt>
              <w:sdtPr>
                <w:alias w:val="Hot Button 3 Visual"/>
                <w:tag w:val="hotButton3Visual"/>
                <w:id w:val="405425207"/>
                <w:showingPlcHdr/>
                <w:picture/>
              </w:sdtPr>
              <w:sdtEndPr/>
              <w:sdtContent>
                <w:r w:rsidR="004A393B">
                  <w:rPr>
                    <w:noProof/>
                  </w:rPr>
                  <w:drawing>
                    <wp:inline distT="0" distB="0" distL="0" distR="0" wp14:anchorId="653D387C" wp14:editId="78ACEBD3">
                      <wp:extent cx="1905000" cy="19050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3862F3C8" w14:textId="77777777" w:rsidR="00DD2D88" w:rsidRPr="008703CD" w:rsidRDefault="00DD2D88" w:rsidP="008703CD">
            <w:pPr>
              <w:pStyle w:val="MockupText"/>
            </w:pPr>
          </w:p>
          <w:p w14:paraId="472F02CB" w14:textId="77777777" w:rsidR="00DD2D88" w:rsidRPr="008703CD" w:rsidRDefault="00DD2D88" w:rsidP="008703CD">
            <w:pPr>
              <w:pStyle w:val="MockupText"/>
            </w:pPr>
            <w:r w:rsidRPr="008703CD">
              <w:t>Action Caption:</w:t>
            </w:r>
          </w:p>
        </w:tc>
      </w:tr>
    </w:tbl>
    <w:p w14:paraId="7B0BFFB7" w14:textId="77777777" w:rsidR="00BA084B" w:rsidRDefault="00BA084B" w:rsidP="00D02C9A">
      <w:pPr>
        <w:pStyle w:val="MockupText"/>
      </w:pPr>
    </w:p>
    <w:p w14:paraId="165E05CC" w14:textId="77777777" w:rsidR="00BA084B" w:rsidRDefault="00BA084B" w:rsidP="00D02C9A">
      <w:pPr>
        <w:pStyle w:val="MockupText"/>
      </w:pPr>
      <w:r>
        <w:br w:type="page"/>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4E5698" w14:paraId="1E6E5125" w14:textId="77777777" w:rsidTr="00B927F1">
        <w:trPr>
          <w:cantSplit/>
          <w:trHeight w:hRule="exact" w:val="720"/>
          <w:jc w:val="center"/>
        </w:trPr>
        <w:tc>
          <w:tcPr>
            <w:tcW w:w="2520" w:type="dxa"/>
            <w:vMerge w:val="restart"/>
            <w:vAlign w:val="center"/>
          </w:tcPr>
          <w:p w14:paraId="30110F65" w14:textId="77777777" w:rsidR="004E5698" w:rsidRPr="004906AA" w:rsidRDefault="004E5698" w:rsidP="004E5698">
            <w:pPr>
              <w:pStyle w:val="MockupText"/>
            </w:pPr>
            <w:r w:rsidRPr="004906AA">
              <w:lastRenderedPageBreak/>
              <w:t>Callouts</w:t>
            </w:r>
          </w:p>
        </w:tc>
        <w:tc>
          <w:tcPr>
            <w:tcW w:w="7560" w:type="dxa"/>
            <w:vAlign w:val="center"/>
          </w:tcPr>
          <w:p w14:paraId="19885695" w14:textId="77777777" w:rsidR="004E5698" w:rsidRPr="008703CD" w:rsidRDefault="004E5698" w:rsidP="008703CD">
            <w:pPr>
              <w:pStyle w:val="MockupText"/>
            </w:pPr>
            <w:r w:rsidRPr="008703CD">
              <w:fldChar w:fldCharType="begin"/>
            </w:r>
            <w:r w:rsidRPr="008703CD">
              <w:instrText xml:space="preserve"> REF hotButton04 \h </w:instrText>
            </w:r>
            <w:r w:rsidR="008703CD">
              <w:instrText xml:space="preserve"> \* MERGEFORMAT </w:instrText>
            </w:r>
            <w:r w:rsidRPr="008703CD">
              <w:fldChar w:fldCharType="separate"/>
            </w:r>
            <w:sdt>
              <w:sdtPr>
                <w:alias w:val="Hot Button 04"/>
                <w:tag w:val="hotButton04"/>
                <w:id w:val="1762411831"/>
                <w:placeholder>
                  <w:docPart w:val="38E9208A6FD6431FBE9B74FD0EDB4928"/>
                </w:placeholder>
                <w:showingPlcHdr/>
                <w:text/>
              </w:sdtPr>
              <w:sdtEndPr/>
              <w:sdtContent>
                <w:r w:rsidR="004A393B" w:rsidRPr="004A393B">
                  <w:rPr>
                    <w:rStyle w:val="ContentControlPlaceholder"/>
                    <w:rFonts w:ascii="Calibri" w:hAnsi="Calibri" w:cstheme="minorBidi"/>
                    <w:color w:val="C0C0C0"/>
                    <w:sz w:val="32"/>
                    <w:szCs w:val="22"/>
                  </w:rPr>
                  <w:t>Hot button 4</w:t>
                </w:r>
              </w:sdtContent>
            </w:sdt>
            <w:r w:rsidRPr="008703CD">
              <w:fldChar w:fldCharType="end"/>
            </w:r>
          </w:p>
        </w:tc>
      </w:tr>
      <w:tr w:rsidR="004E5698" w14:paraId="2EFD5EAF" w14:textId="77777777" w:rsidTr="00B927F1">
        <w:trPr>
          <w:cantSplit/>
          <w:trHeight w:hRule="exact" w:val="5040"/>
          <w:jc w:val="center"/>
        </w:trPr>
        <w:tc>
          <w:tcPr>
            <w:tcW w:w="2520" w:type="dxa"/>
            <w:vMerge/>
            <w:vAlign w:val="center"/>
          </w:tcPr>
          <w:p w14:paraId="092BC911" w14:textId="77777777" w:rsidR="004E5698" w:rsidRPr="004906AA" w:rsidRDefault="004E5698" w:rsidP="004E5698">
            <w:pPr>
              <w:pStyle w:val="MockupText"/>
            </w:pPr>
          </w:p>
        </w:tc>
        <w:tc>
          <w:tcPr>
            <w:tcW w:w="7560" w:type="dxa"/>
            <w:vAlign w:val="center"/>
          </w:tcPr>
          <w:p w14:paraId="6FCD55BC" w14:textId="77777777" w:rsidR="004E5698" w:rsidRPr="008703CD" w:rsidRDefault="004E5698" w:rsidP="008703CD">
            <w:pPr>
              <w:pStyle w:val="MockupText"/>
            </w:pPr>
            <w:r w:rsidRPr="008703CD">
              <w:fldChar w:fldCharType="begin"/>
            </w:r>
            <w:r w:rsidRPr="008703CD">
              <w:instrText xml:space="preserve"> REF hotButton4Solution \h </w:instrText>
            </w:r>
            <w:r w:rsidR="008703CD">
              <w:instrText xml:space="preserve"> \* MERGEFORMAT </w:instrText>
            </w:r>
            <w:r w:rsidRPr="008703CD">
              <w:fldChar w:fldCharType="separate"/>
            </w:r>
            <w:sdt>
              <w:sdtPr>
                <w:alias w:val="Hot Button 4 Solution"/>
                <w:tag w:val="hotButton4Solution"/>
                <w:id w:val="-909148357"/>
                <w:placeholder>
                  <w:docPart w:val="E19C4DE87BF54B2E868C59AB6A199672"/>
                </w:placeholder>
                <w:showingPlcHdr/>
                <w:text/>
              </w:sdtPr>
              <w:sdtEndPr/>
              <w:sdtContent>
                <w:r w:rsidR="004A393B" w:rsidRPr="004A393B">
                  <w:rPr>
                    <w:rStyle w:val="ContentControlPlaceholder"/>
                    <w:rFonts w:ascii="Calibri" w:hAnsi="Calibri" w:cstheme="minorBidi"/>
                    <w:color w:val="C0C0C0"/>
                    <w:sz w:val="32"/>
                    <w:szCs w:val="22"/>
                  </w:rPr>
                  <w:t>Hot Button 4 – Solution</w:t>
                </w:r>
              </w:sdtContent>
            </w:sdt>
            <w:r w:rsidRPr="008703CD">
              <w:fldChar w:fldCharType="end"/>
            </w:r>
          </w:p>
          <w:p w14:paraId="335EEEDB" w14:textId="77777777" w:rsidR="004E5698" w:rsidRPr="008703CD" w:rsidRDefault="004E5698" w:rsidP="008703CD">
            <w:pPr>
              <w:pStyle w:val="MockupText"/>
            </w:pPr>
          </w:p>
          <w:p w14:paraId="5BFE0E37" w14:textId="77777777" w:rsidR="004E5698" w:rsidRPr="008703CD" w:rsidRDefault="004E5698" w:rsidP="008703CD">
            <w:pPr>
              <w:pStyle w:val="MockupText"/>
            </w:pPr>
            <w:r w:rsidRPr="008703CD">
              <w:fldChar w:fldCharType="begin"/>
            </w:r>
            <w:r w:rsidRPr="008703CD">
              <w:instrText xml:space="preserve"> REF hotButton4Benefit \h </w:instrText>
            </w:r>
            <w:r w:rsidR="008703CD">
              <w:instrText xml:space="preserve"> \* MERGEFORMAT </w:instrText>
            </w:r>
            <w:r w:rsidRPr="008703CD">
              <w:fldChar w:fldCharType="separate"/>
            </w:r>
            <w:sdt>
              <w:sdtPr>
                <w:alias w:val="Hot Button 4 Benefit"/>
                <w:tag w:val="hotButton4Benefit"/>
                <w:id w:val="826246514"/>
                <w:placeholder>
                  <w:docPart w:val="D36806BA9EEE4A89A279010C2BCA8505"/>
                </w:placeholder>
                <w:showingPlcHdr/>
                <w:text/>
              </w:sdtPr>
              <w:sdtEndPr/>
              <w:sdtContent>
                <w:r w:rsidR="004A393B" w:rsidRPr="004A393B">
                  <w:rPr>
                    <w:rStyle w:val="ContentControlPlaceholder"/>
                    <w:rFonts w:ascii="Calibri" w:hAnsi="Calibri" w:cstheme="minorBidi"/>
                    <w:color w:val="C0C0C0"/>
                    <w:sz w:val="32"/>
                    <w:szCs w:val="22"/>
                  </w:rPr>
                  <w:t>Hot Button 4 – Benefit</w:t>
                </w:r>
              </w:sdtContent>
            </w:sdt>
            <w:r w:rsidRPr="008703CD">
              <w:fldChar w:fldCharType="end"/>
            </w:r>
          </w:p>
          <w:p w14:paraId="3C7438D6" w14:textId="77777777" w:rsidR="004E5698" w:rsidRPr="008703CD" w:rsidRDefault="004E5698" w:rsidP="008703CD">
            <w:pPr>
              <w:pStyle w:val="MockupText"/>
            </w:pPr>
          </w:p>
          <w:p w14:paraId="51B52FF3" w14:textId="77777777" w:rsidR="004E5698" w:rsidRPr="008703CD" w:rsidRDefault="004E5698" w:rsidP="008703CD">
            <w:pPr>
              <w:pStyle w:val="MockupText"/>
            </w:pPr>
            <w:r w:rsidRPr="008703CD">
              <w:fldChar w:fldCharType="begin"/>
            </w:r>
            <w:r w:rsidRPr="008703CD">
              <w:instrText xml:space="preserve"> REF hotButton4Proof \h </w:instrText>
            </w:r>
            <w:r w:rsidR="008703CD">
              <w:instrText xml:space="preserve"> \* MERGEFORMAT </w:instrText>
            </w:r>
            <w:r w:rsidRPr="008703CD">
              <w:fldChar w:fldCharType="separate"/>
            </w:r>
            <w:sdt>
              <w:sdtPr>
                <w:alias w:val="Hot Button 4 Proof"/>
                <w:tag w:val="hotButton4Proof"/>
                <w:id w:val="-48539974"/>
                <w:placeholder>
                  <w:docPart w:val="140795D4C561401EA77C7B2C34E1FF06"/>
                </w:placeholder>
                <w:showingPlcHdr/>
                <w:text/>
              </w:sdtPr>
              <w:sdtEndPr/>
              <w:sdtContent>
                <w:r w:rsidR="004A393B" w:rsidRPr="004A393B">
                  <w:rPr>
                    <w:rStyle w:val="ContentControlPlaceholder"/>
                    <w:rFonts w:ascii="Calibri" w:hAnsi="Calibri" w:cstheme="minorBidi"/>
                    <w:color w:val="C0C0C0"/>
                    <w:sz w:val="32"/>
                    <w:szCs w:val="22"/>
                  </w:rPr>
                  <w:t>Hot Button 4 – Proof</w:t>
                </w:r>
              </w:sdtContent>
            </w:sdt>
            <w:r w:rsidRPr="008703CD">
              <w:fldChar w:fldCharType="end"/>
            </w:r>
          </w:p>
        </w:tc>
      </w:tr>
      <w:tr w:rsidR="004E5698" w14:paraId="4E9C0954" w14:textId="77777777" w:rsidTr="00B927F1">
        <w:trPr>
          <w:cantSplit/>
          <w:trHeight w:hRule="exact" w:val="6480"/>
          <w:jc w:val="center"/>
        </w:trPr>
        <w:tc>
          <w:tcPr>
            <w:tcW w:w="2520" w:type="dxa"/>
            <w:vMerge/>
            <w:vAlign w:val="center"/>
          </w:tcPr>
          <w:p w14:paraId="49263E82" w14:textId="77777777" w:rsidR="004E5698" w:rsidRPr="004906AA" w:rsidRDefault="004E5698" w:rsidP="004E5698">
            <w:pPr>
              <w:pStyle w:val="MockupText"/>
            </w:pPr>
          </w:p>
        </w:tc>
        <w:tc>
          <w:tcPr>
            <w:tcW w:w="7560" w:type="dxa"/>
            <w:vAlign w:val="center"/>
          </w:tcPr>
          <w:p w14:paraId="5B38E062" w14:textId="77777777" w:rsidR="004E5698" w:rsidRPr="008703CD" w:rsidRDefault="004E5698" w:rsidP="008703CD">
            <w:pPr>
              <w:pStyle w:val="MockupText"/>
            </w:pPr>
            <w:r w:rsidRPr="008703CD">
              <w:fldChar w:fldCharType="begin"/>
            </w:r>
            <w:r w:rsidRPr="008703CD">
              <w:instrText xml:space="preserve"> REF hotButton4Visual \h </w:instrText>
            </w:r>
            <w:r w:rsidR="008703CD">
              <w:instrText xml:space="preserve"> \* MERGEFORMAT </w:instrText>
            </w:r>
            <w:r w:rsidRPr="008703CD">
              <w:fldChar w:fldCharType="separate"/>
            </w:r>
            <w:sdt>
              <w:sdtPr>
                <w:alias w:val="Hot Button 4 Visual"/>
                <w:tag w:val="hotButton4Visual"/>
                <w:id w:val="1292936601"/>
                <w:showingPlcHdr/>
                <w:picture/>
              </w:sdtPr>
              <w:sdtEndPr/>
              <w:sdtContent>
                <w:r w:rsidR="004A393B">
                  <w:rPr>
                    <w:noProof/>
                  </w:rPr>
                  <w:drawing>
                    <wp:inline distT="0" distB="0" distL="0" distR="0" wp14:anchorId="1CDFE462" wp14:editId="54493846">
                      <wp:extent cx="1905000" cy="19050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300503AB" w14:textId="77777777" w:rsidR="004E5698" w:rsidRPr="008703CD" w:rsidRDefault="004E5698" w:rsidP="008703CD">
            <w:pPr>
              <w:pStyle w:val="MockupText"/>
            </w:pPr>
          </w:p>
          <w:p w14:paraId="4B6A7875" w14:textId="77777777" w:rsidR="004E5698" w:rsidRPr="008703CD" w:rsidRDefault="004E5698" w:rsidP="008703CD">
            <w:pPr>
              <w:pStyle w:val="MockupText"/>
            </w:pPr>
            <w:r w:rsidRPr="008703CD">
              <w:t>Action Caption:</w:t>
            </w:r>
          </w:p>
        </w:tc>
      </w:tr>
    </w:tbl>
    <w:p w14:paraId="531EB9C6" w14:textId="77777777" w:rsidR="00BA084B" w:rsidRDefault="00BA084B" w:rsidP="00D02C9A">
      <w:pPr>
        <w:pStyle w:val="MockupText"/>
      </w:pPr>
    </w:p>
    <w:p w14:paraId="5CC9CE19" w14:textId="77777777" w:rsidR="00BA084B" w:rsidRDefault="00BA084B" w:rsidP="00D02C9A">
      <w:pPr>
        <w:pStyle w:val="MockupText"/>
      </w:pPr>
      <w:r>
        <w:br w:type="page"/>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4E5698" w14:paraId="3F4F9DC3" w14:textId="77777777" w:rsidTr="00B927F1">
        <w:trPr>
          <w:cantSplit/>
          <w:trHeight w:hRule="exact" w:val="720"/>
          <w:jc w:val="center"/>
        </w:trPr>
        <w:tc>
          <w:tcPr>
            <w:tcW w:w="2520" w:type="dxa"/>
            <w:vMerge w:val="restart"/>
            <w:vAlign w:val="center"/>
          </w:tcPr>
          <w:p w14:paraId="44F487DF" w14:textId="77777777" w:rsidR="004E5698" w:rsidRPr="004906AA" w:rsidRDefault="004E5698" w:rsidP="004E5698">
            <w:pPr>
              <w:pStyle w:val="MockupText"/>
            </w:pPr>
            <w:r w:rsidRPr="004906AA">
              <w:lastRenderedPageBreak/>
              <w:t>Callouts</w:t>
            </w:r>
          </w:p>
        </w:tc>
        <w:tc>
          <w:tcPr>
            <w:tcW w:w="7560" w:type="dxa"/>
            <w:vAlign w:val="center"/>
          </w:tcPr>
          <w:p w14:paraId="740D5A56" w14:textId="77777777" w:rsidR="004E5698" w:rsidRPr="008703CD" w:rsidRDefault="004E5698" w:rsidP="008703CD">
            <w:pPr>
              <w:pStyle w:val="MockupText"/>
            </w:pPr>
            <w:r w:rsidRPr="008703CD">
              <w:fldChar w:fldCharType="begin"/>
            </w:r>
            <w:r w:rsidRPr="008703CD">
              <w:instrText xml:space="preserve"> REF hotButton05 \h </w:instrText>
            </w:r>
            <w:r w:rsidR="008703CD">
              <w:instrText xml:space="preserve"> \* MERGEFORMAT </w:instrText>
            </w:r>
            <w:r w:rsidRPr="008703CD">
              <w:fldChar w:fldCharType="separate"/>
            </w:r>
            <w:sdt>
              <w:sdtPr>
                <w:alias w:val="Hot Button 05"/>
                <w:tag w:val="hotButton05"/>
                <w:id w:val="1913187228"/>
                <w:placeholder>
                  <w:docPart w:val="F14C021FAA624D6A8008AA273FADC299"/>
                </w:placeholder>
                <w:showingPlcHdr/>
                <w:text/>
              </w:sdtPr>
              <w:sdtEndPr/>
              <w:sdtContent>
                <w:r w:rsidR="004A393B" w:rsidRPr="004A393B">
                  <w:rPr>
                    <w:rStyle w:val="ContentControlPlaceholder"/>
                    <w:rFonts w:ascii="Calibri" w:hAnsi="Calibri" w:cstheme="minorBidi"/>
                    <w:color w:val="C0C0C0"/>
                    <w:sz w:val="32"/>
                    <w:szCs w:val="22"/>
                  </w:rPr>
                  <w:t>Hot button 5</w:t>
                </w:r>
              </w:sdtContent>
            </w:sdt>
            <w:r w:rsidRPr="008703CD">
              <w:fldChar w:fldCharType="end"/>
            </w:r>
          </w:p>
        </w:tc>
      </w:tr>
      <w:tr w:rsidR="004E5698" w14:paraId="24CCC745" w14:textId="77777777" w:rsidTr="00B927F1">
        <w:trPr>
          <w:cantSplit/>
          <w:trHeight w:hRule="exact" w:val="5040"/>
          <w:jc w:val="center"/>
        </w:trPr>
        <w:tc>
          <w:tcPr>
            <w:tcW w:w="2520" w:type="dxa"/>
            <w:vMerge/>
            <w:vAlign w:val="center"/>
          </w:tcPr>
          <w:p w14:paraId="6C6419E1" w14:textId="77777777" w:rsidR="004E5698" w:rsidRPr="004906AA" w:rsidRDefault="004E5698" w:rsidP="004E5698">
            <w:pPr>
              <w:pStyle w:val="MockupText"/>
            </w:pPr>
          </w:p>
        </w:tc>
        <w:tc>
          <w:tcPr>
            <w:tcW w:w="7560" w:type="dxa"/>
            <w:vAlign w:val="center"/>
          </w:tcPr>
          <w:p w14:paraId="5741B6FC" w14:textId="77777777" w:rsidR="004E5698" w:rsidRPr="008703CD" w:rsidRDefault="004E5698" w:rsidP="008703CD">
            <w:pPr>
              <w:pStyle w:val="MockupText"/>
            </w:pPr>
            <w:r w:rsidRPr="008703CD">
              <w:fldChar w:fldCharType="begin"/>
            </w:r>
            <w:r w:rsidRPr="008703CD">
              <w:instrText xml:space="preserve"> REF hotButton5Solution \h </w:instrText>
            </w:r>
            <w:r w:rsidR="008703CD">
              <w:instrText xml:space="preserve"> \* MERGEFORMAT </w:instrText>
            </w:r>
            <w:r w:rsidRPr="008703CD">
              <w:fldChar w:fldCharType="separate"/>
            </w:r>
            <w:sdt>
              <w:sdtPr>
                <w:alias w:val="Hot Button 5 Solution"/>
                <w:tag w:val="hotButton5Solution"/>
                <w:id w:val="953905232"/>
                <w:placeholder>
                  <w:docPart w:val="7B799B29361548108F410BCA82834E49"/>
                </w:placeholder>
                <w:showingPlcHdr/>
                <w:text/>
              </w:sdtPr>
              <w:sdtEndPr/>
              <w:sdtContent>
                <w:r w:rsidR="004A393B" w:rsidRPr="004A393B">
                  <w:rPr>
                    <w:rStyle w:val="ContentControlPlaceholder"/>
                    <w:rFonts w:ascii="Calibri" w:hAnsi="Calibri" w:cstheme="minorBidi"/>
                    <w:color w:val="C0C0C0"/>
                    <w:sz w:val="32"/>
                    <w:szCs w:val="22"/>
                  </w:rPr>
                  <w:t>Hot Button 5 – Solution</w:t>
                </w:r>
              </w:sdtContent>
            </w:sdt>
            <w:r w:rsidRPr="008703CD">
              <w:fldChar w:fldCharType="end"/>
            </w:r>
          </w:p>
          <w:p w14:paraId="0F15D145" w14:textId="77777777" w:rsidR="004E5698" w:rsidRPr="008703CD" w:rsidRDefault="004E5698" w:rsidP="008703CD">
            <w:pPr>
              <w:pStyle w:val="MockupText"/>
            </w:pPr>
          </w:p>
          <w:p w14:paraId="5309F0DF" w14:textId="77777777" w:rsidR="004E5698" w:rsidRPr="008703CD" w:rsidRDefault="004E5698" w:rsidP="008703CD">
            <w:pPr>
              <w:pStyle w:val="MockupText"/>
            </w:pPr>
            <w:r w:rsidRPr="008703CD">
              <w:fldChar w:fldCharType="begin"/>
            </w:r>
            <w:r w:rsidRPr="008703CD">
              <w:instrText xml:space="preserve"> REF hotButton5Benefit \h </w:instrText>
            </w:r>
            <w:r w:rsidR="008703CD">
              <w:instrText xml:space="preserve"> \* MERGEFORMAT </w:instrText>
            </w:r>
            <w:r w:rsidRPr="008703CD">
              <w:fldChar w:fldCharType="separate"/>
            </w:r>
            <w:sdt>
              <w:sdtPr>
                <w:alias w:val="Hot Button 5 Benefit"/>
                <w:tag w:val="hotButton5Benefit"/>
                <w:id w:val="-257748543"/>
                <w:placeholder>
                  <w:docPart w:val="C0D5939451E648AE87B07FAB8ED55C50"/>
                </w:placeholder>
                <w:showingPlcHdr/>
                <w:text/>
              </w:sdtPr>
              <w:sdtEndPr/>
              <w:sdtContent>
                <w:r w:rsidR="004A393B" w:rsidRPr="004A393B">
                  <w:rPr>
                    <w:rStyle w:val="ContentControlPlaceholder"/>
                    <w:rFonts w:ascii="Calibri" w:hAnsi="Calibri" w:cstheme="minorBidi"/>
                    <w:color w:val="C0C0C0"/>
                    <w:sz w:val="32"/>
                    <w:szCs w:val="22"/>
                  </w:rPr>
                  <w:t>Hot Button 5 – Benefit</w:t>
                </w:r>
              </w:sdtContent>
            </w:sdt>
            <w:r w:rsidRPr="008703CD">
              <w:fldChar w:fldCharType="end"/>
            </w:r>
          </w:p>
          <w:p w14:paraId="3F6A8CAE" w14:textId="77777777" w:rsidR="004E5698" w:rsidRPr="008703CD" w:rsidRDefault="004E5698" w:rsidP="008703CD">
            <w:pPr>
              <w:pStyle w:val="MockupText"/>
            </w:pPr>
          </w:p>
          <w:p w14:paraId="75A3B7BD" w14:textId="77777777" w:rsidR="004E5698" w:rsidRPr="008703CD" w:rsidRDefault="004E5698" w:rsidP="008703CD">
            <w:pPr>
              <w:pStyle w:val="MockupText"/>
            </w:pPr>
            <w:r w:rsidRPr="008703CD">
              <w:fldChar w:fldCharType="begin"/>
            </w:r>
            <w:r w:rsidRPr="008703CD">
              <w:instrText xml:space="preserve"> REF hotButton5Proof \h </w:instrText>
            </w:r>
            <w:r w:rsidR="008703CD">
              <w:instrText xml:space="preserve"> \* MERGEFORMAT </w:instrText>
            </w:r>
            <w:r w:rsidRPr="008703CD">
              <w:fldChar w:fldCharType="separate"/>
            </w:r>
            <w:sdt>
              <w:sdtPr>
                <w:alias w:val="Hot Button 5 Proof"/>
                <w:tag w:val="hotButton5Proof"/>
                <w:id w:val="1749619704"/>
                <w:placeholder>
                  <w:docPart w:val="EC6BADC3310B45FF901489BF18514D2D"/>
                </w:placeholder>
                <w:showingPlcHdr/>
                <w:text/>
              </w:sdtPr>
              <w:sdtEndPr/>
              <w:sdtContent>
                <w:r w:rsidR="004A393B" w:rsidRPr="004A393B">
                  <w:rPr>
                    <w:rStyle w:val="ContentControlPlaceholder"/>
                    <w:rFonts w:ascii="Calibri" w:hAnsi="Calibri" w:cstheme="minorBidi"/>
                    <w:color w:val="C0C0C0"/>
                    <w:sz w:val="32"/>
                    <w:szCs w:val="22"/>
                  </w:rPr>
                  <w:t>Hot Button 5 – Proof</w:t>
                </w:r>
              </w:sdtContent>
            </w:sdt>
            <w:r w:rsidRPr="008703CD">
              <w:fldChar w:fldCharType="end"/>
            </w:r>
          </w:p>
        </w:tc>
      </w:tr>
      <w:tr w:rsidR="004E5698" w14:paraId="02D78E14" w14:textId="77777777" w:rsidTr="00B927F1">
        <w:trPr>
          <w:cantSplit/>
          <w:trHeight w:hRule="exact" w:val="6480"/>
          <w:jc w:val="center"/>
        </w:trPr>
        <w:tc>
          <w:tcPr>
            <w:tcW w:w="2520" w:type="dxa"/>
            <w:vMerge/>
            <w:vAlign w:val="center"/>
          </w:tcPr>
          <w:p w14:paraId="5F057469" w14:textId="77777777" w:rsidR="004E5698" w:rsidRPr="004906AA" w:rsidRDefault="004E5698" w:rsidP="004E5698">
            <w:pPr>
              <w:pStyle w:val="MockupText"/>
            </w:pPr>
          </w:p>
        </w:tc>
        <w:tc>
          <w:tcPr>
            <w:tcW w:w="7560" w:type="dxa"/>
            <w:vAlign w:val="center"/>
          </w:tcPr>
          <w:p w14:paraId="6F4FD1E2" w14:textId="77777777" w:rsidR="004E5698" w:rsidRPr="008703CD" w:rsidRDefault="004E5698" w:rsidP="008703CD">
            <w:pPr>
              <w:pStyle w:val="MockupText"/>
            </w:pPr>
            <w:r w:rsidRPr="008703CD">
              <w:fldChar w:fldCharType="begin"/>
            </w:r>
            <w:r w:rsidRPr="008703CD">
              <w:instrText xml:space="preserve"> REF hotButton5Visual \h </w:instrText>
            </w:r>
            <w:r w:rsidR="008703CD">
              <w:instrText xml:space="preserve"> \* MERGEFORMAT </w:instrText>
            </w:r>
            <w:r w:rsidRPr="008703CD">
              <w:fldChar w:fldCharType="separate"/>
            </w:r>
            <w:sdt>
              <w:sdtPr>
                <w:alias w:val="Hot Button 5 Visual"/>
                <w:tag w:val="hotButton5Visual"/>
                <w:id w:val="-846635098"/>
                <w:showingPlcHdr/>
                <w:picture/>
              </w:sdtPr>
              <w:sdtEndPr/>
              <w:sdtContent>
                <w:r w:rsidR="004A393B">
                  <w:rPr>
                    <w:noProof/>
                  </w:rPr>
                  <w:drawing>
                    <wp:inline distT="0" distB="0" distL="0" distR="0" wp14:anchorId="1800C9DF" wp14:editId="714D2DD3">
                      <wp:extent cx="1905000" cy="19050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6433C0F6" w14:textId="77777777" w:rsidR="004E5698" w:rsidRPr="008703CD" w:rsidRDefault="004E5698" w:rsidP="008703CD">
            <w:pPr>
              <w:pStyle w:val="MockupText"/>
            </w:pPr>
          </w:p>
          <w:p w14:paraId="307E92EE" w14:textId="77777777" w:rsidR="004E5698" w:rsidRPr="008703CD" w:rsidRDefault="004E5698" w:rsidP="008703CD">
            <w:pPr>
              <w:pStyle w:val="MockupText"/>
            </w:pPr>
            <w:r w:rsidRPr="008703CD">
              <w:t>Action Caption:</w:t>
            </w:r>
          </w:p>
        </w:tc>
      </w:tr>
    </w:tbl>
    <w:p w14:paraId="22725209" w14:textId="77777777" w:rsidR="00BA084B" w:rsidRDefault="00BA084B" w:rsidP="00D02C9A">
      <w:pPr>
        <w:pStyle w:val="MockupText"/>
      </w:pPr>
    </w:p>
    <w:p w14:paraId="16C1E2AA" w14:textId="77777777" w:rsidR="00BA084B" w:rsidRDefault="00BA084B" w:rsidP="00D02C9A">
      <w:pPr>
        <w:pStyle w:val="MockupText"/>
      </w:pPr>
      <w:r>
        <w:br w:type="page"/>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Look w:val="0000" w:firstRow="0" w:lastRow="0" w:firstColumn="0" w:lastColumn="0" w:noHBand="0" w:noVBand="0"/>
      </w:tblPr>
      <w:tblGrid>
        <w:gridCol w:w="2520"/>
        <w:gridCol w:w="7560"/>
      </w:tblGrid>
      <w:tr w:rsidR="004E5698" w14:paraId="75FF7200" w14:textId="77777777" w:rsidTr="00B927F1">
        <w:trPr>
          <w:cantSplit/>
          <w:trHeight w:hRule="exact" w:val="720"/>
          <w:jc w:val="center"/>
        </w:trPr>
        <w:tc>
          <w:tcPr>
            <w:tcW w:w="2520" w:type="dxa"/>
            <w:vMerge w:val="restart"/>
            <w:vAlign w:val="center"/>
          </w:tcPr>
          <w:p w14:paraId="27215180" w14:textId="77777777" w:rsidR="004E5698" w:rsidRPr="004906AA" w:rsidRDefault="004E5698" w:rsidP="004E5698">
            <w:pPr>
              <w:pStyle w:val="MockupText"/>
            </w:pPr>
            <w:r w:rsidRPr="004906AA">
              <w:lastRenderedPageBreak/>
              <w:t>Callouts</w:t>
            </w:r>
          </w:p>
        </w:tc>
        <w:tc>
          <w:tcPr>
            <w:tcW w:w="7560" w:type="dxa"/>
            <w:vAlign w:val="center"/>
          </w:tcPr>
          <w:p w14:paraId="444068C0" w14:textId="77777777" w:rsidR="004E5698" w:rsidRPr="008703CD" w:rsidRDefault="004E5698" w:rsidP="008703CD">
            <w:pPr>
              <w:pStyle w:val="MockupText"/>
            </w:pPr>
            <w:r w:rsidRPr="008703CD">
              <w:fldChar w:fldCharType="begin"/>
            </w:r>
            <w:r w:rsidRPr="008703CD">
              <w:instrText xml:space="preserve"> REF hotButton06 \h </w:instrText>
            </w:r>
            <w:r w:rsidR="008703CD">
              <w:instrText xml:space="preserve"> \* MERGEFORMAT </w:instrText>
            </w:r>
            <w:r w:rsidRPr="008703CD">
              <w:fldChar w:fldCharType="separate"/>
            </w:r>
            <w:sdt>
              <w:sdtPr>
                <w:alias w:val="Hot Button 06"/>
                <w:tag w:val="hotButton06"/>
                <w:id w:val="478963748"/>
                <w:placeholder>
                  <w:docPart w:val="3081A7B3DFD54C6E890B6E0A5C8201F1"/>
                </w:placeholder>
                <w:showingPlcHdr/>
                <w:text/>
              </w:sdtPr>
              <w:sdtEndPr/>
              <w:sdtContent>
                <w:r w:rsidR="004A393B" w:rsidRPr="004A393B">
                  <w:rPr>
                    <w:rStyle w:val="ContentControlPlaceholder"/>
                    <w:rFonts w:ascii="Calibri" w:hAnsi="Calibri" w:cstheme="minorBidi"/>
                    <w:color w:val="C0C0C0"/>
                    <w:sz w:val="32"/>
                    <w:szCs w:val="22"/>
                  </w:rPr>
                  <w:t>Hot button 6</w:t>
                </w:r>
              </w:sdtContent>
            </w:sdt>
            <w:r w:rsidRPr="008703CD">
              <w:fldChar w:fldCharType="end"/>
            </w:r>
          </w:p>
        </w:tc>
      </w:tr>
      <w:tr w:rsidR="004E5698" w14:paraId="4B8AD6E7" w14:textId="77777777" w:rsidTr="00B927F1">
        <w:trPr>
          <w:cantSplit/>
          <w:trHeight w:hRule="exact" w:val="5040"/>
          <w:jc w:val="center"/>
        </w:trPr>
        <w:tc>
          <w:tcPr>
            <w:tcW w:w="2520" w:type="dxa"/>
            <w:vMerge/>
            <w:vAlign w:val="center"/>
          </w:tcPr>
          <w:p w14:paraId="63C56B8D" w14:textId="77777777" w:rsidR="004E5698" w:rsidRPr="004906AA" w:rsidRDefault="004E5698" w:rsidP="004E5698">
            <w:pPr>
              <w:pStyle w:val="MockupText"/>
            </w:pPr>
          </w:p>
        </w:tc>
        <w:tc>
          <w:tcPr>
            <w:tcW w:w="7560" w:type="dxa"/>
            <w:vAlign w:val="center"/>
          </w:tcPr>
          <w:p w14:paraId="27BBDC50" w14:textId="77777777" w:rsidR="004E5698" w:rsidRPr="008703CD" w:rsidRDefault="004E5698" w:rsidP="008703CD">
            <w:pPr>
              <w:pStyle w:val="MockupText"/>
            </w:pPr>
            <w:r w:rsidRPr="008703CD">
              <w:fldChar w:fldCharType="begin"/>
            </w:r>
            <w:r w:rsidRPr="008703CD">
              <w:instrText xml:space="preserve"> REF hotButton6Solution \h </w:instrText>
            </w:r>
            <w:r w:rsidR="008703CD">
              <w:instrText xml:space="preserve"> \* MERGEFORMAT </w:instrText>
            </w:r>
            <w:r w:rsidRPr="008703CD">
              <w:fldChar w:fldCharType="separate"/>
            </w:r>
            <w:sdt>
              <w:sdtPr>
                <w:alias w:val="Hot Button 6 Solution"/>
                <w:tag w:val="hotButton6Solution"/>
                <w:id w:val="-221447700"/>
                <w:placeholder>
                  <w:docPart w:val="54E97468A23841499ED55862E88DC74E"/>
                </w:placeholder>
                <w:showingPlcHdr/>
                <w:text/>
              </w:sdtPr>
              <w:sdtEndPr/>
              <w:sdtContent>
                <w:r w:rsidR="004A393B" w:rsidRPr="004A393B">
                  <w:rPr>
                    <w:rStyle w:val="ContentControlPlaceholder"/>
                    <w:rFonts w:ascii="Calibri" w:hAnsi="Calibri" w:cstheme="minorBidi"/>
                    <w:color w:val="C0C0C0"/>
                    <w:sz w:val="32"/>
                    <w:szCs w:val="22"/>
                  </w:rPr>
                  <w:t>Hot Button 6 – Solution</w:t>
                </w:r>
              </w:sdtContent>
            </w:sdt>
            <w:r w:rsidRPr="008703CD">
              <w:fldChar w:fldCharType="end"/>
            </w:r>
          </w:p>
          <w:p w14:paraId="6CFFA59A" w14:textId="77777777" w:rsidR="004E5698" w:rsidRPr="008703CD" w:rsidRDefault="004E5698" w:rsidP="008703CD">
            <w:pPr>
              <w:pStyle w:val="MockupText"/>
            </w:pPr>
          </w:p>
          <w:p w14:paraId="2680FC28" w14:textId="77777777" w:rsidR="004E5698" w:rsidRPr="008703CD" w:rsidRDefault="004E5698" w:rsidP="008703CD">
            <w:pPr>
              <w:pStyle w:val="MockupText"/>
            </w:pPr>
            <w:r w:rsidRPr="008703CD">
              <w:fldChar w:fldCharType="begin"/>
            </w:r>
            <w:r w:rsidRPr="008703CD">
              <w:instrText xml:space="preserve"> REF hotButton6Benefit \h </w:instrText>
            </w:r>
            <w:r w:rsidR="008703CD">
              <w:instrText xml:space="preserve"> \* MERGEFORMAT </w:instrText>
            </w:r>
            <w:r w:rsidRPr="008703CD">
              <w:fldChar w:fldCharType="separate"/>
            </w:r>
            <w:sdt>
              <w:sdtPr>
                <w:alias w:val="Hot Button 6 Benefit"/>
                <w:tag w:val="hotButton6Benefit"/>
                <w:id w:val="-852413802"/>
                <w:placeholder>
                  <w:docPart w:val="A199500C0B1B4B89A1E927169007C59C"/>
                </w:placeholder>
                <w:showingPlcHdr/>
                <w:text/>
              </w:sdtPr>
              <w:sdtEndPr/>
              <w:sdtContent>
                <w:r w:rsidR="004A393B" w:rsidRPr="004A393B">
                  <w:rPr>
                    <w:rStyle w:val="ContentControlPlaceholder"/>
                    <w:rFonts w:ascii="Calibri" w:hAnsi="Calibri" w:cstheme="minorBidi"/>
                    <w:color w:val="C0C0C0"/>
                    <w:sz w:val="32"/>
                    <w:szCs w:val="22"/>
                  </w:rPr>
                  <w:t>Hot Button 6 – Benefit</w:t>
                </w:r>
              </w:sdtContent>
            </w:sdt>
            <w:r w:rsidRPr="008703CD">
              <w:fldChar w:fldCharType="end"/>
            </w:r>
          </w:p>
          <w:p w14:paraId="3D566412" w14:textId="77777777" w:rsidR="004E5698" w:rsidRPr="008703CD" w:rsidRDefault="004E5698" w:rsidP="008703CD">
            <w:pPr>
              <w:pStyle w:val="MockupText"/>
            </w:pPr>
          </w:p>
          <w:p w14:paraId="3649E2B4" w14:textId="77777777" w:rsidR="004E5698" w:rsidRPr="008703CD" w:rsidRDefault="004E5698" w:rsidP="008703CD">
            <w:pPr>
              <w:pStyle w:val="MockupText"/>
            </w:pPr>
            <w:r w:rsidRPr="008703CD">
              <w:fldChar w:fldCharType="begin"/>
            </w:r>
            <w:r w:rsidRPr="008703CD">
              <w:instrText xml:space="preserve"> REF hotButton6Proof \h </w:instrText>
            </w:r>
            <w:r w:rsidR="008703CD">
              <w:instrText xml:space="preserve"> \* MERGEFORMAT </w:instrText>
            </w:r>
            <w:r w:rsidRPr="008703CD">
              <w:fldChar w:fldCharType="separate"/>
            </w:r>
            <w:sdt>
              <w:sdtPr>
                <w:alias w:val="Hot Button 6 Proof"/>
                <w:tag w:val="hotButton6Proof"/>
                <w:id w:val="1358082904"/>
                <w:placeholder>
                  <w:docPart w:val="7962762C516A408A9052B753792D9C9E"/>
                </w:placeholder>
                <w:showingPlcHdr/>
                <w:text/>
              </w:sdtPr>
              <w:sdtEndPr/>
              <w:sdtContent>
                <w:r w:rsidR="004A393B" w:rsidRPr="004A393B">
                  <w:rPr>
                    <w:rStyle w:val="ContentControlPlaceholder"/>
                    <w:rFonts w:ascii="Calibri" w:hAnsi="Calibri" w:cstheme="minorBidi"/>
                    <w:color w:val="C0C0C0"/>
                    <w:sz w:val="32"/>
                    <w:szCs w:val="22"/>
                  </w:rPr>
                  <w:t>Hot Button 6 – Proof</w:t>
                </w:r>
              </w:sdtContent>
            </w:sdt>
            <w:r w:rsidRPr="008703CD">
              <w:fldChar w:fldCharType="end"/>
            </w:r>
          </w:p>
        </w:tc>
      </w:tr>
      <w:tr w:rsidR="004E5698" w14:paraId="4546C63F" w14:textId="77777777" w:rsidTr="00B927F1">
        <w:trPr>
          <w:cantSplit/>
          <w:trHeight w:hRule="exact" w:val="6480"/>
          <w:jc w:val="center"/>
        </w:trPr>
        <w:tc>
          <w:tcPr>
            <w:tcW w:w="2520" w:type="dxa"/>
            <w:vMerge/>
            <w:vAlign w:val="center"/>
          </w:tcPr>
          <w:p w14:paraId="286328A5" w14:textId="77777777" w:rsidR="004E5698" w:rsidRPr="004906AA" w:rsidRDefault="004E5698" w:rsidP="004E5698">
            <w:pPr>
              <w:pStyle w:val="MockupText"/>
            </w:pPr>
          </w:p>
        </w:tc>
        <w:tc>
          <w:tcPr>
            <w:tcW w:w="7560" w:type="dxa"/>
            <w:vAlign w:val="center"/>
          </w:tcPr>
          <w:p w14:paraId="7F1B1BC7" w14:textId="77777777" w:rsidR="004E5698" w:rsidRPr="008703CD" w:rsidRDefault="004E5698" w:rsidP="008703CD">
            <w:pPr>
              <w:pStyle w:val="MockupText"/>
            </w:pPr>
            <w:r w:rsidRPr="008703CD">
              <w:fldChar w:fldCharType="begin"/>
            </w:r>
            <w:r w:rsidRPr="008703CD">
              <w:instrText xml:space="preserve"> REF hotButton6Visual \h </w:instrText>
            </w:r>
            <w:r w:rsidR="008703CD">
              <w:instrText xml:space="preserve"> \* MERGEFORMAT </w:instrText>
            </w:r>
            <w:r w:rsidRPr="008703CD">
              <w:fldChar w:fldCharType="separate"/>
            </w:r>
            <w:sdt>
              <w:sdtPr>
                <w:alias w:val="Hot Button 6 Visual"/>
                <w:tag w:val="hotButton6Visual"/>
                <w:id w:val="-1860496260"/>
                <w:showingPlcHdr/>
                <w:picture/>
              </w:sdtPr>
              <w:sdtEndPr/>
              <w:sdtContent>
                <w:r w:rsidR="004A393B">
                  <w:rPr>
                    <w:noProof/>
                  </w:rPr>
                  <w:drawing>
                    <wp:inline distT="0" distB="0" distL="0" distR="0" wp14:anchorId="38E3F23C" wp14:editId="1BD0C7EF">
                      <wp:extent cx="1905000" cy="19050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8703CD">
              <w:fldChar w:fldCharType="end"/>
            </w:r>
          </w:p>
          <w:p w14:paraId="4E059954" w14:textId="77777777" w:rsidR="004E5698" w:rsidRPr="008703CD" w:rsidRDefault="004E5698" w:rsidP="008703CD">
            <w:pPr>
              <w:pStyle w:val="MockupText"/>
            </w:pPr>
          </w:p>
          <w:p w14:paraId="47D8050E" w14:textId="77777777" w:rsidR="004E5698" w:rsidRPr="008703CD" w:rsidRDefault="004E5698" w:rsidP="008703CD">
            <w:pPr>
              <w:pStyle w:val="MockupText"/>
            </w:pPr>
            <w:r w:rsidRPr="008703CD">
              <w:t>Action Caption:</w:t>
            </w:r>
          </w:p>
        </w:tc>
      </w:tr>
    </w:tbl>
    <w:p w14:paraId="473048C3" w14:textId="77777777" w:rsidR="00F42529" w:rsidRPr="00F42529" w:rsidRDefault="00F42529" w:rsidP="00D02C9A">
      <w:pPr>
        <w:pStyle w:val="MockupText"/>
      </w:pPr>
    </w:p>
    <w:p w14:paraId="22642D92" w14:textId="77777777" w:rsidR="00F42529" w:rsidRDefault="00F42529" w:rsidP="00D02C9A">
      <w:pPr>
        <w:pStyle w:val="MockupText"/>
        <w:sectPr w:rsidR="00F42529">
          <w:pgSz w:w="12240" w:h="15840" w:code="1"/>
          <w:pgMar w:top="1440" w:right="1080" w:bottom="1080" w:left="1080" w:header="547" w:footer="525" w:gutter="0"/>
          <w:cols w:space="720"/>
          <w:formProt w:val="0"/>
          <w:docGrid w:linePitch="360"/>
        </w:sect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000" w:firstRow="0" w:lastRow="0" w:firstColumn="0" w:lastColumn="0" w:noHBand="0" w:noVBand="0"/>
      </w:tblPr>
      <w:tblGrid>
        <w:gridCol w:w="2581"/>
        <w:gridCol w:w="7499"/>
      </w:tblGrid>
      <w:tr w:rsidR="00A8136B" w14:paraId="14397DAB" w14:textId="77777777">
        <w:trPr>
          <w:cantSplit/>
          <w:trHeight w:hRule="exact" w:val="2880"/>
          <w:jc w:val="center"/>
        </w:trPr>
        <w:tc>
          <w:tcPr>
            <w:tcW w:w="2581" w:type="dxa"/>
            <w:vMerge w:val="restart"/>
            <w:vAlign w:val="center"/>
          </w:tcPr>
          <w:p w14:paraId="7834ED83" w14:textId="77777777" w:rsidR="00A8136B" w:rsidRPr="004906AA" w:rsidRDefault="00A8136B" w:rsidP="00D02C9A">
            <w:pPr>
              <w:pStyle w:val="MockupText"/>
            </w:pPr>
            <w:r w:rsidRPr="004906AA">
              <w:lastRenderedPageBreak/>
              <w:t>Callouts</w:t>
            </w:r>
          </w:p>
        </w:tc>
        <w:tc>
          <w:tcPr>
            <w:tcW w:w="7499" w:type="dxa"/>
            <w:vAlign w:val="center"/>
          </w:tcPr>
          <w:p w14:paraId="2188B2A1" w14:textId="77777777" w:rsidR="00A8136B" w:rsidRPr="004906AA" w:rsidRDefault="00A8136B" w:rsidP="00D02C9A">
            <w:pPr>
              <w:pStyle w:val="MockupText"/>
            </w:pPr>
            <w:r w:rsidRPr="004906AA">
              <w:t>Costs</w:t>
            </w:r>
          </w:p>
        </w:tc>
      </w:tr>
      <w:tr w:rsidR="00A8136B" w14:paraId="0CD208C0" w14:textId="77777777">
        <w:trPr>
          <w:cantSplit/>
          <w:trHeight w:val="5760"/>
          <w:jc w:val="center"/>
        </w:trPr>
        <w:tc>
          <w:tcPr>
            <w:tcW w:w="2581" w:type="dxa"/>
            <w:vMerge/>
            <w:vAlign w:val="center"/>
          </w:tcPr>
          <w:p w14:paraId="7C96BEEB" w14:textId="77777777" w:rsidR="00A8136B" w:rsidRPr="004906AA" w:rsidRDefault="00A8136B" w:rsidP="00D02C9A">
            <w:pPr>
              <w:pStyle w:val="MockupText"/>
            </w:pPr>
          </w:p>
        </w:tc>
        <w:tc>
          <w:tcPr>
            <w:tcW w:w="7499" w:type="dxa"/>
            <w:vAlign w:val="center"/>
          </w:tcPr>
          <w:p w14:paraId="3E27273F" w14:textId="77777777" w:rsidR="00A8136B" w:rsidRPr="004906AA" w:rsidRDefault="00A8136B" w:rsidP="00D02C9A">
            <w:pPr>
              <w:pStyle w:val="MockupText"/>
            </w:pPr>
            <w:r w:rsidRPr="004906AA">
              <w:t>Discuss and</w:t>
            </w:r>
          </w:p>
          <w:p w14:paraId="7F1968AF" w14:textId="77777777" w:rsidR="00A8136B" w:rsidRPr="004906AA" w:rsidRDefault="00A8136B" w:rsidP="00D02C9A">
            <w:pPr>
              <w:pStyle w:val="MockupText"/>
            </w:pPr>
            <w:r w:rsidRPr="004906AA">
              <w:t>Summarize Graphically</w:t>
            </w:r>
          </w:p>
        </w:tc>
      </w:tr>
      <w:tr w:rsidR="00A8136B" w14:paraId="5687235D" w14:textId="77777777">
        <w:trPr>
          <w:cantSplit/>
          <w:trHeight w:val="3960"/>
          <w:jc w:val="center"/>
        </w:trPr>
        <w:tc>
          <w:tcPr>
            <w:tcW w:w="2581" w:type="dxa"/>
            <w:vMerge/>
            <w:vAlign w:val="center"/>
          </w:tcPr>
          <w:p w14:paraId="70A654EF" w14:textId="77777777" w:rsidR="00A8136B" w:rsidRPr="004906AA" w:rsidRDefault="00A8136B" w:rsidP="00D02C9A">
            <w:pPr>
              <w:pStyle w:val="MockupText"/>
            </w:pPr>
          </w:p>
        </w:tc>
        <w:tc>
          <w:tcPr>
            <w:tcW w:w="7499" w:type="dxa"/>
            <w:vAlign w:val="center"/>
          </w:tcPr>
          <w:p w14:paraId="381554F4" w14:textId="77777777" w:rsidR="008703CD" w:rsidRPr="008703CD" w:rsidRDefault="008703CD" w:rsidP="008703CD">
            <w:pPr>
              <w:pStyle w:val="MockupText"/>
            </w:pPr>
            <w:r w:rsidRPr="008703CD">
              <w:fldChar w:fldCharType="begin"/>
            </w:r>
            <w:r w:rsidRPr="008703CD">
              <w:instrText xml:space="preserve"> REF nextStep01 \h </w:instrText>
            </w:r>
            <w:r>
              <w:instrText xml:space="preserve"> \* MERGEFORMAT </w:instrText>
            </w:r>
            <w:r w:rsidRPr="008703CD">
              <w:fldChar w:fldCharType="separate"/>
            </w:r>
            <w:sdt>
              <w:sdtPr>
                <w:alias w:val="Next Step 01"/>
                <w:tag w:val="nextStep01"/>
                <w:id w:val="1353607578"/>
                <w:placeholder>
                  <w:docPart w:val="928649282F2649FF8FF21FE4E6A964F1"/>
                </w:placeholder>
                <w:showingPlcHdr/>
                <w:text/>
              </w:sdtPr>
              <w:sdtEndPr/>
              <w:sdtContent>
                <w:r w:rsidR="004A393B" w:rsidRPr="004A393B">
                  <w:rPr>
                    <w:rStyle w:val="ContentControlPlaceholder"/>
                    <w:rFonts w:ascii="Calibri" w:hAnsi="Calibri" w:cstheme="minorBidi"/>
                    <w:color w:val="C0C0C0"/>
                    <w:sz w:val="32"/>
                    <w:szCs w:val="22"/>
                  </w:rPr>
                  <w:t>Next Step 1</w:t>
                </w:r>
              </w:sdtContent>
            </w:sdt>
            <w:r w:rsidRPr="008703CD">
              <w:fldChar w:fldCharType="end"/>
            </w:r>
          </w:p>
          <w:p w14:paraId="2568DF7F" w14:textId="77777777" w:rsidR="008703CD" w:rsidRPr="008703CD" w:rsidRDefault="008703CD" w:rsidP="008703CD">
            <w:pPr>
              <w:pStyle w:val="MockupText"/>
            </w:pPr>
            <w:r w:rsidRPr="008703CD">
              <w:fldChar w:fldCharType="begin"/>
            </w:r>
            <w:r w:rsidRPr="008703CD">
              <w:instrText xml:space="preserve"> REF nextStep02 \h </w:instrText>
            </w:r>
            <w:r>
              <w:instrText xml:space="preserve"> \* MERGEFORMAT </w:instrText>
            </w:r>
            <w:r w:rsidRPr="008703CD">
              <w:fldChar w:fldCharType="separate"/>
            </w:r>
            <w:sdt>
              <w:sdtPr>
                <w:alias w:val="Next Step 02"/>
                <w:tag w:val="nextStep02"/>
                <w:id w:val="-1578819619"/>
                <w:placeholder>
                  <w:docPart w:val="72DC677F5F434E329D6060B112FF24D1"/>
                </w:placeholder>
                <w:showingPlcHdr/>
                <w:text/>
              </w:sdtPr>
              <w:sdtEndPr/>
              <w:sdtContent>
                <w:r w:rsidR="004A393B" w:rsidRPr="004A393B">
                  <w:rPr>
                    <w:rStyle w:val="ContentControlPlaceholder"/>
                    <w:rFonts w:ascii="Calibri" w:hAnsi="Calibri" w:cstheme="minorBidi"/>
                    <w:color w:val="C0C0C0"/>
                    <w:sz w:val="32"/>
                    <w:szCs w:val="22"/>
                  </w:rPr>
                  <w:t>Next Step 2</w:t>
                </w:r>
              </w:sdtContent>
            </w:sdt>
            <w:r w:rsidRPr="008703CD">
              <w:fldChar w:fldCharType="end"/>
            </w:r>
          </w:p>
          <w:p w14:paraId="4352D039" w14:textId="77777777" w:rsidR="008703CD" w:rsidRPr="008703CD" w:rsidRDefault="008703CD" w:rsidP="008703CD">
            <w:pPr>
              <w:pStyle w:val="MockupText"/>
            </w:pPr>
            <w:r w:rsidRPr="008703CD">
              <w:fldChar w:fldCharType="begin"/>
            </w:r>
            <w:r w:rsidRPr="008703CD">
              <w:instrText xml:space="preserve"> REF nextStep03 \h </w:instrText>
            </w:r>
            <w:r>
              <w:instrText xml:space="preserve"> \* MERGEFORMAT </w:instrText>
            </w:r>
            <w:r w:rsidRPr="008703CD">
              <w:fldChar w:fldCharType="separate"/>
            </w:r>
            <w:sdt>
              <w:sdtPr>
                <w:alias w:val="Next Step 03"/>
                <w:tag w:val="nextStep03"/>
                <w:id w:val="-1694453620"/>
                <w:placeholder>
                  <w:docPart w:val="B740B00B2F034978AD216DEC80A6D1C9"/>
                </w:placeholder>
                <w:showingPlcHdr/>
                <w:text/>
              </w:sdtPr>
              <w:sdtEndPr/>
              <w:sdtContent>
                <w:r w:rsidR="004A393B" w:rsidRPr="004A393B">
                  <w:rPr>
                    <w:rStyle w:val="ContentControlPlaceholder"/>
                    <w:rFonts w:ascii="Calibri" w:hAnsi="Calibri" w:cstheme="minorBidi"/>
                    <w:color w:val="C0C0C0"/>
                    <w:sz w:val="32"/>
                    <w:szCs w:val="22"/>
                  </w:rPr>
                  <w:t>Next Step 3</w:t>
                </w:r>
              </w:sdtContent>
            </w:sdt>
            <w:r w:rsidRPr="008703CD">
              <w:fldChar w:fldCharType="end"/>
            </w:r>
          </w:p>
          <w:p w14:paraId="5B0AE050" w14:textId="77777777" w:rsidR="008703CD" w:rsidRPr="008703CD" w:rsidRDefault="008703CD" w:rsidP="008703CD">
            <w:pPr>
              <w:pStyle w:val="MockupText"/>
            </w:pPr>
            <w:r w:rsidRPr="008703CD">
              <w:fldChar w:fldCharType="begin"/>
            </w:r>
            <w:r w:rsidRPr="008703CD">
              <w:instrText xml:space="preserve"> REF nextStep04 \h </w:instrText>
            </w:r>
            <w:r>
              <w:instrText xml:space="preserve"> \* MERGEFORMAT </w:instrText>
            </w:r>
            <w:r w:rsidRPr="008703CD">
              <w:fldChar w:fldCharType="separate"/>
            </w:r>
            <w:sdt>
              <w:sdtPr>
                <w:alias w:val="Next Step 04"/>
                <w:tag w:val="nextStep04"/>
                <w:id w:val="1356935175"/>
                <w:placeholder>
                  <w:docPart w:val="214288B9AE2047548CD47154685DF22D"/>
                </w:placeholder>
                <w:showingPlcHdr/>
                <w:text/>
              </w:sdtPr>
              <w:sdtEndPr/>
              <w:sdtContent>
                <w:r w:rsidR="004A393B" w:rsidRPr="004A393B">
                  <w:rPr>
                    <w:rStyle w:val="ContentControlPlaceholder"/>
                    <w:rFonts w:ascii="Calibri" w:hAnsi="Calibri" w:cstheme="minorBidi"/>
                    <w:color w:val="C0C0C0"/>
                    <w:sz w:val="32"/>
                    <w:szCs w:val="22"/>
                  </w:rPr>
                  <w:t>Next Step 4</w:t>
                </w:r>
              </w:sdtContent>
            </w:sdt>
            <w:r w:rsidRPr="008703CD">
              <w:fldChar w:fldCharType="end"/>
            </w:r>
          </w:p>
          <w:p w14:paraId="4B4C5373" w14:textId="77777777" w:rsidR="008703CD" w:rsidRPr="008703CD" w:rsidRDefault="008703CD" w:rsidP="008703CD">
            <w:pPr>
              <w:pStyle w:val="MockupText"/>
            </w:pPr>
            <w:r w:rsidRPr="008703CD">
              <w:fldChar w:fldCharType="begin"/>
            </w:r>
            <w:r w:rsidRPr="008703CD">
              <w:instrText xml:space="preserve"> REF nextStep05 \h </w:instrText>
            </w:r>
            <w:r>
              <w:instrText xml:space="preserve"> \* MERGEFORMAT </w:instrText>
            </w:r>
            <w:r w:rsidRPr="008703CD">
              <w:fldChar w:fldCharType="separate"/>
            </w:r>
            <w:sdt>
              <w:sdtPr>
                <w:alias w:val="Next Step 05"/>
                <w:tag w:val="nextStep05"/>
                <w:id w:val="1054890463"/>
                <w:placeholder>
                  <w:docPart w:val="C19B02749463408789076D215329A004"/>
                </w:placeholder>
                <w:showingPlcHdr/>
                <w:text/>
              </w:sdtPr>
              <w:sdtEndPr/>
              <w:sdtContent>
                <w:r w:rsidR="004A393B" w:rsidRPr="004A393B">
                  <w:rPr>
                    <w:rStyle w:val="ContentControlPlaceholder"/>
                    <w:rFonts w:ascii="Calibri" w:hAnsi="Calibri" w:cstheme="minorBidi"/>
                    <w:color w:val="C0C0C0"/>
                    <w:sz w:val="32"/>
                    <w:szCs w:val="22"/>
                  </w:rPr>
                  <w:t>Next Step 5</w:t>
                </w:r>
              </w:sdtContent>
            </w:sdt>
            <w:r w:rsidRPr="008703CD">
              <w:fldChar w:fldCharType="end"/>
            </w:r>
          </w:p>
          <w:p w14:paraId="4A2A3C51" w14:textId="77777777" w:rsidR="00A8136B" w:rsidRPr="008703CD" w:rsidRDefault="008703CD" w:rsidP="008703CD">
            <w:pPr>
              <w:pStyle w:val="MockupText"/>
            </w:pPr>
            <w:r w:rsidRPr="008703CD">
              <w:fldChar w:fldCharType="begin"/>
            </w:r>
            <w:r w:rsidRPr="008703CD">
              <w:instrText xml:space="preserve"> REF nextStep06 \h </w:instrText>
            </w:r>
            <w:r>
              <w:instrText xml:space="preserve"> \* MERGEFORMAT </w:instrText>
            </w:r>
            <w:r w:rsidRPr="008703CD">
              <w:fldChar w:fldCharType="separate"/>
            </w:r>
            <w:sdt>
              <w:sdtPr>
                <w:alias w:val="Next Step 06"/>
                <w:tag w:val="nextStep06"/>
                <w:id w:val="-1301531741"/>
                <w:placeholder>
                  <w:docPart w:val="3F374F8479974BE786978A26014E12D4"/>
                </w:placeholder>
                <w:showingPlcHdr/>
                <w:text/>
              </w:sdtPr>
              <w:sdtEndPr/>
              <w:sdtContent>
                <w:r w:rsidR="004A393B" w:rsidRPr="004A393B">
                  <w:rPr>
                    <w:rStyle w:val="ContentControlPlaceholder"/>
                    <w:rFonts w:ascii="Calibri" w:hAnsi="Calibri" w:cstheme="minorBidi"/>
                    <w:color w:val="C0C0C0"/>
                    <w:sz w:val="32"/>
                    <w:szCs w:val="22"/>
                  </w:rPr>
                  <w:t>Next Step 6</w:t>
                </w:r>
              </w:sdtContent>
            </w:sdt>
            <w:r w:rsidRPr="008703CD">
              <w:fldChar w:fldCharType="end"/>
            </w:r>
          </w:p>
          <w:p w14:paraId="5158CB96" w14:textId="77777777" w:rsidR="008703CD" w:rsidRPr="004906AA" w:rsidRDefault="008703CD" w:rsidP="00D02C9A">
            <w:pPr>
              <w:pStyle w:val="MockupText"/>
            </w:pPr>
          </w:p>
        </w:tc>
      </w:tr>
    </w:tbl>
    <w:p w14:paraId="196499E1" w14:textId="77777777" w:rsidR="00A8136B" w:rsidRDefault="00A8136B" w:rsidP="00D02C9A">
      <w:pPr>
        <w:pStyle w:val="MockupText"/>
      </w:pPr>
    </w:p>
    <w:sectPr w:rsidR="00A8136B" w:rsidSect="004C2651">
      <w:pgSz w:w="12240" w:h="15840" w:code="1"/>
      <w:pgMar w:top="1440" w:right="1080" w:bottom="1080" w:left="1080" w:header="547" w:footer="525"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84A07" w14:textId="77777777" w:rsidR="00C00425" w:rsidRDefault="00C00425">
      <w:r>
        <w:separator/>
      </w:r>
    </w:p>
    <w:p w14:paraId="6F9CD75D" w14:textId="77777777" w:rsidR="00C00425" w:rsidRDefault="00C00425"/>
    <w:p w14:paraId="6EFF0F68" w14:textId="77777777" w:rsidR="00C00425" w:rsidRDefault="00C00425"/>
    <w:p w14:paraId="49FEF61A" w14:textId="77777777" w:rsidR="00C00425" w:rsidRDefault="00C00425"/>
  </w:endnote>
  <w:endnote w:type="continuationSeparator" w:id="0">
    <w:p w14:paraId="4B6B4A28" w14:textId="77777777" w:rsidR="00C00425" w:rsidRDefault="00C00425">
      <w:r>
        <w:continuationSeparator/>
      </w:r>
    </w:p>
    <w:p w14:paraId="6E08BF50" w14:textId="77777777" w:rsidR="00C00425" w:rsidRDefault="00C00425"/>
    <w:p w14:paraId="60A057A5" w14:textId="77777777" w:rsidR="00C00425" w:rsidRDefault="00C00425"/>
    <w:p w14:paraId="024F5140" w14:textId="77777777" w:rsidR="00C00425" w:rsidRDefault="00C00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5031A" w14:textId="22362725" w:rsidR="004C2331" w:rsidRPr="00E65AA0" w:rsidRDefault="004C2331" w:rsidP="004C2331">
    <w:pPr>
      <w:pStyle w:val="ProcessFooter"/>
      <w:rPr>
        <w:i w:val="0"/>
        <w:color w:val="808080" w:themeColor="background1" w:themeShade="80"/>
      </w:rPr>
    </w:pPr>
    <w:r w:rsidRPr="00E65AA0">
      <w:rPr>
        <w:color w:val="808080" w:themeColor="background1" w:themeShade="80"/>
      </w:rPr>
      <w:t xml:space="preserve">This tool is used by permission of Shipley Associates for client individual use only. It may not be copied, reproduced, or otherwise disclosed to third parties without prior written permission from Shipley Associates.  </w:t>
    </w:r>
    <w:r w:rsidRPr="00E65AA0">
      <w:rPr>
        <w:i w:val="0"/>
        <w:color w:val="808080" w:themeColor="background1" w:themeShade="80"/>
      </w:rPr>
      <w:t>© Shipley Associate</w:t>
    </w:r>
    <w:r w:rsidR="00936203">
      <w:rPr>
        <w:i w:val="0"/>
        <w:color w:val="808080" w:themeColor="background1" w:themeShade="80"/>
      </w:rPr>
      <w:t>s</w:t>
    </w:r>
  </w:p>
  <w:p w14:paraId="317A579A" w14:textId="121A0C25" w:rsidR="008D140F" w:rsidRPr="00844AEA" w:rsidRDefault="004C2331" w:rsidP="00844AEA">
    <w:pPr>
      <w:pStyle w:val="Footer"/>
      <w:tabs>
        <w:tab w:val="clear" w:pos="4680"/>
        <w:tab w:val="clear" w:pos="9360"/>
        <w:tab w:val="center" w:pos="5040"/>
        <w:tab w:val="right" w:pos="10080"/>
      </w:tabs>
      <w:rPr>
        <w:sz w:val="18"/>
      </w:rPr>
    </w:pPr>
    <w:r>
      <w:rPr>
        <w:sz w:val="18"/>
      </w:rPr>
      <w:tab/>
    </w:r>
    <w:r w:rsidR="008143E5" w:rsidRPr="00844AEA">
      <w:rPr>
        <w:sz w:val="18"/>
      </w:rPr>
      <w:tab/>
    </w:r>
    <w:r w:rsidR="008D140F" w:rsidRPr="00844AEA">
      <w:rPr>
        <w:sz w:val="18"/>
      </w:rPr>
      <w:fldChar w:fldCharType="begin"/>
    </w:r>
    <w:r w:rsidR="008D140F" w:rsidRPr="00844AEA">
      <w:rPr>
        <w:sz w:val="18"/>
      </w:rPr>
      <w:instrText xml:space="preserve"> PAGE </w:instrText>
    </w:r>
    <w:r w:rsidR="008D140F" w:rsidRPr="00844AEA">
      <w:rPr>
        <w:sz w:val="18"/>
      </w:rPr>
      <w:fldChar w:fldCharType="separate"/>
    </w:r>
    <w:r w:rsidR="00430EB3">
      <w:rPr>
        <w:noProof/>
        <w:sz w:val="18"/>
      </w:rPr>
      <w:t>13</w:t>
    </w:r>
    <w:r w:rsidR="008D140F" w:rsidRPr="00844AEA">
      <w:rPr>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5EE6" w14:textId="77777777" w:rsidR="0078069E" w:rsidRDefault="0078069E" w:rsidP="0078069E">
    <w:pPr>
      <w:tabs>
        <w:tab w:val="right" w:pos="10080"/>
      </w:tabs>
    </w:pPr>
    <w:r>
      <w:t>Copyright 2017 Shipley Associates</w:t>
    </w:r>
    <w:r>
      <w:tab/>
    </w:r>
    <w:r>
      <w:fldChar w:fldCharType="begin"/>
    </w:r>
    <w:r>
      <w:instrText xml:space="preserve"> PAGE </w:instrText>
    </w:r>
    <w:r>
      <w:fldChar w:fldCharType="separate"/>
    </w:r>
    <w:r w:rsidR="00B40DA4">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A5349" w14:textId="77777777" w:rsidR="00C00425" w:rsidRDefault="00C00425">
      <w:r>
        <w:separator/>
      </w:r>
    </w:p>
    <w:p w14:paraId="6D89E525" w14:textId="77777777" w:rsidR="00C00425" w:rsidRDefault="00C00425"/>
    <w:p w14:paraId="5E289D2C" w14:textId="77777777" w:rsidR="00C00425" w:rsidRDefault="00C00425"/>
    <w:p w14:paraId="57228E01" w14:textId="77777777" w:rsidR="00C00425" w:rsidRDefault="00C00425"/>
  </w:footnote>
  <w:footnote w:type="continuationSeparator" w:id="0">
    <w:p w14:paraId="3D6BA78D" w14:textId="77777777" w:rsidR="00C00425" w:rsidRDefault="00C00425">
      <w:r>
        <w:continuationSeparator/>
      </w:r>
    </w:p>
    <w:p w14:paraId="6607ADA1" w14:textId="77777777" w:rsidR="00C00425" w:rsidRDefault="00C00425"/>
    <w:p w14:paraId="4F9CD86C" w14:textId="77777777" w:rsidR="00C00425" w:rsidRDefault="00C00425"/>
    <w:p w14:paraId="4F278665" w14:textId="77777777" w:rsidR="00C00425" w:rsidRDefault="00C004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80" w:type="dxa"/>
      <w:tblBorders>
        <w:top w:val="none" w:sz="0" w:space="0" w:color="auto"/>
        <w:left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870"/>
      <w:gridCol w:w="6210"/>
    </w:tblGrid>
    <w:tr w:rsidR="00B40DA4" w14:paraId="7D3F76E0" w14:textId="77777777" w:rsidTr="00B40DA4">
      <w:trPr>
        <w:trHeight w:val="720"/>
      </w:trPr>
      <w:tc>
        <w:tcPr>
          <w:tcW w:w="3870" w:type="dxa"/>
        </w:tcPr>
        <w:p w14:paraId="55697EBB" w14:textId="77777777" w:rsidR="00B40DA4" w:rsidRPr="008A67C2" w:rsidRDefault="00B40DA4" w:rsidP="00B40DA4">
          <w:pPr>
            <w:pStyle w:val="Title"/>
          </w:pPr>
          <w:r w:rsidRPr="008A67C2">
            <w:rPr>
              <w:noProof/>
            </w:rPr>
            <w:drawing>
              <wp:inline distT="0" distB="0" distL="0" distR="0" wp14:anchorId="6DC82000" wp14:editId="31807FFC">
                <wp:extent cx="2305396" cy="365760"/>
                <wp:effectExtent l="0" t="0" r="0" b="1270"/>
                <wp:docPr id="41" name="Picture 41" descr="D:\Dropbox\~McKinnon-Mulherin\9999 Shipley Macros\Second_Draft\Shipley Logo_SingleGlobe 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McKinnon-Mulherin\9999 Shipley Macros\Second_Draft\Shipley Logo_SingleGlobe Horizont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396" cy="365760"/>
                        </a:xfrm>
                        <a:prstGeom prst="rect">
                          <a:avLst/>
                        </a:prstGeom>
                        <a:noFill/>
                        <a:ln>
                          <a:noFill/>
                        </a:ln>
                      </pic:spPr>
                    </pic:pic>
                  </a:graphicData>
                </a:graphic>
              </wp:inline>
            </w:drawing>
          </w:r>
        </w:p>
      </w:tc>
      <w:tc>
        <w:tcPr>
          <w:tcW w:w="6210" w:type="dxa"/>
          <w:vAlign w:val="center"/>
        </w:tcPr>
        <w:p w14:paraId="4B2FA0FA" w14:textId="77777777" w:rsidR="00B40DA4" w:rsidRDefault="00B40DA4" w:rsidP="00B40DA4">
          <w:pPr>
            <w:pStyle w:val="HeaderTitle"/>
          </w:pPr>
          <w:r>
            <w:t>Executive Summary Organizer</w:t>
          </w:r>
        </w:p>
      </w:tc>
    </w:tr>
  </w:tbl>
  <w:p w14:paraId="06C06A56" w14:textId="77777777" w:rsidR="00F76738" w:rsidRPr="008A3CBB" w:rsidRDefault="00F76738" w:rsidP="008A3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3E5CB" w14:textId="77777777" w:rsidR="008D140F" w:rsidRDefault="008D14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A793" w14:textId="77777777" w:rsidR="0052323E" w:rsidRDefault="008D140F" w:rsidP="004D5BFA">
    <w:r w:rsidRPr="004D5BFA">
      <w:t>Use these pages t</w:t>
    </w:r>
    <w:r w:rsidR="0052323E">
      <w:t>o mock up the executive summary.</w:t>
    </w:r>
  </w:p>
  <w:p w14:paraId="74F3AC75" w14:textId="77777777" w:rsidR="008D140F" w:rsidRPr="004D5BFA" w:rsidRDefault="0052323E" w:rsidP="004D5BFA">
    <w:r>
      <w:t xml:space="preserve">To fill content from worksheet sections above, Select All (Ctrl + A on Windows, </w:t>
    </w:r>
    <w:proofErr w:type="spellStart"/>
    <w:r>
      <w:t>Cmd</w:t>
    </w:r>
    <w:proofErr w:type="spellEnd"/>
    <w:r>
      <w:t xml:space="preserve"> + A on Mac) and push F9.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3E6ED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EA41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7620A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481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3268D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A9A0C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6C2731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02E8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FF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AC97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43D"/>
    <w:multiLevelType w:val="hybridMultilevel"/>
    <w:tmpl w:val="9B42A71C"/>
    <w:lvl w:ilvl="0" w:tplc="7FDC85BA">
      <w:start w:val="1"/>
      <w:numFmt w:val="decimal"/>
      <w:lvlText w:val="%1."/>
      <w:lvlJc w:val="left"/>
      <w:pPr>
        <w:tabs>
          <w:tab w:val="num" w:pos="720"/>
        </w:tabs>
        <w:ind w:left="720" w:hanging="360"/>
      </w:pPr>
      <w:rPr>
        <w:rFonts w:hint="default"/>
      </w:rPr>
    </w:lvl>
    <w:lvl w:ilvl="1" w:tplc="D5DC0F4E" w:tentative="1">
      <w:start w:val="1"/>
      <w:numFmt w:val="lowerLetter"/>
      <w:lvlText w:val="%2."/>
      <w:lvlJc w:val="left"/>
      <w:pPr>
        <w:tabs>
          <w:tab w:val="num" w:pos="1440"/>
        </w:tabs>
        <w:ind w:left="1440" w:hanging="360"/>
      </w:pPr>
    </w:lvl>
    <w:lvl w:ilvl="2" w:tplc="885EE16E" w:tentative="1">
      <w:start w:val="1"/>
      <w:numFmt w:val="lowerRoman"/>
      <w:lvlText w:val="%3."/>
      <w:lvlJc w:val="right"/>
      <w:pPr>
        <w:tabs>
          <w:tab w:val="num" w:pos="2160"/>
        </w:tabs>
        <w:ind w:left="2160" w:hanging="180"/>
      </w:pPr>
    </w:lvl>
    <w:lvl w:ilvl="3" w:tplc="E56607FC" w:tentative="1">
      <w:start w:val="1"/>
      <w:numFmt w:val="decimal"/>
      <w:lvlText w:val="%4."/>
      <w:lvlJc w:val="left"/>
      <w:pPr>
        <w:tabs>
          <w:tab w:val="num" w:pos="2880"/>
        </w:tabs>
        <w:ind w:left="2880" w:hanging="360"/>
      </w:pPr>
    </w:lvl>
    <w:lvl w:ilvl="4" w:tplc="BD224092" w:tentative="1">
      <w:start w:val="1"/>
      <w:numFmt w:val="lowerLetter"/>
      <w:lvlText w:val="%5."/>
      <w:lvlJc w:val="left"/>
      <w:pPr>
        <w:tabs>
          <w:tab w:val="num" w:pos="3600"/>
        </w:tabs>
        <w:ind w:left="3600" w:hanging="360"/>
      </w:pPr>
    </w:lvl>
    <w:lvl w:ilvl="5" w:tplc="925A0E8C" w:tentative="1">
      <w:start w:val="1"/>
      <w:numFmt w:val="lowerRoman"/>
      <w:lvlText w:val="%6."/>
      <w:lvlJc w:val="right"/>
      <w:pPr>
        <w:tabs>
          <w:tab w:val="num" w:pos="4320"/>
        </w:tabs>
        <w:ind w:left="4320" w:hanging="180"/>
      </w:pPr>
    </w:lvl>
    <w:lvl w:ilvl="6" w:tplc="903E3262" w:tentative="1">
      <w:start w:val="1"/>
      <w:numFmt w:val="decimal"/>
      <w:lvlText w:val="%7."/>
      <w:lvlJc w:val="left"/>
      <w:pPr>
        <w:tabs>
          <w:tab w:val="num" w:pos="5040"/>
        </w:tabs>
        <w:ind w:left="5040" w:hanging="360"/>
      </w:pPr>
    </w:lvl>
    <w:lvl w:ilvl="7" w:tplc="4F329B70" w:tentative="1">
      <w:start w:val="1"/>
      <w:numFmt w:val="lowerLetter"/>
      <w:lvlText w:val="%8."/>
      <w:lvlJc w:val="left"/>
      <w:pPr>
        <w:tabs>
          <w:tab w:val="num" w:pos="5760"/>
        </w:tabs>
        <w:ind w:left="5760" w:hanging="360"/>
      </w:pPr>
    </w:lvl>
    <w:lvl w:ilvl="8" w:tplc="AF9EB6F8" w:tentative="1">
      <w:start w:val="1"/>
      <w:numFmt w:val="lowerRoman"/>
      <w:lvlText w:val="%9."/>
      <w:lvlJc w:val="right"/>
      <w:pPr>
        <w:tabs>
          <w:tab w:val="num" w:pos="6480"/>
        </w:tabs>
        <w:ind w:left="6480" w:hanging="180"/>
      </w:pPr>
    </w:lvl>
  </w:abstractNum>
  <w:abstractNum w:abstractNumId="11" w15:restartNumberingAfterBreak="0">
    <w:nsid w:val="0EFA4308"/>
    <w:multiLevelType w:val="hybridMultilevel"/>
    <w:tmpl w:val="8C04FCEE"/>
    <w:lvl w:ilvl="0" w:tplc="5DE6ABC6">
      <w:start w:val="1"/>
      <w:numFmt w:val="decimal"/>
      <w:lvlText w:val="%1."/>
      <w:lvlJc w:val="left"/>
      <w:pPr>
        <w:tabs>
          <w:tab w:val="num" w:pos="720"/>
        </w:tabs>
        <w:ind w:left="720" w:hanging="360"/>
      </w:pPr>
      <w:rPr>
        <w:rFonts w:hint="default"/>
      </w:rPr>
    </w:lvl>
    <w:lvl w:ilvl="1" w:tplc="5D3C1966" w:tentative="1">
      <w:start w:val="1"/>
      <w:numFmt w:val="lowerLetter"/>
      <w:lvlText w:val="%2."/>
      <w:lvlJc w:val="left"/>
      <w:pPr>
        <w:tabs>
          <w:tab w:val="num" w:pos="1440"/>
        </w:tabs>
        <w:ind w:left="1440" w:hanging="360"/>
      </w:pPr>
    </w:lvl>
    <w:lvl w:ilvl="2" w:tplc="CF9AEDC8" w:tentative="1">
      <w:start w:val="1"/>
      <w:numFmt w:val="lowerRoman"/>
      <w:lvlText w:val="%3."/>
      <w:lvlJc w:val="right"/>
      <w:pPr>
        <w:tabs>
          <w:tab w:val="num" w:pos="2160"/>
        </w:tabs>
        <w:ind w:left="2160" w:hanging="180"/>
      </w:pPr>
    </w:lvl>
    <w:lvl w:ilvl="3" w:tplc="CC5A1346" w:tentative="1">
      <w:start w:val="1"/>
      <w:numFmt w:val="decimal"/>
      <w:lvlText w:val="%4."/>
      <w:lvlJc w:val="left"/>
      <w:pPr>
        <w:tabs>
          <w:tab w:val="num" w:pos="2880"/>
        </w:tabs>
        <w:ind w:left="2880" w:hanging="360"/>
      </w:pPr>
    </w:lvl>
    <w:lvl w:ilvl="4" w:tplc="E5B87294" w:tentative="1">
      <w:start w:val="1"/>
      <w:numFmt w:val="lowerLetter"/>
      <w:lvlText w:val="%5."/>
      <w:lvlJc w:val="left"/>
      <w:pPr>
        <w:tabs>
          <w:tab w:val="num" w:pos="3600"/>
        </w:tabs>
        <w:ind w:left="3600" w:hanging="360"/>
      </w:pPr>
    </w:lvl>
    <w:lvl w:ilvl="5" w:tplc="F7B0B6F6" w:tentative="1">
      <w:start w:val="1"/>
      <w:numFmt w:val="lowerRoman"/>
      <w:lvlText w:val="%6."/>
      <w:lvlJc w:val="right"/>
      <w:pPr>
        <w:tabs>
          <w:tab w:val="num" w:pos="4320"/>
        </w:tabs>
        <w:ind w:left="4320" w:hanging="180"/>
      </w:pPr>
    </w:lvl>
    <w:lvl w:ilvl="6" w:tplc="968272D6" w:tentative="1">
      <w:start w:val="1"/>
      <w:numFmt w:val="decimal"/>
      <w:lvlText w:val="%7."/>
      <w:lvlJc w:val="left"/>
      <w:pPr>
        <w:tabs>
          <w:tab w:val="num" w:pos="5040"/>
        </w:tabs>
        <w:ind w:left="5040" w:hanging="360"/>
      </w:pPr>
    </w:lvl>
    <w:lvl w:ilvl="7" w:tplc="EEF6FF68" w:tentative="1">
      <w:start w:val="1"/>
      <w:numFmt w:val="lowerLetter"/>
      <w:lvlText w:val="%8."/>
      <w:lvlJc w:val="left"/>
      <w:pPr>
        <w:tabs>
          <w:tab w:val="num" w:pos="5760"/>
        </w:tabs>
        <w:ind w:left="5760" w:hanging="360"/>
      </w:pPr>
    </w:lvl>
    <w:lvl w:ilvl="8" w:tplc="CEA64918" w:tentative="1">
      <w:start w:val="1"/>
      <w:numFmt w:val="lowerRoman"/>
      <w:lvlText w:val="%9."/>
      <w:lvlJc w:val="right"/>
      <w:pPr>
        <w:tabs>
          <w:tab w:val="num" w:pos="6480"/>
        </w:tabs>
        <w:ind w:left="6480" w:hanging="180"/>
      </w:pPr>
    </w:lvl>
  </w:abstractNum>
  <w:abstractNum w:abstractNumId="12" w15:restartNumberingAfterBreak="0">
    <w:nsid w:val="0F4E5D28"/>
    <w:multiLevelType w:val="hybridMultilevel"/>
    <w:tmpl w:val="32B25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C1152"/>
    <w:multiLevelType w:val="hybridMultilevel"/>
    <w:tmpl w:val="7CCAE34A"/>
    <w:lvl w:ilvl="0" w:tplc="26B8EB00">
      <w:start w:val="1"/>
      <w:numFmt w:val="bullet"/>
      <w:pStyle w:val="ListParagraphLa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40E9C"/>
    <w:multiLevelType w:val="hybridMultilevel"/>
    <w:tmpl w:val="303E12B8"/>
    <w:lvl w:ilvl="0" w:tplc="5588A718">
      <w:start w:val="1"/>
      <w:numFmt w:val="bullet"/>
      <w:lvlText w:val=""/>
      <w:lvlJc w:val="left"/>
      <w:pPr>
        <w:tabs>
          <w:tab w:val="num" w:pos="720"/>
        </w:tabs>
        <w:ind w:left="720" w:hanging="360"/>
      </w:pPr>
      <w:rPr>
        <w:rFonts w:ascii="Symbol" w:hAnsi="Symbol" w:hint="default"/>
      </w:rPr>
    </w:lvl>
    <w:lvl w:ilvl="1" w:tplc="E0FE2766" w:tentative="1">
      <w:start w:val="1"/>
      <w:numFmt w:val="bullet"/>
      <w:lvlText w:val="o"/>
      <w:lvlJc w:val="left"/>
      <w:pPr>
        <w:tabs>
          <w:tab w:val="num" w:pos="1440"/>
        </w:tabs>
        <w:ind w:left="1440" w:hanging="360"/>
      </w:pPr>
      <w:rPr>
        <w:rFonts w:ascii="Courier New" w:hAnsi="Courier New" w:cs="Tahoma" w:hint="default"/>
      </w:rPr>
    </w:lvl>
    <w:lvl w:ilvl="2" w:tplc="C45470C0" w:tentative="1">
      <w:start w:val="1"/>
      <w:numFmt w:val="bullet"/>
      <w:lvlText w:val=""/>
      <w:lvlJc w:val="left"/>
      <w:pPr>
        <w:tabs>
          <w:tab w:val="num" w:pos="2160"/>
        </w:tabs>
        <w:ind w:left="2160" w:hanging="360"/>
      </w:pPr>
      <w:rPr>
        <w:rFonts w:ascii="Wingdings" w:hAnsi="Wingdings" w:hint="default"/>
      </w:rPr>
    </w:lvl>
    <w:lvl w:ilvl="3" w:tplc="E5D83688" w:tentative="1">
      <w:start w:val="1"/>
      <w:numFmt w:val="bullet"/>
      <w:lvlText w:val=""/>
      <w:lvlJc w:val="left"/>
      <w:pPr>
        <w:tabs>
          <w:tab w:val="num" w:pos="2880"/>
        </w:tabs>
        <w:ind w:left="2880" w:hanging="360"/>
      </w:pPr>
      <w:rPr>
        <w:rFonts w:ascii="Symbol" w:hAnsi="Symbol" w:hint="default"/>
      </w:rPr>
    </w:lvl>
    <w:lvl w:ilvl="4" w:tplc="5C849F56" w:tentative="1">
      <w:start w:val="1"/>
      <w:numFmt w:val="bullet"/>
      <w:lvlText w:val="o"/>
      <w:lvlJc w:val="left"/>
      <w:pPr>
        <w:tabs>
          <w:tab w:val="num" w:pos="3600"/>
        </w:tabs>
        <w:ind w:left="3600" w:hanging="360"/>
      </w:pPr>
      <w:rPr>
        <w:rFonts w:ascii="Courier New" w:hAnsi="Courier New" w:cs="Tahoma" w:hint="default"/>
      </w:rPr>
    </w:lvl>
    <w:lvl w:ilvl="5" w:tplc="50ECBCF0" w:tentative="1">
      <w:start w:val="1"/>
      <w:numFmt w:val="bullet"/>
      <w:lvlText w:val=""/>
      <w:lvlJc w:val="left"/>
      <w:pPr>
        <w:tabs>
          <w:tab w:val="num" w:pos="4320"/>
        </w:tabs>
        <w:ind w:left="4320" w:hanging="360"/>
      </w:pPr>
      <w:rPr>
        <w:rFonts w:ascii="Wingdings" w:hAnsi="Wingdings" w:hint="default"/>
      </w:rPr>
    </w:lvl>
    <w:lvl w:ilvl="6" w:tplc="EC0C4744" w:tentative="1">
      <w:start w:val="1"/>
      <w:numFmt w:val="bullet"/>
      <w:lvlText w:val=""/>
      <w:lvlJc w:val="left"/>
      <w:pPr>
        <w:tabs>
          <w:tab w:val="num" w:pos="5040"/>
        </w:tabs>
        <w:ind w:left="5040" w:hanging="360"/>
      </w:pPr>
      <w:rPr>
        <w:rFonts w:ascii="Symbol" w:hAnsi="Symbol" w:hint="default"/>
      </w:rPr>
    </w:lvl>
    <w:lvl w:ilvl="7" w:tplc="7616C3B2" w:tentative="1">
      <w:start w:val="1"/>
      <w:numFmt w:val="bullet"/>
      <w:lvlText w:val="o"/>
      <w:lvlJc w:val="left"/>
      <w:pPr>
        <w:tabs>
          <w:tab w:val="num" w:pos="5760"/>
        </w:tabs>
        <w:ind w:left="5760" w:hanging="360"/>
      </w:pPr>
      <w:rPr>
        <w:rFonts w:ascii="Courier New" w:hAnsi="Courier New" w:cs="Tahoma" w:hint="default"/>
      </w:rPr>
    </w:lvl>
    <w:lvl w:ilvl="8" w:tplc="13C4A29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DF6A04"/>
    <w:multiLevelType w:val="hybridMultilevel"/>
    <w:tmpl w:val="4EF6ACC4"/>
    <w:lvl w:ilvl="0" w:tplc="60AE57AC">
      <w:start w:val="1"/>
      <w:numFmt w:val="decimal"/>
      <w:lvlText w:val="%1."/>
      <w:lvlJc w:val="left"/>
      <w:pPr>
        <w:tabs>
          <w:tab w:val="num" w:pos="720"/>
        </w:tabs>
        <w:ind w:left="720" w:hanging="360"/>
      </w:pPr>
      <w:rPr>
        <w:rFonts w:hint="default"/>
      </w:rPr>
    </w:lvl>
    <w:lvl w:ilvl="1" w:tplc="D0BC4A50" w:tentative="1">
      <w:start w:val="1"/>
      <w:numFmt w:val="lowerLetter"/>
      <w:lvlText w:val="%2."/>
      <w:lvlJc w:val="left"/>
      <w:pPr>
        <w:tabs>
          <w:tab w:val="num" w:pos="1440"/>
        </w:tabs>
        <w:ind w:left="1440" w:hanging="360"/>
      </w:pPr>
    </w:lvl>
    <w:lvl w:ilvl="2" w:tplc="604CC078" w:tentative="1">
      <w:start w:val="1"/>
      <w:numFmt w:val="lowerRoman"/>
      <w:lvlText w:val="%3."/>
      <w:lvlJc w:val="right"/>
      <w:pPr>
        <w:tabs>
          <w:tab w:val="num" w:pos="2160"/>
        </w:tabs>
        <w:ind w:left="2160" w:hanging="180"/>
      </w:pPr>
    </w:lvl>
    <w:lvl w:ilvl="3" w:tplc="34C0374A" w:tentative="1">
      <w:start w:val="1"/>
      <w:numFmt w:val="decimal"/>
      <w:lvlText w:val="%4."/>
      <w:lvlJc w:val="left"/>
      <w:pPr>
        <w:tabs>
          <w:tab w:val="num" w:pos="2880"/>
        </w:tabs>
        <w:ind w:left="2880" w:hanging="360"/>
      </w:pPr>
    </w:lvl>
    <w:lvl w:ilvl="4" w:tplc="8F2E4AEE" w:tentative="1">
      <w:start w:val="1"/>
      <w:numFmt w:val="lowerLetter"/>
      <w:lvlText w:val="%5."/>
      <w:lvlJc w:val="left"/>
      <w:pPr>
        <w:tabs>
          <w:tab w:val="num" w:pos="3600"/>
        </w:tabs>
        <w:ind w:left="3600" w:hanging="360"/>
      </w:pPr>
    </w:lvl>
    <w:lvl w:ilvl="5" w:tplc="E85A550A" w:tentative="1">
      <w:start w:val="1"/>
      <w:numFmt w:val="lowerRoman"/>
      <w:lvlText w:val="%6."/>
      <w:lvlJc w:val="right"/>
      <w:pPr>
        <w:tabs>
          <w:tab w:val="num" w:pos="4320"/>
        </w:tabs>
        <w:ind w:left="4320" w:hanging="180"/>
      </w:pPr>
    </w:lvl>
    <w:lvl w:ilvl="6" w:tplc="DF1A9C3E" w:tentative="1">
      <w:start w:val="1"/>
      <w:numFmt w:val="decimal"/>
      <w:lvlText w:val="%7."/>
      <w:lvlJc w:val="left"/>
      <w:pPr>
        <w:tabs>
          <w:tab w:val="num" w:pos="5040"/>
        </w:tabs>
        <w:ind w:left="5040" w:hanging="360"/>
      </w:pPr>
    </w:lvl>
    <w:lvl w:ilvl="7" w:tplc="974EFECC" w:tentative="1">
      <w:start w:val="1"/>
      <w:numFmt w:val="lowerLetter"/>
      <w:lvlText w:val="%8."/>
      <w:lvlJc w:val="left"/>
      <w:pPr>
        <w:tabs>
          <w:tab w:val="num" w:pos="5760"/>
        </w:tabs>
        <w:ind w:left="5760" w:hanging="360"/>
      </w:pPr>
    </w:lvl>
    <w:lvl w:ilvl="8" w:tplc="95B847B6" w:tentative="1">
      <w:start w:val="1"/>
      <w:numFmt w:val="lowerRoman"/>
      <w:lvlText w:val="%9."/>
      <w:lvlJc w:val="right"/>
      <w:pPr>
        <w:tabs>
          <w:tab w:val="num" w:pos="6480"/>
        </w:tabs>
        <w:ind w:left="6480" w:hanging="180"/>
      </w:pPr>
    </w:lvl>
  </w:abstractNum>
  <w:abstractNum w:abstractNumId="16" w15:restartNumberingAfterBreak="0">
    <w:nsid w:val="610A1192"/>
    <w:multiLevelType w:val="hybridMultilevel"/>
    <w:tmpl w:val="222075A6"/>
    <w:lvl w:ilvl="0" w:tplc="6D4A1920">
      <w:start w:val="1"/>
      <w:numFmt w:val="decimal"/>
      <w:lvlText w:val="%1."/>
      <w:lvlJc w:val="left"/>
      <w:pPr>
        <w:tabs>
          <w:tab w:val="num" w:pos="720"/>
        </w:tabs>
        <w:ind w:left="720" w:hanging="360"/>
      </w:pPr>
      <w:rPr>
        <w:rFonts w:hint="default"/>
      </w:rPr>
    </w:lvl>
    <w:lvl w:ilvl="1" w:tplc="2ABA81AC" w:tentative="1">
      <w:start w:val="1"/>
      <w:numFmt w:val="lowerLetter"/>
      <w:lvlText w:val="%2."/>
      <w:lvlJc w:val="left"/>
      <w:pPr>
        <w:tabs>
          <w:tab w:val="num" w:pos="1440"/>
        </w:tabs>
        <w:ind w:left="1440" w:hanging="360"/>
      </w:pPr>
    </w:lvl>
    <w:lvl w:ilvl="2" w:tplc="4C467C2E" w:tentative="1">
      <w:start w:val="1"/>
      <w:numFmt w:val="lowerRoman"/>
      <w:lvlText w:val="%3."/>
      <w:lvlJc w:val="right"/>
      <w:pPr>
        <w:tabs>
          <w:tab w:val="num" w:pos="2160"/>
        </w:tabs>
        <w:ind w:left="2160" w:hanging="180"/>
      </w:pPr>
    </w:lvl>
    <w:lvl w:ilvl="3" w:tplc="7CE6FBDC" w:tentative="1">
      <w:start w:val="1"/>
      <w:numFmt w:val="decimal"/>
      <w:lvlText w:val="%4."/>
      <w:lvlJc w:val="left"/>
      <w:pPr>
        <w:tabs>
          <w:tab w:val="num" w:pos="2880"/>
        </w:tabs>
        <w:ind w:left="2880" w:hanging="360"/>
      </w:pPr>
    </w:lvl>
    <w:lvl w:ilvl="4" w:tplc="BD62F718" w:tentative="1">
      <w:start w:val="1"/>
      <w:numFmt w:val="lowerLetter"/>
      <w:lvlText w:val="%5."/>
      <w:lvlJc w:val="left"/>
      <w:pPr>
        <w:tabs>
          <w:tab w:val="num" w:pos="3600"/>
        </w:tabs>
        <w:ind w:left="3600" w:hanging="360"/>
      </w:pPr>
    </w:lvl>
    <w:lvl w:ilvl="5" w:tplc="FA1CC73A" w:tentative="1">
      <w:start w:val="1"/>
      <w:numFmt w:val="lowerRoman"/>
      <w:lvlText w:val="%6."/>
      <w:lvlJc w:val="right"/>
      <w:pPr>
        <w:tabs>
          <w:tab w:val="num" w:pos="4320"/>
        </w:tabs>
        <w:ind w:left="4320" w:hanging="180"/>
      </w:pPr>
    </w:lvl>
    <w:lvl w:ilvl="6" w:tplc="72603D62" w:tentative="1">
      <w:start w:val="1"/>
      <w:numFmt w:val="decimal"/>
      <w:lvlText w:val="%7."/>
      <w:lvlJc w:val="left"/>
      <w:pPr>
        <w:tabs>
          <w:tab w:val="num" w:pos="5040"/>
        </w:tabs>
        <w:ind w:left="5040" w:hanging="360"/>
      </w:pPr>
    </w:lvl>
    <w:lvl w:ilvl="7" w:tplc="3A6254DA" w:tentative="1">
      <w:start w:val="1"/>
      <w:numFmt w:val="lowerLetter"/>
      <w:lvlText w:val="%8."/>
      <w:lvlJc w:val="left"/>
      <w:pPr>
        <w:tabs>
          <w:tab w:val="num" w:pos="5760"/>
        </w:tabs>
        <w:ind w:left="5760" w:hanging="360"/>
      </w:pPr>
    </w:lvl>
    <w:lvl w:ilvl="8" w:tplc="9D1CCC92" w:tentative="1">
      <w:start w:val="1"/>
      <w:numFmt w:val="lowerRoman"/>
      <w:lvlText w:val="%9."/>
      <w:lvlJc w:val="right"/>
      <w:pPr>
        <w:tabs>
          <w:tab w:val="num" w:pos="6480"/>
        </w:tabs>
        <w:ind w:left="6480" w:hanging="180"/>
      </w:pPr>
    </w:lvl>
  </w:abstractNum>
  <w:abstractNum w:abstractNumId="17" w15:restartNumberingAfterBreak="0">
    <w:nsid w:val="63EE725D"/>
    <w:multiLevelType w:val="hybridMultilevel"/>
    <w:tmpl w:val="1CF68C4A"/>
    <w:lvl w:ilvl="0" w:tplc="4366030E">
      <w:start w:val="1"/>
      <w:numFmt w:val="bullet"/>
      <w:lvlText w:val=""/>
      <w:lvlJc w:val="left"/>
      <w:pPr>
        <w:tabs>
          <w:tab w:val="num" w:pos="720"/>
        </w:tabs>
        <w:ind w:left="720" w:hanging="360"/>
      </w:pPr>
      <w:rPr>
        <w:rFonts w:ascii="Symbol" w:hAnsi="Symbol" w:hint="default"/>
      </w:rPr>
    </w:lvl>
    <w:lvl w:ilvl="1" w:tplc="950EDAB2">
      <w:start w:val="1"/>
      <w:numFmt w:val="decimal"/>
      <w:lvlText w:val="%2."/>
      <w:lvlJc w:val="left"/>
      <w:pPr>
        <w:tabs>
          <w:tab w:val="num" w:pos="1440"/>
        </w:tabs>
        <w:ind w:left="1440" w:hanging="360"/>
      </w:pPr>
      <w:rPr>
        <w:rFonts w:hint="default"/>
      </w:rPr>
    </w:lvl>
    <w:lvl w:ilvl="2" w:tplc="726E6384" w:tentative="1">
      <w:start w:val="1"/>
      <w:numFmt w:val="bullet"/>
      <w:lvlText w:val=""/>
      <w:lvlJc w:val="left"/>
      <w:pPr>
        <w:tabs>
          <w:tab w:val="num" w:pos="2160"/>
        </w:tabs>
        <w:ind w:left="2160" w:hanging="360"/>
      </w:pPr>
      <w:rPr>
        <w:rFonts w:ascii="Wingdings" w:hAnsi="Wingdings" w:hint="default"/>
      </w:rPr>
    </w:lvl>
    <w:lvl w:ilvl="3" w:tplc="3BD4BC02" w:tentative="1">
      <w:start w:val="1"/>
      <w:numFmt w:val="bullet"/>
      <w:lvlText w:val=""/>
      <w:lvlJc w:val="left"/>
      <w:pPr>
        <w:tabs>
          <w:tab w:val="num" w:pos="2880"/>
        </w:tabs>
        <w:ind w:left="2880" w:hanging="360"/>
      </w:pPr>
      <w:rPr>
        <w:rFonts w:ascii="Symbol" w:hAnsi="Symbol" w:hint="default"/>
      </w:rPr>
    </w:lvl>
    <w:lvl w:ilvl="4" w:tplc="49E2CFCC" w:tentative="1">
      <w:start w:val="1"/>
      <w:numFmt w:val="bullet"/>
      <w:lvlText w:val="o"/>
      <w:lvlJc w:val="left"/>
      <w:pPr>
        <w:tabs>
          <w:tab w:val="num" w:pos="3600"/>
        </w:tabs>
        <w:ind w:left="3600" w:hanging="360"/>
      </w:pPr>
      <w:rPr>
        <w:rFonts w:ascii="Courier New" w:hAnsi="Courier New" w:cs="Tahoma" w:hint="default"/>
      </w:rPr>
    </w:lvl>
    <w:lvl w:ilvl="5" w:tplc="76867BE8" w:tentative="1">
      <w:start w:val="1"/>
      <w:numFmt w:val="bullet"/>
      <w:lvlText w:val=""/>
      <w:lvlJc w:val="left"/>
      <w:pPr>
        <w:tabs>
          <w:tab w:val="num" w:pos="4320"/>
        </w:tabs>
        <w:ind w:left="4320" w:hanging="360"/>
      </w:pPr>
      <w:rPr>
        <w:rFonts w:ascii="Wingdings" w:hAnsi="Wingdings" w:hint="default"/>
      </w:rPr>
    </w:lvl>
    <w:lvl w:ilvl="6" w:tplc="E384BF12" w:tentative="1">
      <w:start w:val="1"/>
      <w:numFmt w:val="bullet"/>
      <w:lvlText w:val=""/>
      <w:lvlJc w:val="left"/>
      <w:pPr>
        <w:tabs>
          <w:tab w:val="num" w:pos="5040"/>
        </w:tabs>
        <w:ind w:left="5040" w:hanging="360"/>
      </w:pPr>
      <w:rPr>
        <w:rFonts w:ascii="Symbol" w:hAnsi="Symbol" w:hint="default"/>
      </w:rPr>
    </w:lvl>
    <w:lvl w:ilvl="7" w:tplc="CD68C0B8" w:tentative="1">
      <w:start w:val="1"/>
      <w:numFmt w:val="bullet"/>
      <w:lvlText w:val="o"/>
      <w:lvlJc w:val="left"/>
      <w:pPr>
        <w:tabs>
          <w:tab w:val="num" w:pos="5760"/>
        </w:tabs>
        <w:ind w:left="5760" w:hanging="360"/>
      </w:pPr>
      <w:rPr>
        <w:rFonts w:ascii="Courier New" w:hAnsi="Courier New" w:cs="Tahoma" w:hint="default"/>
      </w:rPr>
    </w:lvl>
    <w:lvl w:ilvl="8" w:tplc="FF74A0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ED3526"/>
    <w:multiLevelType w:val="hybridMultilevel"/>
    <w:tmpl w:val="79FA0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6102E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6433E01"/>
    <w:multiLevelType w:val="hybridMultilevel"/>
    <w:tmpl w:val="BC268338"/>
    <w:lvl w:ilvl="0" w:tplc="11AE9A0E">
      <w:start w:val="1"/>
      <w:numFmt w:val="bullet"/>
      <w:lvlText w:val=""/>
      <w:lvlJc w:val="left"/>
      <w:pPr>
        <w:tabs>
          <w:tab w:val="num" w:pos="720"/>
        </w:tabs>
        <w:ind w:left="720" w:hanging="360"/>
      </w:pPr>
      <w:rPr>
        <w:rFonts w:ascii="Symbol" w:hAnsi="Symbol" w:hint="default"/>
      </w:rPr>
    </w:lvl>
    <w:lvl w:ilvl="1" w:tplc="8BACBF60" w:tentative="1">
      <w:start w:val="1"/>
      <w:numFmt w:val="bullet"/>
      <w:lvlText w:val="o"/>
      <w:lvlJc w:val="left"/>
      <w:pPr>
        <w:tabs>
          <w:tab w:val="num" w:pos="1440"/>
        </w:tabs>
        <w:ind w:left="1440" w:hanging="360"/>
      </w:pPr>
      <w:rPr>
        <w:rFonts w:ascii="Courier New" w:hAnsi="Courier New" w:cs="Tahoma" w:hint="default"/>
      </w:rPr>
    </w:lvl>
    <w:lvl w:ilvl="2" w:tplc="44BE9430" w:tentative="1">
      <w:start w:val="1"/>
      <w:numFmt w:val="bullet"/>
      <w:lvlText w:val=""/>
      <w:lvlJc w:val="left"/>
      <w:pPr>
        <w:tabs>
          <w:tab w:val="num" w:pos="2160"/>
        </w:tabs>
        <w:ind w:left="2160" w:hanging="360"/>
      </w:pPr>
      <w:rPr>
        <w:rFonts w:ascii="Wingdings" w:hAnsi="Wingdings" w:hint="default"/>
      </w:rPr>
    </w:lvl>
    <w:lvl w:ilvl="3" w:tplc="6BE22FCA" w:tentative="1">
      <w:start w:val="1"/>
      <w:numFmt w:val="bullet"/>
      <w:lvlText w:val=""/>
      <w:lvlJc w:val="left"/>
      <w:pPr>
        <w:tabs>
          <w:tab w:val="num" w:pos="2880"/>
        </w:tabs>
        <w:ind w:left="2880" w:hanging="360"/>
      </w:pPr>
      <w:rPr>
        <w:rFonts w:ascii="Symbol" w:hAnsi="Symbol" w:hint="default"/>
      </w:rPr>
    </w:lvl>
    <w:lvl w:ilvl="4" w:tplc="D78CBF12" w:tentative="1">
      <w:start w:val="1"/>
      <w:numFmt w:val="bullet"/>
      <w:lvlText w:val="o"/>
      <w:lvlJc w:val="left"/>
      <w:pPr>
        <w:tabs>
          <w:tab w:val="num" w:pos="3600"/>
        </w:tabs>
        <w:ind w:left="3600" w:hanging="360"/>
      </w:pPr>
      <w:rPr>
        <w:rFonts w:ascii="Courier New" w:hAnsi="Courier New" w:cs="Tahoma" w:hint="default"/>
      </w:rPr>
    </w:lvl>
    <w:lvl w:ilvl="5" w:tplc="ACB2AAAC" w:tentative="1">
      <w:start w:val="1"/>
      <w:numFmt w:val="bullet"/>
      <w:lvlText w:val=""/>
      <w:lvlJc w:val="left"/>
      <w:pPr>
        <w:tabs>
          <w:tab w:val="num" w:pos="4320"/>
        </w:tabs>
        <w:ind w:left="4320" w:hanging="360"/>
      </w:pPr>
      <w:rPr>
        <w:rFonts w:ascii="Wingdings" w:hAnsi="Wingdings" w:hint="default"/>
      </w:rPr>
    </w:lvl>
    <w:lvl w:ilvl="6" w:tplc="27567336" w:tentative="1">
      <w:start w:val="1"/>
      <w:numFmt w:val="bullet"/>
      <w:lvlText w:val=""/>
      <w:lvlJc w:val="left"/>
      <w:pPr>
        <w:tabs>
          <w:tab w:val="num" w:pos="5040"/>
        </w:tabs>
        <w:ind w:left="5040" w:hanging="360"/>
      </w:pPr>
      <w:rPr>
        <w:rFonts w:ascii="Symbol" w:hAnsi="Symbol" w:hint="default"/>
      </w:rPr>
    </w:lvl>
    <w:lvl w:ilvl="7" w:tplc="479A6938" w:tentative="1">
      <w:start w:val="1"/>
      <w:numFmt w:val="bullet"/>
      <w:lvlText w:val="o"/>
      <w:lvlJc w:val="left"/>
      <w:pPr>
        <w:tabs>
          <w:tab w:val="num" w:pos="5760"/>
        </w:tabs>
        <w:ind w:left="5760" w:hanging="360"/>
      </w:pPr>
      <w:rPr>
        <w:rFonts w:ascii="Courier New" w:hAnsi="Courier New" w:cs="Tahoma" w:hint="default"/>
      </w:rPr>
    </w:lvl>
    <w:lvl w:ilvl="8" w:tplc="24149DC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8F7E74"/>
    <w:multiLevelType w:val="hybridMultilevel"/>
    <w:tmpl w:val="AFCA73BE"/>
    <w:lvl w:ilvl="0" w:tplc="4982592A">
      <w:start w:val="1"/>
      <w:numFmt w:val="bullet"/>
      <w:lvlText w:val=""/>
      <w:lvlJc w:val="left"/>
      <w:pPr>
        <w:tabs>
          <w:tab w:val="num" w:pos="504"/>
        </w:tabs>
        <w:ind w:left="504" w:hanging="360"/>
      </w:pPr>
      <w:rPr>
        <w:rFonts w:ascii="Symbol" w:hAnsi="Symbol" w:hint="default"/>
      </w:rPr>
    </w:lvl>
    <w:lvl w:ilvl="1" w:tplc="1140433A" w:tentative="1">
      <w:start w:val="1"/>
      <w:numFmt w:val="bullet"/>
      <w:lvlText w:val="o"/>
      <w:lvlJc w:val="left"/>
      <w:pPr>
        <w:tabs>
          <w:tab w:val="num" w:pos="1440"/>
        </w:tabs>
        <w:ind w:left="1440" w:hanging="360"/>
      </w:pPr>
      <w:rPr>
        <w:rFonts w:ascii="Courier New" w:hAnsi="Courier New" w:cs="Tahoma" w:hint="default"/>
      </w:rPr>
    </w:lvl>
    <w:lvl w:ilvl="2" w:tplc="5E74DF04" w:tentative="1">
      <w:start w:val="1"/>
      <w:numFmt w:val="bullet"/>
      <w:lvlText w:val=""/>
      <w:lvlJc w:val="left"/>
      <w:pPr>
        <w:tabs>
          <w:tab w:val="num" w:pos="2160"/>
        </w:tabs>
        <w:ind w:left="2160" w:hanging="360"/>
      </w:pPr>
      <w:rPr>
        <w:rFonts w:ascii="Wingdings" w:hAnsi="Wingdings" w:hint="default"/>
      </w:rPr>
    </w:lvl>
    <w:lvl w:ilvl="3" w:tplc="5DA05DA6" w:tentative="1">
      <w:start w:val="1"/>
      <w:numFmt w:val="bullet"/>
      <w:lvlText w:val=""/>
      <w:lvlJc w:val="left"/>
      <w:pPr>
        <w:tabs>
          <w:tab w:val="num" w:pos="2880"/>
        </w:tabs>
        <w:ind w:left="2880" w:hanging="360"/>
      </w:pPr>
      <w:rPr>
        <w:rFonts w:ascii="Symbol" w:hAnsi="Symbol" w:hint="default"/>
      </w:rPr>
    </w:lvl>
    <w:lvl w:ilvl="4" w:tplc="FEF6EFC2" w:tentative="1">
      <w:start w:val="1"/>
      <w:numFmt w:val="bullet"/>
      <w:lvlText w:val="o"/>
      <w:lvlJc w:val="left"/>
      <w:pPr>
        <w:tabs>
          <w:tab w:val="num" w:pos="3600"/>
        </w:tabs>
        <w:ind w:left="3600" w:hanging="360"/>
      </w:pPr>
      <w:rPr>
        <w:rFonts w:ascii="Courier New" w:hAnsi="Courier New" w:cs="Tahoma" w:hint="default"/>
      </w:rPr>
    </w:lvl>
    <w:lvl w:ilvl="5" w:tplc="93661B88" w:tentative="1">
      <w:start w:val="1"/>
      <w:numFmt w:val="bullet"/>
      <w:lvlText w:val=""/>
      <w:lvlJc w:val="left"/>
      <w:pPr>
        <w:tabs>
          <w:tab w:val="num" w:pos="4320"/>
        </w:tabs>
        <w:ind w:left="4320" w:hanging="360"/>
      </w:pPr>
      <w:rPr>
        <w:rFonts w:ascii="Wingdings" w:hAnsi="Wingdings" w:hint="default"/>
      </w:rPr>
    </w:lvl>
    <w:lvl w:ilvl="6" w:tplc="B8C2949C" w:tentative="1">
      <w:start w:val="1"/>
      <w:numFmt w:val="bullet"/>
      <w:lvlText w:val=""/>
      <w:lvlJc w:val="left"/>
      <w:pPr>
        <w:tabs>
          <w:tab w:val="num" w:pos="5040"/>
        </w:tabs>
        <w:ind w:left="5040" w:hanging="360"/>
      </w:pPr>
      <w:rPr>
        <w:rFonts w:ascii="Symbol" w:hAnsi="Symbol" w:hint="default"/>
      </w:rPr>
    </w:lvl>
    <w:lvl w:ilvl="7" w:tplc="AF1400AC" w:tentative="1">
      <w:start w:val="1"/>
      <w:numFmt w:val="bullet"/>
      <w:lvlText w:val="o"/>
      <w:lvlJc w:val="left"/>
      <w:pPr>
        <w:tabs>
          <w:tab w:val="num" w:pos="5760"/>
        </w:tabs>
        <w:ind w:left="5760" w:hanging="360"/>
      </w:pPr>
      <w:rPr>
        <w:rFonts w:ascii="Courier New" w:hAnsi="Courier New" w:cs="Tahoma" w:hint="default"/>
      </w:rPr>
    </w:lvl>
    <w:lvl w:ilvl="8" w:tplc="10362B00"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6"/>
  </w:num>
  <w:num w:numId="14">
    <w:abstractNumId w:val="15"/>
  </w:num>
  <w:num w:numId="15">
    <w:abstractNumId w:val="17"/>
  </w:num>
  <w:num w:numId="16">
    <w:abstractNumId w:val="14"/>
  </w:num>
  <w:num w:numId="17">
    <w:abstractNumId w:val="20"/>
  </w:num>
  <w:num w:numId="18">
    <w:abstractNumId w:val="21"/>
  </w:num>
  <w:num w:numId="19">
    <w:abstractNumId w:val="19"/>
  </w:num>
  <w:num w:numId="20">
    <w:abstractNumId w:val="18"/>
  </w:num>
  <w:num w:numId="21">
    <w:abstractNumId w:val="12"/>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attachedTemplate r:id="rId1"/>
  <w:linkStyle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44"/>
  <w:drawingGridVerticalSpacing w:val="144"/>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9BF"/>
    <w:rsid w:val="00025884"/>
    <w:rsid w:val="00034166"/>
    <w:rsid w:val="0004465B"/>
    <w:rsid w:val="000743B5"/>
    <w:rsid w:val="000A3044"/>
    <w:rsid w:val="000A5D93"/>
    <w:rsid w:val="000E1324"/>
    <w:rsid w:val="000E368F"/>
    <w:rsid w:val="000F0701"/>
    <w:rsid w:val="000F2F82"/>
    <w:rsid w:val="000F7BA9"/>
    <w:rsid w:val="001039D2"/>
    <w:rsid w:val="00150A34"/>
    <w:rsid w:val="00161696"/>
    <w:rsid w:val="00176B9B"/>
    <w:rsid w:val="001B0605"/>
    <w:rsid w:val="001C03D2"/>
    <w:rsid w:val="001C1935"/>
    <w:rsid w:val="001D4F2B"/>
    <w:rsid w:val="001E214D"/>
    <w:rsid w:val="00201A15"/>
    <w:rsid w:val="002040DE"/>
    <w:rsid w:val="0020627B"/>
    <w:rsid w:val="00206CEF"/>
    <w:rsid w:val="00216C18"/>
    <w:rsid w:val="00241DFE"/>
    <w:rsid w:val="00245243"/>
    <w:rsid w:val="00265F19"/>
    <w:rsid w:val="00271943"/>
    <w:rsid w:val="0028020F"/>
    <w:rsid w:val="00283026"/>
    <w:rsid w:val="00287A78"/>
    <w:rsid w:val="00294748"/>
    <w:rsid w:val="002A11E7"/>
    <w:rsid w:val="002C414F"/>
    <w:rsid w:val="002D3A7D"/>
    <w:rsid w:val="002F22FA"/>
    <w:rsid w:val="003030F4"/>
    <w:rsid w:val="00305187"/>
    <w:rsid w:val="00324DF7"/>
    <w:rsid w:val="003362FC"/>
    <w:rsid w:val="003454E4"/>
    <w:rsid w:val="00367361"/>
    <w:rsid w:val="003706E4"/>
    <w:rsid w:val="003722DA"/>
    <w:rsid w:val="00385A28"/>
    <w:rsid w:val="00397BF0"/>
    <w:rsid w:val="003A4DBE"/>
    <w:rsid w:val="003A508B"/>
    <w:rsid w:val="003B19AE"/>
    <w:rsid w:val="003F13FA"/>
    <w:rsid w:val="004005EE"/>
    <w:rsid w:val="004100FE"/>
    <w:rsid w:val="00422BB2"/>
    <w:rsid w:val="00430019"/>
    <w:rsid w:val="00430EB3"/>
    <w:rsid w:val="00432837"/>
    <w:rsid w:val="0044169B"/>
    <w:rsid w:val="0045253A"/>
    <w:rsid w:val="0047382E"/>
    <w:rsid w:val="004807D4"/>
    <w:rsid w:val="004906AA"/>
    <w:rsid w:val="0049567F"/>
    <w:rsid w:val="0049639F"/>
    <w:rsid w:val="004A393B"/>
    <w:rsid w:val="004B41E3"/>
    <w:rsid w:val="004B693E"/>
    <w:rsid w:val="004C2331"/>
    <w:rsid w:val="004C2651"/>
    <w:rsid w:val="004D5BFA"/>
    <w:rsid w:val="004E5698"/>
    <w:rsid w:val="004F51D6"/>
    <w:rsid w:val="00504F4A"/>
    <w:rsid w:val="005074F1"/>
    <w:rsid w:val="00511027"/>
    <w:rsid w:val="00515A61"/>
    <w:rsid w:val="0052323E"/>
    <w:rsid w:val="005253C5"/>
    <w:rsid w:val="00545250"/>
    <w:rsid w:val="00547D20"/>
    <w:rsid w:val="00551702"/>
    <w:rsid w:val="00577DEC"/>
    <w:rsid w:val="0059498F"/>
    <w:rsid w:val="005B30E9"/>
    <w:rsid w:val="005C6D5C"/>
    <w:rsid w:val="005D75A2"/>
    <w:rsid w:val="005F3392"/>
    <w:rsid w:val="005F644C"/>
    <w:rsid w:val="005F7341"/>
    <w:rsid w:val="00606404"/>
    <w:rsid w:val="006074D2"/>
    <w:rsid w:val="00625395"/>
    <w:rsid w:val="006254E9"/>
    <w:rsid w:val="00636117"/>
    <w:rsid w:val="00644234"/>
    <w:rsid w:val="006504A6"/>
    <w:rsid w:val="007004F3"/>
    <w:rsid w:val="00710A25"/>
    <w:rsid w:val="007120E7"/>
    <w:rsid w:val="00713859"/>
    <w:rsid w:val="007148EF"/>
    <w:rsid w:val="00740CA0"/>
    <w:rsid w:val="007421B7"/>
    <w:rsid w:val="007571E5"/>
    <w:rsid w:val="0078069E"/>
    <w:rsid w:val="00783CC3"/>
    <w:rsid w:val="00793849"/>
    <w:rsid w:val="007B22E0"/>
    <w:rsid w:val="007B428B"/>
    <w:rsid w:val="007E2E7D"/>
    <w:rsid w:val="007E3E7C"/>
    <w:rsid w:val="00813593"/>
    <w:rsid w:val="008143E5"/>
    <w:rsid w:val="008369B6"/>
    <w:rsid w:val="00844A86"/>
    <w:rsid w:val="00844AEA"/>
    <w:rsid w:val="008565E3"/>
    <w:rsid w:val="008703CD"/>
    <w:rsid w:val="00871AB7"/>
    <w:rsid w:val="00886D13"/>
    <w:rsid w:val="008875CB"/>
    <w:rsid w:val="008A3CBB"/>
    <w:rsid w:val="008B3886"/>
    <w:rsid w:val="008D140F"/>
    <w:rsid w:val="008F0E79"/>
    <w:rsid w:val="008F301C"/>
    <w:rsid w:val="008F3C70"/>
    <w:rsid w:val="00907D41"/>
    <w:rsid w:val="0092157F"/>
    <w:rsid w:val="009337B8"/>
    <w:rsid w:val="00936203"/>
    <w:rsid w:val="009402C7"/>
    <w:rsid w:val="009657FD"/>
    <w:rsid w:val="00967CB6"/>
    <w:rsid w:val="00974E63"/>
    <w:rsid w:val="0097519D"/>
    <w:rsid w:val="00984D8F"/>
    <w:rsid w:val="009A49C1"/>
    <w:rsid w:val="009C35E1"/>
    <w:rsid w:val="009D2BA4"/>
    <w:rsid w:val="009D37FD"/>
    <w:rsid w:val="009D48BF"/>
    <w:rsid w:val="009F1F38"/>
    <w:rsid w:val="00A125C8"/>
    <w:rsid w:val="00A14AAB"/>
    <w:rsid w:val="00A15C75"/>
    <w:rsid w:val="00A21DDC"/>
    <w:rsid w:val="00A223C8"/>
    <w:rsid w:val="00A240F1"/>
    <w:rsid w:val="00A26EA2"/>
    <w:rsid w:val="00A35819"/>
    <w:rsid w:val="00A42BC1"/>
    <w:rsid w:val="00A753CE"/>
    <w:rsid w:val="00A8136B"/>
    <w:rsid w:val="00A83C09"/>
    <w:rsid w:val="00AB5154"/>
    <w:rsid w:val="00AB70CD"/>
    <w:rsid w:val="00AB77E7"/>
    <w:rsid w:val="00AD0F6E"/>
    <w:rsid w:val="00AE494F"/>
    <w:rsid w:val="00AE7DE3"/>
    <w:rsid w:val="00AF04E9"/>
    <w:rsid w:val="00AF6342"/>
    <w:rsid w:val="00AF6B3E"/>
    <w:rsid w:val="00B1234D"/>
    <w:rsid w:val="00B35678"/>
    <w:rsid w:val="00B37376"/>
    <w:rsid w:val="00B40DA4"/>
    <w:rsid w:val="00B54577"/>
    <w:rsid w:val="00B656A3"/>
    <w:rsid w:val="00B70917"/>
    <w:rsid w:val="00B71209"/>
    <w:rsid w:val="00B7365F"/>
    <w:rsid w:val="00B808E3"/>
    <w:rsid w:val="00B847EF"/>
    <w:rsid w:val="00B912AF"/>
    <w:rsid w:val="00B927F1"/>
    <w:rsid w:val="00BA084B"/>
    <w:rsid w:val="00BA25A2"/>
    <w:rsid w:val="00BC411C"/>
    <w:rsid w:val="00BC5630"/>
    <w:rsid w:val="00BD5459"/>
    <w:rsid w:val="00C00425"/>
    <w:rsid w:val="00C44DA8"/>
    <w:rsid w:val="00C7359D"/>
    <w:rsid w:val="00C900F1"/>
    <w:rsid w:val="00C91F44"/>
    <w:rsid w:val="00C96E4E"/>
    <w:rsid w:val="00CA2F5C"/>
    <w:rsid w:val="00CB27AA"/>
    <w:rsid w:val="00CB286F"/>
    <w:rsid w:val="00CB59F8"/>
    <w:rsid w:val="00CB72E7"/>
    <w:rsid w:val="00CF1AE6"/>
    <w:rsid w:val="00D0244A"/>
    <w:rsid w:val="00D025CA"/>
    <w:rsid w:val="00D02C9A"/>
    <w:rsid w:val="00D139D7"/>
    <w:rsid w:val="00D24947"/>
    <w:rsid w:val="00D26AF0"/>
    <w:rsid w:val="00D40AFE"/>
    <w:rsid w:val="00D5020F"/>
    <w:rsid w:val="00D82138"/>
    <w:rsid w:val="00D868E2"/>
    <w:rsid w:val="00D941D4"/>
    <w:rsid w:val="00D94AAF"/>
    <w:rsid w:val="00DC7047"/>
    <w:rsid w:val="00DD13B0"/>
    <w:rsid w:val="00DD2D88"/>
    <w:rsid w:val="00DD39B7"/>
    <w:rsid w:val="00DE69FA"/>
    <w:rsid w:val="00DF1166"/>
    <w:rsid w:val="00DF6347"/>
    <w:rsid w:val="00DF7E46"/>
    <w:rsid w:val="00E051E0"/>
    <w:rsid w:val="00E27D9B"/>
    <w:rsid w:val="00E558D2"/>
    <w:rsid w:val="00E613F0"/>
    <w:rsid w:val="00E72641"/>
    <w:rsid w:val="00E749D4"/>
    <w:rsid w:val="00EA0226"/>
    <w:rsid w:val="00EC09BF"/>
    <w:rsid w:val="00EC09FA"/>
    <w:rsid w:val="00EC44F5"/>
    <w:rsid w:val="00ED25D3"/>
    <w:rsid w:val="00F00C1E"/>
    <w:rsid w:val="00F221FD"/>
    <w:rsid w:val="00F357F3"/>
    <w:rsid w:val="00F414D2"/>
    <w:rsid w:val="00F42529"/>
    <w:rsid w:val="00F46CFC"/>
    <w:rsid w:val="00F516DB"/>
    <w:rsid w:val="00F519C4"/>
    <w:rsid w:val="00F64057"/>
    <w:rsid w:val="00F76738"/>
    <w:rsid w:val="00F832B8"/>
    <w:rsid w:val="00F83785"/>
    <w:rsid w:val="00F97AD4"/>
    <w:rsid w:val="00FA1FCA"/>
    <w:rsid w:val="00FA65A4"/>
    <w:rsid w:val="00FC50B8"/>
    <w:rsid w:val="00FC6B27"/>
    <w:rsid w:val="00FD45BB"/>
    <w:rsid w:val="00FE2367"/>
    <w:rsid w:val="00FF6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14:docId w14:val="7AA1BC96"/>
  <w15:docId w15:val="{6FFC857C-38B3-4966-B620-6102312B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393B"/>
    <w:rPr>
      <w:rFonts w:ascii="Cambria" w:eastAsiaTheme="minorHAnsi" w:hAnsi="Cambria" w:cstheme="minorBidi"/>
      <w:szCs w:val="22"/>
    </w:rPr>
  </w:style>
  <w:style w:type="paragraph" w:styleId="Heading1">
    <w:name w:val="heading 1"/>
    <w:basedOn w:val="Normal"/>
    <w:next w:val="Normal"/>
    <w:link w:val="Heading1Char"/>
    <w:uiPriority w:val="9"/>
    <w:qFormat/>
    <w:rsid w:val="004A393B"/>
    <w:pPr>
      <w:keepNext/>
      <w:keepLines/>
      <w:spacing w:before="240"/>
      <w:outlineLvl w:val="0"/>
    </w:pPr>
    <w:rPr>
      <w:rFonts w:asciiTheme="minorHAnsi" w:eastAsiaTheme="majorEastAsia" w:hAnsiTheme="minorHAnsi" w:cstheme="majorBidi"/>
      <w:b/>
      <w:color w:val="283756"/>
      <w:sz w:val="40"/>
      <w:szCs w:val="32"/>
    </w:rPr>
  </w:style>
  <w:style w:type="paragraph" w:styleId="Heading2">
    <w:name w:val="heading 2"/>
    <w:basedOn w:val="Normal"/>
    <w:next w:val="Normal"/>
    <w:link w:val="Heading2Char"/>
    <w:uiPriority w:val="9"/>
    <w:unhideWhenUsed/>
    <w:qFormat/>
    <w:rsid w:val="004A393B"/>
    <w:pPr>
      <w:keepNext/>
      <w:keepLines/>
      <w:spacing w:before="40"/>
      <w:outlineLvl w:val="1"/>
    </w:pPr>
    <w:rPr>
      <w:rFonts w:asciiTheme="minorHAnsi" w:eastAsiaTheme="majorEastAsia" w:hAnsiTheme="minorHAnsi" w:cstheme="majorBidi"/>
      <w:b/>
      <w:sz w:val="32"/>
      <w:szCs w:val="26"/>
    </w:rPr>
  </w:style>
  <w:style w:type="paragraph" w:styleId="Heading3">
    <w:name w:val="heading 3"/>
    <w:basedOn w:val="Normal"/>
    <w:next w:val="Normal"/>
    <w:link w:val="Heading3Char"/>
    <w:uiPriority w:val="9"/>
    <w:unhideWhenUsed/>
    <w:qFormat/>
    <w:rsid w:val="004A393B"/>
    <w:pPr>
      <w:keepNext/>
      <w:keepLines/>
      <w:spacing w:before="40"/>
      <w:outlineLvl w:val="2"/>
    </w:pPr>
    <w:rPr>
      <w:rFonts w:asciiTheme="minorHAnsi" w:eastAsiaTheme="majorEastAsia" w:hAnsiTheme="minorHAnsi" w:cstheme="majorBidi"/>
      <w:b/>
      <w:color w:val="283756"/>
      <w:sz w:val="24"/>
      <w:szCs w:val="24"/>
    </w:rPr>
  </w:style>
  <w:style w:type="paragraph" w:styleId="Heading4">
    <w:name w:val="heading 4"/>
    <w:basedOn w:val="Normal"/>
    <w:next w:val="Normal"/>
    <w:link w:val="Heading4Char"/>
    <w:uiPriority w:val="9"/>
    <w:unhideWhenUsed/>
    <w:qFormat/>
    <w:rsid w:val="004A393B"/>
    <w:pPr>
      <w:keepNext/>
      <w:keepLines/>
      <w:spacing w:before="40"/>
      <w:outlineLvl w:val="3"/>
    </w:pPr>
    <w:rPr>
      <w:rFonts w:asciiTheme="minorHAnsi" w:eastAsiaTheme="majorEastAsia" w:hAnsiTheme="minorHAnsi" w:cstheme="majorBidi"/>
      <w:b/>
      <w:iCs/>
      <w:color w:val="283756"/>
    </w:rPr>
  </w:style>
  <w:style w:type="paragraph" w:styleId="Heading5">
    <w:name w:val="heading 5"/>
    <w:basedOn w:val="Normal"/>
    <w:next w:val="Normal"/>
    <w:qFormat/>
    <w:rsid w:val="00606404"/>
    <w:pPr>
      <w:keepNext/>
      <w:outlineLvl w:val="4"/>
    </w:pPr>
    <w:rPr>
      <w:b/>
      <w:i/>
      <w:color w:val="003366"/>
    </w:rPr>
  </w:style>
  <w:style w:type="paragraph" w:styleId="Heading6">
    <w:name w:val="heading 6"/>
    <w:basedOn w:val="Normal"/>
    <w:next w:val="Normal"/>
    <w:qFormat/>
    <w:rsid w:val="00606404"/>
    <w:pPr>
      <w:keepNext/>
      <w:outlineLvl w:val="5"/>
    </w:pPr>
    <w:rPr>
      <w:b/>
      <w:i/>
      <w:color w:val="0927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A393B"/>
    <w:rPr>
      <w:b/>
      <w:bCs/>
      <w:i/>
      <w:iCs/>
      <w:spacing w:val="5"/>
    </w:rPr>
  </w:style>
  <w:style w:type="paragraph" w:customStyle="1" w:styleId="ContentControlCheckbox">
    <w:name w:val="Content Control Checkbox"/>
    <w:link w:val="ContentControlCheckboxChar"/>
    <w:qFormat/>
    <w:rsid w:val="004A393B"/>
    <w:pPr>
      <w:jc w:val="center"/>
    </w:pPr>
    <w:rPr>
      <w:rFonts w:ascii="Segoe UI" w:eastAsiaTheme="minorHAnsi" w:hAnsi="Segoe UI" w:cs="Segoe UI Symbol"/>
      <w:szCs w:val="22"/>
    </w:rPr>
  </w:style>
  <w:style w:type="character" w:customStyle="1" w:styleId="ContentControlCheckboxChar">
    <w:name w:val="Content Control Checkbox Char"/>
    <w:basedOn w:val="DefaultParagraphFont"/>
    <w:link w:val="ContentControlCheckbox"/>
    <w:rsid w:val="004A393B"/>
    <w:rPr>
      <w:rFonts w:ascii="Segoe UI" w:eastAsiaTheme="minorHAnsi" w:hAnsi="Segoe UI" w:cs="Segoe UI Symbol"/>
      <w:szCs w:val="22"/>
    </w:rPr>
  </w:style>
  <w:style w:type="paragraph" w:customStyle="1" w:styleId="ContentControlDate">
    <w:name w:val="Content Control Date"/>
    <w:basedOn w:val="Normal"/>
    <w:link w:val="ContentControlDateChar"/>
    <w:qFormat/>
    <w:rsid w:val="004A393B"/>
    <w:pPr>
      <w:jc w:val="center"/>
    </w:pPr>
  </w:style>
  <w:style w:type="character" w:customStyle="1" w:styleId="ContentControlDateChar">
    <w:name w:val="Content Control Date Char"/>
    <w:basedOn w:val="ContentControlCheckboxChar"/>
    <w:link w:val="ContentControlDate"/>
    <w:rsid w:val="004A393B"/>
    <w:rPr>
      <w:rFonts w:ascii="Cambria" w:eastAsiaTheme="minorHAnsi" w:hAnsi="Cambria" w:cstheme="minorBidi"/>
      <w:szCs w:val="22"/>
    </w:rPr>
  </w:style>
  <w:style w:type="character" w:customStyle="1" w:styleId="ContentControlPlaceholder">
    <w:name w:val="Content Control Placeholder"/>
    <w:basedOn w:val="DefaultParagraphFont"/>
    <w:uiPriority w:val="1"/>
    <w:qFormat/>
    <w:rsid w:val="004A393B"/>
    <w:rPr>
      <w:rFonts w:ascii="Cambria" w:hAnsi="Cambria" w:cs="Arial"/>
      <w:color w:val="808080" w:themeColor="background1" w:themeShade="80"/>
      <w:sz w:val="16"/>
      <w:szCs w:val="16"/>
    </w:rPr>
  </w:style>
  <w:style w:type="character" w:styleId="Emphasis">
    <w:name w:val="Emphasis"/>
    <w:basedOn w:val="DefaultParagraphFont"/>
    <w:uiPriority w:val="20"/>
    <w:qFormat/>
    <w:rsid w:val="004A393B"/>
    <w:rPr>
      <w:i/>
      <w:iCs/>
    </w:rPr>
  </w:style>
  <w:style w:type="character" w:customStyle="1" w:styleId="Heading0Associates">
    <w:name w:val="Heading 0 Associates"/>
    <w:basedOn w:val="DefaultParagraphFont"/>
    <w:uiPriority w:val="1"/>
    <w:qFormat/>
    <w:rsid w:val="004A393B"/>
    <w:rPr>
      <w:rFonts w:asciiTheme="minorHAnsi" w:hAnsiTheme="minorHAnsi"/>
      <w:i/>
      <w:color w:val="95A0A9"/>
      <w:sz w:val="52"/>
    </w:rPr>
  </w:style>
  <w:style w:type="character" w:customStyle="1" w:styleId="Heading4Char">
    <w:name w:val="Heading 4 Char"/>
    <w:basedOn w:val="DefaultParagraphFont"/>
    <w:link w:val="Heading4"/>
    <w:uiPriority w:val="9"/>
    <w:rsid w:val="004A393B"/>
    <w:rPr>
      <w:rFonts w:asciiTheme="minorHAnsi" w:eastAsiaTheme="majorEastAsia" w:hAnsiTheme="minorHAnsi" w:cstheme="majorBidi"/>
      <w:b/>
      <w:iCs/>
      <w:color w:val="283756"/>
      <w:szCs w:val="22"/>
    </w:rPr>
  </w:style>
  <w:style w:type="character" w:customStyle="1" w:styleId="Heading0Shipley">
    <w:name w:val="Heading 0 Shipley"/>
    <w:basedOn w:val="DefaultParagraphFont"/>
    <w:uiPriority w:val="1"/>
    <w:qFormat/>
    <w:rsid w:val="004A393B"/>
    <w:rPr>
      <w:rFonts w:ascii="Calibri" w:hAnsi="Calibri"/>
      <w:i/>
      <w:color w:val="005B92"/>
      <w:sz w:val="52"/>
    </w:rPr>
  </w:style>
  <w:style w:type="character" w:customStyle="1" w:styleId="Heading1Char">
    <w:name w:val="Heading 1 Char"/>
    <w:basedOn w:val="DefaultParagraphFont"/>
    <w:link w:val="Heading1"/>
    <w:uiPriority w:val="9"/>
    <w:rsid w:val="004A393B"/>
    <w:rPr>
      <w:rFonts w:asciiTheme="minorHAnsi" w:eastAsiaTheme="majorEastAsia" w:hAnsiTheme="minorHAnsi" w:cstheme="majorBidi"/>
      <w:b/>
      <w:color w:val="283756"/>
      <w:sz w:val="40"/>
      <w:szCs w:val="32"/>
    </w:rPr>
  </w:style>
  <w:style w:type="character" w:customStyle="1" w:styleId="Heading2Char">
    <w:name w:val="Heading 2 Char"/>
    <w:basedOn w:val="DefaultParagraphFont"/>
    <w:link w:val="Heading2"/>
    <w:uiPriority w:val="9"/>
    <w:rsid w:val="004A393B"/>
    <w:rPr>
      <w:rFonts w:asciiTheme="minorHAnsi" w:eastAsiaTheme="majorEastAsia" w:hAnsiTheme="minorHAnsi" w:cstheme="majorBidi"/>
      <w:b/>
      <w:sz w:val="32"/>
      <w:szCs w:val="26"/>
    </w:rPr>
  </w:style>
  <w:style w:type="character" w:customStyle="1" w:styleId="Heading3Char">
    <w:name w:val="Heading 3 Char"/>
    <w:basedOn w:val="DefaultParagraphFont"/>
    <w:link w:val="Heading3"/>
    <w:uiPriority w:val="9"/>
    <w:rsid w:val="004A393B"/>
    <w:rPr>
      <w:rFonts w:asciiTheme="minorHAnsi" w:eastAsiaTheme="majorEastAsia" w:hAnsiTheme="minorHAnsi" w:cstheme="majorBidi"/>
      <w:b/>
      <w:color w:val="283756"/>
      <w:sz w:val="24"/>
      <w:szCs w:val="24"/>
    </w:rPr>
  </w:style>
  <w:style w:type="character" w:styleId="IntenseEmphasis">
    <w:name w:val="Intense Emphasis"/>
    <w:basedOn w:val="DefaultParagraphFont"/>
    <w:uiPriority w:val="21"/>
    <w:qFormat/>
    <w:rsid w:val="004A393B"/>
    <w:rPr>
      <w:i/>
      <w:iCs/>
      <w:color w:val="4F81BD" w:themeColor="accent1"/>
    </w:rPr>
  </w:style>
  <w:style w:type="paragraph" w:styleId="IntenseQuote">
    <w:name w:val="Intense Quote"/>
    <w:basedOn w:val="Normal"/>
    <w:next w:val="Normal"/>
    <w:link w:val="IntenseQuoteChar"/>
    <w:uiPriority w:val="30"/>
    <w:qFormat/>
    <w:rsid w:val="004A393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A393B"/>
    <w:rPr>
      <w:rFonts w:ascii="Cambria" w:eastAsiaTheme="minorHAnsi" w:hAnsi="Cambria" w:cstheme="minorBidi"/>
      <w:i/>
      <w:iCs/>
      <w:color w:val="4F81BD" w:themeColor="accent1"/>
      <w:szCs w:val="22"/>
    </w:rPr>
  </w:style>
  <w:style w:type="character" w:styleId="IntenseReference">
    <w:name w:val="Intense Reference"/>
    <w:basedOn w:val="DefaultParagraphFont"/>
    <w:uiPriority w:val="32"/>
    <w:qFormat/>
    <w:rsid w:val="004A393B"/>
    <w:rPr>
      <w:b/>
      <w:bCs/>
      <w:smallCaps/>
      <w:color w:val="4F81BD" w:themeColor="accent1"/>
      <w:spacing w:val="5"/>
    </w:rPr>
  </w:style>
  <w:style w:type="paragraph" w:styleId="ListParagraph">
    <w:name w:val="List Paragraph"/>
    <w:basedOn w:val="Normal"/>
    <w:link w:val="ListParagraphChar"/>
    <w:uiPriority w:val="34"/>
    <w:qFormat/>
    <w:rsid w:val="004A393B"/>
    <w:pPr>
      <w:ind w:left="720"/>
      <w:contextualSpacing/>
    </w:pPr>
  </w:style>
  <w:style w:type="paragraph" w:styleId="Quote">
    <w:name w:val="Quote"/>
    <w:basedOn w:val="Normal"/>
    <w:next w:val="Normal"/>
    <w:link w:val="QuoteChar"/>
    <w:uiPriority w:val="29"/>
    <w:qFormat/>
    <w:rsid w:val="004A3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A393B"/>
    <w:rPr>
      <w:rFonts w:ascii="Cambria" w:eastAsiaTheme="minorHAnsi" w:hAnsi="Cambria" w:cstheme="minorBidi"/>
      <w:i/>
      <w:iCs/>
      <w:color w:val="404040" w:themeColor="text1" w:themeTint="BF"/>
      <w:szCs w:val="22"/>
    </w:rPr>
  </w:style>
  <w:style w:type="character" w:styleId="Strong">
    <w:name w:val="Strong"/>
    <w:basedOn w:val="DefaultParagraphFont"/>
    <w:uiPriority w:val="22"/>
    <w:qFormat/>
    <w:rsid w:val="004A393B"/>
    <w:rPr>
      <w:b/>
      <w:bCs/>
    </w:rPr>
  </w:style>
  <w:style w:type="paragraph" w:styleId="Subtitle">
    <w:name w:val="Subtitle"/>
    <w:basedOn w:val="Normal"/>
    <w:next w:val="Normal"/>
    <w:link w:val="SubtitleChar"/>
    <w:uiPriority w:val="11"/>
    <w:qFormat/>
    <w:rsid w:val="004A393B"/>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A393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4A393B"/>
    <w:rPr>
      <w:i/>
      <w:iCs/>
      <w:color w:val="404040" w:themeColor="text1" w:themeTint="BF"/>
    </w:rPr>
  </w:style>
  <w:style w:type="character" w:styleId="SubtleReference">
    <w:name w:val="Subtle Reference"/>
    <w:basedOn w:val="DefaultParagraphFont"/>
    <w:uiPriority w:val="31"/>
    <w:qFormat/>
    <w:rsid w:val="004A393B"/>
    <w:rPr>
      <w:smallCaps/>
      <w:color w:val="5A5A5A" w:themeColor="text1" w:themeTint="A5"/>
    </w:rPr>
  </w:style>
  <w:style w:type="paragraph" w:customStyle="1" w:styleId="TableBody">
    <w:name w:val="Table Body"/>
    <w:basedOn w:val="Normal"/>
    <w:link w:val="TableBodyChar"/>
    <w:qFormat/>
    <w:rsid w:val="004A393B"/>
    <w:rPr>
      <w:rFonts w:eastAsia="Times New Roman" w:cs="Times New Roman"/>
      <w:szCs w:val="24"/>
    </w:rPr>
  </w:style>
  <w:style w:type="character" w:customStyle="1" w:styleId="TableBodyChar">
    <w:name w:val="Table Body Char"/>
    <w:basedOn w:val="DefaultParagraphFont"/>
    <w:link w:val="TableBody"/>
    <w:rsid w:val="004A393B"/>
    <w:rPr>
      <w:rFonts w:ascii="Cambria" w:hAnsi="Cambria"/>
      <w:szCs w:val="24"/>
    </w:rPr>
  </w:style>
  <w:style w:type="table" w:styleId="TableGrid">
    <w:name w:val="Table Grid"/>
    <w:basedOn w:val="TableNormal"/>
    <w:rsid w:val="004A3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Normal"/>
    <w:link w:val="TableHeadChar"/>
    <w:qFormat/>
    <w:rsid w:val="004A393B"/>
    <w:pPr>
      <w:jc w:val="center"/>
    </w:pPr>
    <w:rPr>
      <w:rFonts w:ascii="Calibri" w:hAnsi="Calibri"/>
      <w:b/>
      <w:color w:val="FFFFFF"/>
    </w:rPr>
  </w:style>
  <w:style w:type="character" w:customStyle="1" w:styleId="TableHeadChar">
    <w:name w:val="Table Head Char"/>
    <w:basedOn w:val="DefaultParagraphFont"/>
    <w:link w:val="TableHead"/>
    <w:rsid w:val="004A393B"/>
    <w:rPr>
      <w:rFonts w:ascii="Calibri" w:eastAsiaTheme="minorHAnsi" w:hAnsi="Calibri" w:cstheme="minorBidi"/>
      <w:b/>
      <w:color w:val="FFFFFF"/>
      <w:szCs w:val="22"/>
    </w:rPr>
  </w:style>
  <w:style w:type="paragraph" w:customStyle="1" w:styleId="TableSubhead">
    <w:name w:val="Table Subhead"/>
    <w:basedOn w:val="Normal"/>
    <w:link w:val="TableSubheadChar"/>
    <w:qFormat/>
    <w:rsid w:val="004A393B"/>
    <w:pPr>
      <w:jc w:val="center"/>
    </w:pPr>
    <w:rPr>
      <w:rFonts w:ascii="Calibri" w:hAnsi="Calibri"/>
      <w:b/>
    </w:rPr>
  </w:style>
  <w:style w:type="character" w:customStyle="1" w:styleId="TableSubheadChar">
    <w:name w:val="Table Subhead Char"/>
    <w:basedOn w:val="DefaultParagraphFont"/>
    <w:link w:val="TableSubhead"/>
    <w:rsid w:val="004A393B"/>
    <w:rPr>
      <w:rFonts w:ascii="Calibri" w:eastAsiaTheme="minorHAnsi" w:hAnsi="Calibri" w:cstheme="minorBidi"/>
      <w:b/>
      <w:szCs w:val="22"/>
    </w:rPr>
  </w:style>
  <w:style w:type="paragraph" w:styleId="Title">
    <w:name w:val="Title"/>
    <w:basedOn w:val="Normal"/>
    <w:next w:val="Normal"/>
    <w:link w:val="TitleChar"/>
    <w:qFormat/>
    <w:rsid w:val="004A393B"/>
    <w:pPr>
      <w:contextualSpacing/>
      <w:jc w:val="center"/>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rsid w:val="004A393B"/>
    <w:rPr>
      <w:rFonts w:ascii="Calibri" w:eastAsiaTheme="majorEastAsia" w:hAnsi="Calibri" w:cstheme="majorBidi"/>
      <w:spacing w:val="-10"/>
      <w:kern w:val="28"/>
      <w:sz w:val="56"/>
      <w:szCs w:val="56"/>
    </w:rPr>
  </w:style>
  <w:style w:type="paragraph" w:styleId="Header">
    <w:name w:val="header"/>
    <w:basedOn w:val="Normal"/>
    <w:link w:val="HeaderChar"/>
    <w:uiPriority w:val="99"/>
    <w:unhideWhenUsed/>
    <w:rsid w:val="004A393B"/>
    <w:pPr>
      <w:tabs>
        <w:tab w:val="center" w:pos="4680"/>
        <w:tab w:val="right" w:pos="9360"/>
      </w:tabs>
    </w:pPr>
    <w:rPr>
      <w:color w:val="7E808B"/>
    </w:rPr>
  </w:style>
  <w:style w:type="character" w:customStyle="1" w:styleId="HeaderChar">
    <w:name w:val="Header Char"/>
    <w:basedOn w:val="DefaultParagraphFont"/>
    <w:link w:val="Header"/>
    <w:uiPriority w:val="99"/>
    <w:rsid w:val="004A393B"/>
    <w:rPr>
      <w:rFonts w:ascii="Cambria" w:eastAsiaTheme="minorHAnsi" w:hAnsi="Cambria" w:cstheme="minorBidi"/>
      <w:color w:val="7E808B"/>
      <w:szCs w:val="22"/>
    </w:rPr>
  </w:style>
  <w:style w:type="paragraph" w:styleId="Footer">
    <w:name w:val="footer"/>
    <w:basedOn w:val="Normal"/>
    <w:link w:val="FooterChar"/>
    <w:uiPriority w:val="99"/>
    <w:unhideWhenUsed/>
    <w:rsid w:val="004A393B"/>
    <w:pPr>
      <w:tabs>
        <w:tab w:val="center" w:pos="4680"/>
        <w:tab w:val="right" w:pos="9360"/>
      </w:tabs>
    </w:pPr>
    <w:rPr>
      <w:color w:val="7E808B"/>
    </w:rPr>
  </w:style>
  <w:style w:type="character" w:customStyle="1" w:styleId="FooterChar">
    <w:name w:val="Footer Char"/>
    <w:basedOn w:val="DefaultParagraphFont"/>
    <w:link w:val="Footer"/>
    <w:uiPriority w:val="99"/>
    <w:rsid w:val="004A393B"/>
    <w:rPr>
      <w:rFonts w:ascii="Cambria" w:eastAsiaTheme="minorHAnsi" w:hAnsi="Cambria" w:cstheme="minorBidi"/>
      <w:color w:val="7E808B"/>
      <w:szCs w:val="22"/>
    </w:rPr>
  </w:style>
  <w:style w:type="character" w:styleId="PlaceholderText">
    <w:name w:val="Placeholder Text"/>
    <w:basedOn w:val="DefaultParagraphFont"/>
    <w:uiPriority w:val="99"/>
    <w:semiHidden/>
    <w:rsid w:val="00F76738"/>
    <w:rPr>
      <w:color w:val="808080"/>
    </w:rPr>
  </w:style>
  <w:style w:type="paragraph" w:customStyle="1" w:styleId="MockupText">
    <w:name w:val="Mockup Text"/>
    <w:basedOn w:val="Normal"/>
    <w:qFormat/>
    <w:rsid w:val="004A393B"/>
    <w:pPr>
      <w:jc w:val="center"/>
    </w:pPr>
    <w:rPr>
      <w:rFonts w:ascii="Calibri" w:hAnsi="Calibri"/>
      <w:b/>
      <w:color w:val="C0C0C0"/>
      <w:sz w:val="32"/>
    </w:rPr>
  </w:style>
  <w:style w:type="paragraph" w:customStyle="1" w:styleId="HeaderTitle">
    <w:name w:val="Header Title"/>
    <w:basedOn w:val="Normal"/>
    <w:link w:val="HeaderTitleChar"/>
    <w:qFormat/>
    <w:rsid w:val="004A393B"/>
    <w:pPr>
      <w:jc w:val="right"/>
    </w:pPr>
    <w:rPr>
      <w:rFonts w:ascii="Calibri" w:hAnsi="Calibri"/>
      <w:b/>
      <w:caps/>
      <w:color w:val="F37021"/>
      <w:sz w:val="32"/>
    </w:rPr>
  </w:style>
  <w:style w:type="character" w:customStyle="1" w:styleId="HeaderTitleChar">
    <w:name w:val="Header Title Char"/>
    <w:basedOn w:val="TitleChar"/>
    <w:link w:val="HeaderTitle"/>
    <w:rsid w:val="008A3CBB"/>
    <w:rPr>
      <w:rFonts w:ascii="Calibri" w:eastAsiaTheme="minorHAnsi" w:hAnsi="Calibri" w:cstheme="minorBidi"/>
      <w:b/>
      <w:caps/>
      <w:color w:val="F37021"/>
      <w:spacing w:val="-10"/>
      <w:kern w:val="28"/>
      <w:sz w:val="32"/>
      <w:szCs w:val="22"/>
    </w:rPr>
  </w:style>
  <w:style w:type="paragraph" w:customStyle="1" w:styleId="Heading2White">
    <w:name w:val="Heading 2 White"/>
    <w:basedOn w:val="Normal"/>
    <w:link w:val="Heading2WhiteChar"/>
    <w:qFormat/>
    <w:rsid w:val="004A393B"/>
    <w:rPr>
      <w:rFonts w:asciiTheme="minorHAnsi" w:hAnsiTheme="minorHAnsi"/>
      <w:b/>
      <w:color w:val="FFFFFF" w:themeColor="background1"/>
      <w:sz w:val="32"/>
    </w:rPr>
  </w:style>
  <w:style w:type="character" w:customStyle="1" w:styleId="Heading2WhiteSubtitle">
    <w:name w:val="Heading 2 White Subtitle"/>
    <w:basedOn w:val="DefaultParagraphFont"/>
    <w:uiPriority w:val="1"/>
    <w:qFormat/>
    <w:rsid w:val="004A393B"/>
    <w:rPr>
      <w:rFonts w:asciiTheme="minorHAnsi" w:hAnsiTheme="minorHAnsi"/>
      <w:i/>
      <w:color w:val="FFFFFF" w:themeColor="background1"/>
      <w:sz w:val="32"/>
    </w:rPr>
  </w:style>
  <w:style w:type="character" w:customStyle="1" w:styleId="Heading2WhiteChar">
    <w:name w:val="Heading 2 White Char"/>
    <w:basedOn w:val="Heading2Char"/>
    <w:link w:val="Heading2White"/>
    <w:rsid w:val="004A393B"/>
    <w:rPr>
      <w:rFonts w:asciiTheme="minorHAnsi" w:eastAsiaTheme="minorHAnsi" w:hAnsiTheme="minorHAnsi" w:cstheme="minorBidi"/>
      <w:b/>
      <w:color w:val="FFFFFF" w:themeColor="background1"/>
      <w:sz w:val="32"/>
      <w:szCs w:val="22"/>
    </w:rPr>
  </w:style>
  <w:style w:type="paragraph" w:styleId="NoSpacing">
    <w:name w:val="No Spacing"/>
    <w:uiPriority w:val="1"/>
    <w:qFormat/>
    <w:rsid w:val="004A393B"/>
    <w:rPr>
      <w:rFonts w:ascii="Cambria" w:eastAsiaTheme="minorHAnsi" w:hAnsi="Cambria" w:cstheme="minorBidi"/>
      <w:szCs w:val="22"/>
    </w:rPr>
  </w:style>
  <w:style w:type="paragraph" w:customStyle="1" w:styleId="Heading2ExplanatoryText">
    <w:name w:val="Heading 2 Explanatory Text"/>
    <w:basedOn w:val="Normal"/>
    <w:link w:val="Heading2ExplanatoryTextChar"/>
    <w:qFormat/>
    <w:rsid w:val="004A393B"/>
    <w:pPr>
      <w:spacing w:after="120"/>
      <w:ind w:left="720"/>
      <w:contextualSpacing/>
    </w:pPr>
    <w:rPr>
      <w:i/>
      <w:color w:val="FFFFFF" w:themeColor="background1"/>
    </w:rPr>
  </w:style>
  <w:style w:type="character" w:customStyle="1" w:styleId="Heading2ExplanatoryTextChar">
    <w:name w:val="Heading 2 Explanatory Text Char"/>
    <w:basedOn w:val="DefaultParagraphFont"/>
    <w:link w:val="Heading2ExplanatoryText"/>
    <w:rsid w:val="004A393B"/>
    <w:rPr>
      <w:rFonts w:ascii="Cambria" w:eastAsiaTheme="minorHAnsi" w:hAnsi="Cambria" w:cstheme="minorBidi"/>
      <w:i/>
      <w:color w:val="FFFFFF" w:themeColor="background1"/>
      <w:szCs w:val="22"/>
    </w:rPr>
  </w:style>
  <w:style w:type="paragraph" w:customStyle="1" w:styleId="BlockParagraph">
    <w:name w:val="Block Paragraph"/>
    <w:basedOn w:val="Normal"/>
    <w:link w:val="BlockParagraphChar"/>
    <w:qFormat/>
    <w:rsid w:val="004A393B"/>
    <w:pPr>
      <w:spacing w:after="200"/>
    </w:pPr>
  </w:style>
  <w:style w:type="character" w:customStyle="1" w:styleId="ListSubtitle">
    <w:name w:val="List Subtitle"/>
    <w:basedOn w:val="DefaultParagraphFont"/>
    <w:uiPriority w:val="1"/>
    <w:qFormat/>
    <w:rsid w:val="004A393B"/>
    <w:rPr>
      <w:b/>
    </w:rPr>
  </w:style>
  <w:style w:type="character" w:customStyle="1" w:styleId="BlockParagraphChar">
    <w:name w:val="Block Paragraph Char"/>
    <w:basedOn w:val="DefaultParagraphFont"/>
    <w:link w:val="BlockParagraph"/>
    <w:rsid w:val="004A393B"/>
    <w:rPr>
      <w:rFonts w:ascii="Cambria" w:eastAsiaTheme="minorHAnsi" w:hAnsi="Cambria" w:cstheme="minorBidi"/>
      <w:szCs w:val="22"/>
    </w:rPr>
  </w:style>
  <w:style w:type="paragraph" w:customStyle="1" w:styleId="ListParagraphLast">
    <w:name w:val="List Paragraph Last"/>
    <w:basedOn w:val="ListParagraph"/>
    <w:link w:val="ListParagraphLastChar"/>
    <w:qFormat/>
    <w:rsid w:val="004A393B"/>
    <w:pPr>
      <w:numPr>
        <w:numId w:val="22"/>
      </w:numPr>
      <w:spacing w:after="200"/>
    </w:pPr>
  </w:style>
  <w:style w:type="character" w:customStyle="1" w:styleId="ListParagraphChar">
    <w:name w:val="List Paragraph Char"/>
    <w:basedOn w:val="DefaultParagraphFont"/>
    <w:link w:val="ListParagraph"/>
    <w:uiPriority w:val="34"/>
    <w:rsid w:val="004A393B"/>
    <w:rPr>
      <w:rFonts w:ascii="Cambria" w:eastAsiaTheme="minorHAnsi" w:hAnsi="Cambria" w:cstheme="minorBidi"/>
      <w:szCs w:val="22"/>
    </w:rPr>
  </w:style>
  <w:style w:type="character" w:customStyle="1" w:styleId="ListParagraphLastChar">
    <w:name w:val="List Paragraph Last Char"/>
    <w:basedOn w:val="ListParagraphChar"/>
    <w:link w:val="ListParagraphLast"/>
    <w:rsid w:val="004A393B"/>
    <w:rPr>
      <w:rFonts w:ascii="Cambria" w:eastAsiaTheme="minorHAnsi" w:hAnsi="Cambria" w:cstheme="minorBidi"/>
      <w:szCs w:val="22"/>
    </w:rPr>
  </w:style>
  <w:style w:type="paragraph" w:customStyle="1" w:styleId="Heading3and4ExplanatoryText">
    <w:name w:val="Heading 3 and 4 Explanatory Text"/>
    <w:basedOn w:val="Normal"/>
    <w:link w:val="Heading3and4ExplanatoryTextChar"/>
    <w:qFormat/>
    <w:rsid w:val="004A393B"/>
    <w:pPr>
      <w:spacing w:after="200"/>
      <w:ind w:left="360" w:right="360"/>
      <w:contextualSpacing/>
    </w:pPr>
    <w:rPr>
      <w:i/>
    </w:rPr>
  </w:style>
  <w:style w:type="character" w:customStyle="1" w:styleId="Heading3and4ExplanatoryTextChar">
    <w:name w:val="Heading 3 and 4 Explanatory Text Char"/>
    <w:basedOn w:val="DefaultParagraphFont"/>
    <w:link w:val="Heading3and4ExplanatoryText"/>
    <w:rsid w:val="004A393B"/>
    <w:rPr>
      <w:rFonts w:ascii="Cambria" w:eastAsiaTheme="minorHAnsi" w:hAnsi="Cambria" w:cstheme="minorBidi"/>
      <w:i/>
      <w:szCs w:val="22"/>
    </w:rPr>
  </w:style>
  <w:style w:type="character" w:styleId="CommentReference">
    <w:name w:val="annotation reference"/>
    <w:basedOn w:val="DefaultParagraphFont"/>
    <w:semiHidden/>
    <w:unhideWhenUsed/>
    <w:rsid w:val="00034166"/>
    <w:rPr>
      <w:sz w:val="16"/>
      <w:szCs w:val="16"/>
    </w:rPr>
  </w:style>
  <w:style w:type="paragraph" w:styleId="CommentText">
    <w:name w:val="annotation text"/>
    <w:basedOn w:val="Normal"/>
    <w:link w:val="CommentTextChar"/>
    <w:semiHidden/>
    <w:unhideWhenUsed/>
    <w:rsid w:val="00034166"/>
    <w:rPr>
      <w:szCs w:val="20"/>
    </w:rPr>
  </w:style>
  <w:style w:type="character" w:customStyle="1" w:styleId="CommentTextChar">
    <w:name w:val="Comment Text Char"/>
    <w:basedOn w:val="DefaultParagraphFont"/>
    <w:link w:val="CommentText"/>
    <w:semiHidden/>
    <w:rsid w:val="00034166"/>
    <w:rPr>
      <w:rFonts w:ascii="Cambria" w:eastAsiaTheme="minorHAnsi" w:hAnsi="Cambria" w:cstheme="minorBidi"/>
    </w:rPr>
  </w:style>
  <w:style w:type="paragraph" w:styleId="CommentSubject">
    <w:name w:val="annotation subject"/>
    <w:basedOn w:val="CommentText"/>
    <w:next w:val="CommentText"/>
    <w:link w:val="CommentSubjectChar"/>
    <w:semiHidden/>
    <w:unhideWhenUsed/>
    <w:rsid w:val="00034166"/>
    <w:rPr>
      <w:b/>
      <w:bCs/>
    </w:rPr>
  </w:style>
  <w:style w:type="character" w:customStyle="1" w:styleId="CommentSubjectChar">
    <w:name w:val="Comment Subject Char"/>
    <w:basedOn w:val="CommentTextChar"/>
    <w:link w:val="CommentSubject"/>
    <w:semiHidden/>
    <w:rsid w:val="00034166"/>
    <w:rPr>
      <w:rFonts w:ascii="Cambria" w:eastAsiaTheme="minorHAnsi" w:hAnsi="Cambria" w:cstheme="minorBidi"/>
      <w:b/>
      <w:bCs/>
    </w:rPr>
  </w:style>
  <w:style w:type="paragraph" w:styleId="BalloonText">
    <w:name w:val="Balloon Text"/>
    <w:basedOn w:val="Normal"/>
    <w:link w:val="BalloonTextChar"/>
    <w:rsid w:val="00034166"/>
    <w:rPr>
      <w:rFonts w:ascii="Segoe UI" w:hAnsi="Segoe UI" w:cs="Segoe UI"/>
      <w:sz w:val="18"/>
      <w:szCs w:val="18"/>
    </w:rPr>
  </w:style>
  <w:style w:type="character" w:customStyle="1" w:styleId="BalloonTextChar">
    <w:name w:val="Balloon Text Char"/>
    <w:basedOn w:val="DefaultParagraphFont"/>
    <w:link w:val="BalloonText"/>
    <w:rsid w:val="00034166"/>
    <w:rPr>
      <w:rFonts w:ascii="Segoe UI" w:eastAsiaTheme="minorHAnsi" w:hAnsi="Segoe UI" w:cs="Segoe UI"/>
      <w:sz w:val="18"/>
      <w:szCs w:val="18"/>
    </w:rPr>
  </w:style>
  <w:style w:type="paragraph" w:customStyle="1" w:styleId="ProcessFooter">
    <w:name w:val="Process Footer"/>
    <w:basedOn w:val="Footer"/>
    <w:next w:val="BodyText"/>
    <w:rsid w:val="004C2331"/>
    <w:pPr>
      <w:tabs>
        <w:tab w:val="clear" w:pos="4680"/>
        <w:tab w:val="clear" w:pos="9360"/>
        <w:tab w:val="center" w:pos="4320"/>
        <w:tab w:val="right" w:pos="8640"/>
      </w:tabs>
      <w:jc w:val="center"/>
    </w:pPr>
    <w:rPr>
      <w:rFonts w:ascii="Palatino Linotype" w:eastAsia="Times New Roman" w:hAnsi="Palatino Linotype" w:cs="Times New Roman"/>
      <w:i/>
      <w:color w:val="auto"/>
      <w:sz w:val="18"/>
      <w:szCs w:val="24"/>
    </w:rPr>
  </w:style>
  <w:style w:type="paragraph" w:styleId="BodyText">
    <w:name w:val="Body Text"/>
    <w:basedOn w:val="Normal"/>
    <w:link w:val="BodyTextChar"/>
    <w:semiHidden/>
    <w:unhideWhenUsed/>
    <w:rsid w:val="004C2331"/>
    <w:pPr>
      <w:spacing w:after="120"/>
    </w:pPr>
  </w:style>
  <w:style w:type="character" w:customStyle="1" w:styleId="BodyTextChar">
    <w:name w:val="Body Text Char"/>
    <w:basedOn w:val="DefaultParagraphFont"/>
    <w:link w:val="BodyText"/>
    <w:semiHidden/>
    <w:rsid w:val="004C2331"/>
    <w:rPr>
      <w:rFonts w:ascii="Cambria" w:eastAsiaTheme="minorHAnsi" w:hAnsi="Cambria"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487092">
      <w:bodyDiv w:val="1"/>
      <w:marLeft w:val="0"/>
      <w:marRight w:val="0"/>
      <w:marTop w:val="0"/>
      <w:marBottom w:val="0"/>
      <w:divBdr>
        <w:top w:val="none" w:sz="0" w:space="0" w:color="auto"/>
        <w:left w:val="none" w:sz="0" w:space="0" w:color="auto"/>
        <w:bottom w:val="none" w:sz="0" w:space="0" w:color="auto"/>
        <w:right w:val="none" w:sz="0" w:space="0" w:color="auto"/>
      </w:divBdr>
    </w:div>
    <w:div w:id="201556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McKinnon-Mulherin\2419%20Shipley%20Macros\Third_Draft\Shipley%20Styles_r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8410E65CD9421586061E83F19D5FCF"/>
        <w:category>
          <w:name w:val="General"/>
          <w:gallery w:val="placeholder"/>
        </w:category>
        <w:types>
          <w:type w:val="bbPlcHdr"/>
        </w:types>
        <w:behaviors>
          <w:behavior w:val="content"/>
        </w:behaviors>
        <w:guid w:val="{60F40320-4171-492D-8CC3-816E53C0339B}"/>
      </w:docPartPr>
      <w:docPartBody>
        <w:p w:rsidR="006D0557" w:rsidRDefault="00A850FB" w:rsidP="00A850FB">
          <w:pPr>
            <w:pStyle w:val="8A8410E65CD9421586061E83F19D5FCF7"/>
          </w:pPr>
          <w:r w:rsidRPr="00F76738">
            <w:rPr>
              <w:rStyle w:val="ContentControlPlaceholder"/>
            </w:rPr>
            <w:t>T</w:t>
          </w:r>
          <w:bookmarkStart w:id="0" w:name="summaryTheme"/>
          <w:bookmarkEnd w:id="0"/>
          <w:r w:rsidRPr="00F76738">
            <w:rPr>
              <w:rStyle w:val="ContentControlPlaceholder"/>
            </w:rPr>
            <w:t>heme</w:t>
          </w:r>
        </w:p>
      </w:docPartBody>
    </w:docPart>
    <w:docPart>
      <w:docPartPr>
        <w:name w:val="2D12017EDED24E37B549771FA8DCE4B9"/>
        <w:category>
          <w:name w:val="General"/>
          <w:gallery w:val="placeholder"/>
        </w:category>
        <w:types>
          <w:type w:val="bbPlcHdr"/>
        </w:types>
        <w:behaviors>
          <w:behavior w:val="content"/>
        </w:behaviors>
        <w:guid w:val="{FE563498-2F92-4DBC-95D4-0C60DBC1D9BE}"/>
      </w:docPartPr>
      <w:docPartBody>
        <w:p w:rsidR="006D0557" w:rsidRDefault="00A850FB" w:rsidP="00A850FB">
          <w:pPr>
            <w:pStyle w:val="2D12017EDED24E37B549771FA8DCE4B97"/>
          </w:pPr>
          <w:bookmarkStart w:id="1" w:name="summaryVision"/>
          <w:r w:rsidRPr="00F76738">
            <w:rPr>
              <w:rStyle w:val="ContentControlPlaceholder"/>
            </w:rPr>
            <w:t>Vision</w:t>
          </w:r>
          <w:bookmarkEnd w:id="1"/>
        </w:p>
      </w:docPartBody>
    </w:docPart>
    <w:docPart>
      <w:docPartPr>
        <w:name w:val="EDDEC4B85C15424EA6005A0F2CCD8760"/>
        <w:category>
          <w:name w:val="General"/>
          <w:gallery w:val="placeholder"/>
        </w:category>
        <w:types>
          <w:type w:val="bbPlcHdr"/>
        </w:types>
        <w:behaviors>
          <w:behavior w:val="content"/>
        </w:behaviors>
        <w:guid w:val="{5BD8E2D4-1296-4DEB-B9D5-795C01B985CF}"/>
      </w:docPartPr>
      <w:docPartBody>
        <w:p w:rsidR="006D0557" w:rsidRDefault="00A850FB" w:rsidP="00A850FB">
          <w:pPr>
            <w:pStyle w:val="EDDEC4B85C15424EA6005A0F2CCD87606"/>
          </w:pPr>
          <w:bookmarkStart w:id="2" w:name="summaryLink"/>
          <w:r w:rsidRPr="00F76738">
            <w:rPr>
              <w:rStyle w:val="ContentControlPlaceholder"/>
            </w:rPr>
            <w:t>Link</w:t>
          </w:r>
          <w:bookmarkEnd w:id="2"/>
        </w:p>
      </w:docPartBody>
    </w:docPart>
    <w:docPart>
      <w:docPartPr>
        <w:name w:val="220A49E1F67A4670A51D185D9E217069"/>
        <w:category>
          <w:name w:val="General"/>
          <w:gallery w:val="placeholder"/>
        </w:category>
        <w:types>
          <w:type w:val="bbPlcHdr"/>
        </w:types>
        <w:behaviors>
          <w:behavior w:val="content"/>
        </w:behaviors>
        <w:guid w:val="{26CE4924-9C7E-4C09-84DE-A77556CF9D0F}"/>
      </w:docPartPr>
      <w:docPartBody>
        <w:p w:rsidR="006D0557" w:rsidRDefault="00A850FB" w:rsidP="00A850FB">
          <w:pPr>
            <w:pStyle w:val="220A49E1F67A4670A51D185D9E2170693"/>
          </w:pPr>
          <w:bookmarkStart w:id="3" w:name="introHotButton02"/>
          <w:r w:rsidRPr="00F76738">
            <w:rPr>
              <w:rStyle w:val="ContentControlPlaceholder"/>
            </w:rPr>
            <w:t>Hot button 2</w:t>
          </w:r>
          <w:bookmarkEnd w:id="3"/>
        </w:p>
      </w:docPartBody>
    </w:docPart>
    <w:docPart>
      <w:docPartPr>
        <w:name w:val="72E3D29F1F644BADAC804F13275F5517"/>
        <w:category>
          <w:name w:val="General"/>
          <w:gallery w:val="placeholder"/>
        </w:category>
        <w:types>
          <w:type w:val="bbPlcHdr"/>
        </w:types>
        <w:behaviors>
          <w:behavior w:val="content"/>
        </w:behaviors>
        <w:guid w:val="{733E5E24-B1C1-4235-8944-6F9F53410736}"/>
      </w:docPartPr>
      <w:docPartBody>
        <w:p w:rsidR="006D0557" w:rsidRDefault="00A850FB" w:rsidP="00A850FB">
          <w:pPr>
            <w:pStyle w:val="72E3D29F1F644BADAC804F13275F55175"/>
          </w:pPr>
          <w:bookmarkStart w:id="4" w:name="introPreview"/>
          <w:r w:rsidRPr="00F76738">
            <w:rPr>
              <w:rStyle w:val="ContentControlPlaceholder"/>
            </w:rPr>
            <w:t>Preview</w:t>
          </w:r>
          <w:bookmarkEnd w:id="4"/>
        </w:p>
      </w:docPartBody>
    </w:docPart>
    <w:docPart>
      <w:docPartPr>
        <w:name w:val="60C34C89EAA4450A86A571F45783BAAD"/>
        <w:category>
          <w:name w:val="General"/>
          <w:gallery w:val="placeholder"/>
        </w:category>
        <w:types>
          <w:type w:val="bbPlcHdr"/>
        </w:types>
        <w:behaviors>
          <w:behavior w:val="content"/>
        </w:behaviors>
        <w:guid w:val="{0DEFD292-3178-497A-9C43-47AF507471BA}"/>
      </w:docPartPr>
      <w:docPartBody>
        <w:p w:rsidR="006D0557" w:rsidRDefault="00A850FB" w:rsidP="00A850FB">
          <w:pPr>
            <w:pStyle w:val="60C34C89EAA4450A86A571F45783BAAD5"/>
          </w:pPr>
          <w:bookmarkStart w:id="5" w:name="introHotButton01"/>
          <w:r w:rsidRPr="00F76738">
            <w:rPr>
              <w:rStyle w:val="ContentControlPlaceholder"/>
            </w:rPr>
            <w:t>Hot button 1</w:t>
          </w:r>
          <w:bookmarkEnd w:id="5"/>
        </w:p>
      </w:docPartBody>
    </w:docPart>
    <w:docPart>
      <w:docPartPr>
        <w:name w:val="07A2040847E0406AAA2FF0942D1BAD2E"/>
        <w:category>
          <w:name w:val="General"/>
          <w:gallery w:val="placeholder"/>
        </w:category>
        <w:types>
          <w:type w:val="bbPlcHdr"/>
        </w:types>
        <w:behaviors>
          <w:behavior w:val="content"/>
        </w:behaviors>
        <w:guid w:val="{D8903504-EFF1-4385-9887-66F2F16B7C3B}"/>
      </w:docPartPr>
      <w:docPartBody>
        <w:p w:rsidR="006D0557" w:rsidRDefault="00A850FB" w:rsidP="00A850FB">
          <w:pPr>
            <w:pStyle w:val="07A2040847E0406AAA2FF0942D1BAD2E3"/>
          </w:pPr>
          <w:bookmarkStart w:id="6" w:name="introHotButton03"/>
          <w:r w:rsidRPr="00F76738">
            <w:rPr>
              <w:rStyle w:val="ContentControlPlaceholder"/>
            </w:rPr>
            <w:t>Hot button 3</w:t>
          </w:r>
          <w:bookmarkEnd w:id="6"/>
        </w:p>
      </w:docPartBody>
    </w:docPart>
    <w:docPart>
      <w:docPartPr>
        <w:name w:val="49ACCA1F1C6940A2B847550126347ADF"/>
        <w:category>
          <w:name w:val="General"/>
          <w:gallery w:val="placeholder"/>
        </w:category>
        <w:types>
          <w:type w:val="bbPlcHdr"/>
        </w:types>
        <w:behaviors>
          <w:behavior w:val="content"/>
        </w:behaviors>
        <w:guid w:val="{F509F1F1-9A08-4AC9-A0D6-F3E06A8B030B}"/>
      </w:docPartPr>
      <w:docPartBody>
        <w:p w:rsidR="006D0557" w:rsidRDefault="00A850FB" w:rsidP="00A850FB">
          <w:pPr>
            <w:pStyle w:val="49ACCA1F1C6940A2B847550126347ADF3"/>
          </w:pPr>
          <w:bookmarkStart w:id="7" w:name="introHotButton04"/>
          <w:r w:rsidRPr="00F76738">
            <w:rPr>
              <w:rStyle w:val="ContentControlPlaceholder"/>
            </w:rPr>
            <w:t>Hot button 4</w:t>
          </w:r>
          <w:bookmarkEnd w:id="7"/>
        </w:p>
      </w:docPartBody>
    </w:docPart>
    <w:docPart>
      <w:docPartPr>
        <w:name w:val="77E240C955974DAD90A90B254CFA12C2"/>
        <w:category>
          <w:name w:val="General"/>
          <w:gallery w:val="placeholder"/>
        </w:category>
        <w:types>
          <w:type w:val="bbPlcHdr"/>
        </w:types>
        <w:behaviors>
          <w:behavior w:val="content"/>
        </w:behaviors>
        <w:guid w:val="{F31DD392-5952-4B8C-BACC-A2819B60D5C0}"/>
      </w:docPartPr>
      <w:docPartBody>
        <w:p w:rsidR="006D0557" w:rsidRDefault="00A850FB" w:rsidP="00A850FB">
          <w:pPr>
            <w:pStyle w:val="77E240C955974DAD90A90B254CFA12C23"/>
          </w:pPr>
          <w:bookmarkStart w:id="8" w:name="introHotButton05"/>
          <w:r w:rsidRPr="00F76738">
            <w:rPr>
              <w:rStyle w:val="ContentControlPlaceholder"/>
            </w:rPr>
            <w:t>Hot button 5</w:t>
          </w:r>
          <w:bookmarkEnd w:id="8"/>
        </w:p>
      </w:docPartBody>
    </w:docPart>
    <w:docPart>
      <w:docPartPr>
        <w:name w:val="6303F9AFA795489098312B93D462BC31"/>
        <w:category>
          <w:name w:val="General"/>
          <w:gallery w:val="placeholder"/>
        </w:category>
        <w:types>
          <w:type w:val="bbPlcHdr"/>
        </w:types>
        <w:behaviors>
          <w:behavior w:val="content"/>
        </w:behaviors>
        <w:guid w:val="{E43374FE-DBA5-4075-9B9A-7CC3E4F49363}"/>
      </w:docPartPr>
      <w:docPartBody>
        <w:p w:rsidR="006D0557" w:rsidRDefault="00A850FB" w:rsidP="00A850FB">
          <w:pPr>
            <w:pStyle w:val="6303F9AFA795489098312B93D462BC313"/>
          </w:pPr>
          <w:bookmarkStart w:id="9" w:name="introHotButton06"/>
          <w:r w:rsidRPr="00F76738">
            <w:rPr>
              <w:rStyle w:val="ContentControlPlaceholder"/>
            </w:rPr>
            <w:t>Hot button 6</w:t>
          </w:r>
          <w:bookmarkEnd w:id="9"/>
        </w:p>
      </w:docPartBody>
    </w:docPart>
    <w:docPart>
      <w:docPartPr>
        <w:name w:val="A85F86FBA5714F6DA8EC3248E0F126A9"/>
        <w:category>
          <w:name w:val="General"/>
          <w:gallery w:val="placeholder"/>
        </w:category>
        <w:types>
          <w:type w:val="bbPlcHdr"/>
        </w:types>
        <w:behaviors>
          <w:behavior w:val="content"/>
        </w:behaviors>
        <w:guid w:val="{9F354976-45C9-4328-9DE4-2B92FF3531DE}"/>
      </w:docPartPr>
      <w:docPartBody>
        <w:p w:rsidR="006D0557" w:rsidRDefault="00A850FB" w:rsidP="00A850FB">
          <w:pPr>
            <w:pStyle w:val="A85F86FBA5714F6DA8EC3248E0F126A94"/>
          </w:pPr>
          <w:bookmarkStart w:id="10" w:name="hbSolution01"/>
          <w:r w:rsidRPr="00F76738">
            <w:rPr>
              <w:rStyle w:val="ContentControlPlaceholder"/>
            </w:rPr>
            <w:t>Hot Button 1 – Solution</w:t>
          </w:r>
          <w:bookmarkEnd w:id="10"/>
        </w:p>
      </w:docPartBody>
    </w:docPart>
    <w:docPart>
      <w:docPartPr>
        <w:name w:val="48A29156DDFA4049BDE8BD52736104AE"/>
        <w:category>
          <w:name w:val="General"/>
          <w:gallery w:val="placeholder"/>
        </w:category>
        <w:types>
          <w:type w:val="bbPlcHdr"/>
        </w:types>
        <w:behaviors>
          <w:behavior w:val="content"/>
        </w:behaviors>
        <w:guid w:val="{8248C075-18B0-49AC-81D3-038FBD3D1FBD}"/>
      </w:docPartPr>
      <w:docPartBody>
        <w:p w:rsidR="006D0557" w:rsidRDefault="00A850FB" w:rsidP="00A850FB">
          <w:pPr>
            <w:pStyle w:val="48A29156DDFA4049BDE8BD52736104AE4"/>
          </w:pPr>
          <w:bookmarkStart w:id="11" w:name="hbProof01"/>
          <w:r w:rsidRPr="00F76738">
            <w:rPr>
              <w:rStyle w:val="ContentControlPlaceholder"/>
            </w:rPr>
            <w:t>Hot Button 1 – Proof</w:t>
          </w:r>
          <w:bookmarkEnd w:id="11"/>
        </w:p>
      </w:docPartBody>
    </w:docPart>
    <w:docPart>
      <w:docPartPr>
        <w:name w:val="F643CA81AE6D4B8B8A6F903A5EE12B04"/>
        <w:category>
          <w:name w:val="General"/>
          <w:gallery w:val="placeholder"/>
        </w:category>
        <w:types>
          <w:type w:val="bbPlcHdr"/>
        </w:types>
        <w:behaviors>
          <w:behavior w:val="content"/>
        </w:behaviors>
        <w:guid w:val="{8280FEEC-70A7-40BC-8DC7-4D65634E9001}"/>
      </w:docPartPr>
      <w:docPartBody>
        <w:p w:rsidR="006D0557" w:rsidRDefault="00A850FB" w:rsidP="00A850FB">
          <w:pPr>
            <w:pStyle w:val="F643CA81AE6D4B8B8A6F903A5EE12B044"/>
          </w:pPr>
          <w:bookmarkStart w:id="12" w:name="reviewNextStep02"/>
          <w:r w:rsidRPr="00F76738">
            <w:rPr>
              <w:rStyle w:val="ContentControlPlaceholder"/>
            </w:rPr>
            <w:t>Next Step 2</w:t>
          </w:r>
          <w:bookmarkEnd w:id="12"/>
        </w:p>
      </w:docPartBody>
    </w:docPart>
    <w:docPart>
      <w:docPartPr>
        <w:name w:val="AF82F8896FDB49428E423424BF25297D"/>
        <w:category>
          <w:name w:val="General"/>
          <w:gallery w:val="placeholder"/>
        </w:category>
        <w:types>
          <w:type w:val="bbPlcHdr"/>
        </w:types>
        <w:behaviors>
          <w:behavior w:val="content"/>
        </w:behaviors>
        <w:guid w:val="{46A909E4-8C41-4538-B237-4CC074531544}"/>
      </w:docPartPr>
      <w:docPartBody>
        <w:p w:rsidR="006D0557" w:rsidRDefault="00A850FB" w:rsidP="00A850FB">
          <w:pPr>
            <w:pStyle w:val="AF82F8896FDB49428E423424BF25297D4"/>
          </w:pPr>
          <w:bookmarkStart w:id="13" w:name="reviewNextStep03"/>
          <w:r w:rsidRPr="00F76738">
            <w:rPr>
              <w:rStyle w:val="ContentControlPlaceholder"/>
            </w:rPr>
            <w:t>Next Step 3</w:t>
          </w:r>
          <w:bookmarkEnd w:id="13"/>
        </w:p>
      </w:docPartBody>
    </w:docPart>
    <w:docPart>
      <w:docPartPr>
        <w:name w:val="780F36DDE10E49E3BB581B53ABAE2EBC"/>
        <w:category>
          <w:name w:val="General"/>
          <w:gallery w:val="placeholder"/>
        </w:category>
        <w:types>
          <w:type w:val="bbPlcHdr"/>
        </w:types>
        <w:behaviors>
          <w:behavior w:val="content"/>
        </w:behaviors>
        <w:guid w:val="{05EEA50A-1AF1-41BA-A110-C6F48C3595B3}"/>
      </w:docPartPr>
      <w:docPartBody>
        <w:p w:rsidR="006D0557" w:rsidRDefault="00A850FB" w:rsidP="00A850FB">
          <w:pPr>
            <w:pStyle w:val="780F36DDE10E49E3BB581B53ABAE2EBC4"/>
          </w:pPr>
          <w:bookmarkStart w:id="14" w:name="reviewNextStep04"/>
          <w:r w:rsidRPr="00F76738">
            <w:rPr>
              <w:rStyle w:val="ContentControlPlaceholder"/>
            </w:rPr>
            <w:t>Next Step 4</w:t>
          </w:r>
          <w:bookmarkEnd w:id="14"/>
        </w:p>
      </w:docPartBody>
    </w:docPart>
    <w:docPart>
      <w:docPartPr>
        <w:name w:val="E3D96DB1D8234B6DAC6B7EFF680D4781"/>
        <w:category>
          <w:name w:val="General"/>
          <w:gallery w:val="placeholder"/>
        </w:category>
        <w:types>
          <w:type w:val="bbPlcHdr"/>
        </w:types>
        <w:behaviors>
          <w:behavior w:val="content"/>
        </w:behaviors>
        <w:guid w:val="{71CD25D9-42B5-415F-BB0A-A6CD09F0943A}"/>
      </w:docPartPr>
      <w:docPartBody>
        <w:p w:rsidR="006D0557" w:rsidRDefault="00A850FB" w:rsidP="00A850FB">
          <w:pPr>
            <w:pStyle w:val="E3D96DB1D8234B6DAC6B7EFF680D47814"/>
          </w:pPr>
          <w:bookmarkStart w:id="15" w:name="reviewNextStep05"/>
          <w:r w:rsidRPr="00F76738">
            <w:rPr>
              <w:rStyle w:val="ContentControlPlaceholder"/>
            </w:rPr>
            <w:t>Next Step 5</w:t>
          </w:r>
          <w:bookmarkEnd w:id="15"/>
        </w:p>
      </w:docPartBody>
    </w:docPart>
    <w:docPart>
      <w:docPartPr>
        <w:name w:val="6AB8527F82094C44BE49D551E13523C3"/>
        <w:category>
          <w:name w:val="General"/>
          <w:gallery w:val="placeholder"/>
        </w:category>
        <w:types>
          <w:type w:val="bbPlcHdr"/>
        </w:types>
        <w:behaviors>
          <w:behavior w:val="content"/>
        </w:behaviors>
        <w:guid w:val="{942BB214-DFE1-4F5A-A5D3-ED48F118710A}"/>
      </w:docPartPr>
      <w:docPartBody>
        <w:p w:rsidR="006D0557" w:rsidRDefault="00A850FB" w:rsidP="00A850FB">
          <w:pPr>
            <w:pStyle w:val="6AB8527F82094C44BE49D551E13523C34"/>
          </w:pPr>
          <w:bookmarkStart w:id="16" w:name="reviewNextStep06"/>
          <w:r w:rsidRPr="00F76738">
            <w:rPr>
              <w:rStyle w:val="ContentControlPlaceholder"/>
            </w:rPr>
            <w:t>Next Step 6</w:t>
          </w:r>
          <w:bookmarkEnd w:id="16"/>
        </w:p>
      </w:docPartBody>
    </w:docPart>
    <w:docPart>
      <w:docPartPr>
        <w:name w:val="F49C1923FBA54C9695714A246843DDE5"/>
        <w:category>
          <w:name w:val="General"/>
          <w:gallery w:val="placeholder"/>
        </w:category>
        <w:types>
          <w:type w:val="bbPlcHdr"/>
        </w:types>
        <w:behaviors>
          <w:behavior w:val="content"/>
        </w:behaviors>
        <w:guid w:val="{8EF7EEB7-7055-46AE-94B9-A807CE2FAE8E}"/>
      </w:docPartPr>
      <w:docPartBody>
        <w:p w:rsidR="006D0557" w:rsidRDefault="00A850FB" w:rsidP="00A850FB">
          <w:pPr>
            <w:pStyle w:val="F49C1923FBA54C9695714A246843DDE53"/>
          </w:pPr>
          <w:bookmarkStart w:id="17" w:name="hbBenefit01"/>
          <w:r w:rsidRPr="00F76738">
            <w:rPr>
              <w:rStyle w:val="ContentControlPlaceholder"/>
            </w:rPr>
            <w:t>Hot Button 1 – Benefit</w:t>
          </w:r>
          <w:bookmarkEnd w:id="17"/>
        </w:p>
      </w:docPartBody>
    </w:docPart>
    <w:docPart>
      <w:docPartPr>
        <w:name w:val="E416944C89634FACA17AF2A30D293C28"/>
        <w:category>
          <w:name w:val="General"/>
          <w:gallery w:val="placeholder"/>
        </w:category>
        <w:types>
          <w:type w:val="bbPlcHdr"/>
        </w:types>
        <w:behaviors>
          <w:behavior w:val="content"/>
        </w:behaviors>
        <w:guid w:val="{7B33C066-95FD-4C4A-8608-6A1F7221C003}"/>
      </w:docPartPr>
      <w:docPartBody>
        <w:p w:rsidR="006D0557" w:rsidRDefault="00A850FB" w:rsidP="00A850FB">
          <w:pPr>
            <w:pStyle w:val="E416944C89634FACA17AF2A30D293C283"/>
          </w:pPr>
          <w:bookmarkStart w:id="18" w:name="reviewSummary"/>
          <w:r w:rsidRPr="00F76738">
            <w:rPr>
              <w:rStyle w:val="ContentControlPlaceholder"/>
            </w:rPr>
            <w:t>Summary</w:t>
          </w:r>
          <w:bookmarkEnd w:id="18"/>
        </w:p>
      </w:docPartBody>
    </w:docPart>
    <w:docPart>
      <w:docPartPr>
        <w:name w:val="842A20B272544A299E363485C49D30DD"/>
        <w:category>
          <w:name w:val="General"/>
          <w:gallery w:val="placeholder"/>
        </w:category>
        <w:types>
          <w:type w:val="bbPlcHdr"/>
        </w:types>
        <w:behaviors>
          <w:behavior w:val="content"/>
        </w:behaviors>
        <w:guid w:val="{0A5B165A-B29A-44B1-82CB-9544152F82AE}"/>
      </w:docPartPr>
      <w:docPartBody>
        <w:p w:rsidR="006D0557" w:rsidRDefault="00A850FB" w:rsidP="00A850FB">
          <w:pPr>
            <w:pStyle w:val="842A20B272544A299E363485C49D30DD3"/>
          </w:pPr>
          <w:bookmarkStart w:id="19" w:name="reviewNextStep01"/>
          <w:r w:rsidRPr="00F76738">
            <w:rPr>
              <w:rStyle w:val="ContentControlPlaceholder"/>
            </w:rPr>
            <w:t>Next Step 1</w:t>
          </w:r>
          <w:bookmarkEnd w:id="19"/>
        </w:p>
      </w:docPartBody>
    </w:docPart>
    <w:docPart>
      <w:docPartPr>
        <w:name w:val="3D2F5071C2094B629F9F861C814885D9"/>
        <w:category>
          <w:name w:val="General"/>
          <w:gallery w:val="placeholder"/>
        </w:category>
        <w:types>
          <w:type w:val="bbPlcHdr"/>
        </w:types>
        <w:behaviors>
          <w:behavior w:val="content"/>
        </w:behaviors>
        <w:guid w:val="{D1A9D8CB-60FA-49BB-99E6-9483204B4958}"/>
      </w:docPartPr>
      <w:docPartBody>
        <w:p w:rsidR="006D0557" w:rsidRDefault="00A850FB" w:rsidP="00A850FB">
          <w:pPr>
            <w:pStyle w:val="3D2F5071C2094B629F9F861C814885D93"/>
          </w:pPr>
          <w:bookmarkStart w:id="20" w:name="hbBenefit02"/>
          <w:r w:rsidRPr="00F76738">
            <w:rPr>
              <w:rStyle w:val="ContentControlPlaceholder"/>
            </w:rPr>
            <w:t>Hot Button 2 – Benefit</w:t>
          </w:r>
          <w:bookmarkEnd w:id="20"/>
        </w:p>
      </w:docPartBody>
    </w:docPart>
    <w:docPart>
      <w:docPartPr>
        <w:name w:val="27DE2D2B94E24C5780A469735EC5FB5E"/>
        <w:category>
          <w:name w:val="General"/>
          <w:gallery w:val="placeholder"/>
        </w:category>
        <w:types>
          <w:type w:val="bbPlcHdr"/>
        </w:types>
        <w:behaviors>
          <w:behavior w:val="content"/>
        </w:behaviors>
        <w:guid w:val="{5BD758B4-BD76-415F-8522-62FC94D554B9}"/>
      </w:docPartPr>
      <w:docPartBody>
        <w:p w:rsidR="006D0557" w:rsidRDefault="00A850FB" w:rsidP="00A850FB">
          <w:pPr>
            <w:pStyle w:val="27DE2D2B94E24C5780A469735EC5FB5E3"/>
          </w:pPr>
          <w:bookmarkStart w:id="21" w:name="hbSolution02"/>
          <w:r w:rsidRPr="00F76738">
            <w:rPr>
              <w:rStyle w:val="ContentControlPlaceholder"/>
            </w:rPr>
            <w:t>Hot Button 2 – Solution</w:t>
          </w:r>
          <w:bookmarkEnd w:id="21"/>
        </w:p>
      </w:docPartBody>
    </w:docPart>
    <w:docPart>
      <w:docPartPr>
        <w:name w:val="43AE998371284E86A984E2EF9AB4F0BA"/>
        <w:category>
          <w:name w:val="General"/>
          <w:gallery w:val="placeholder"/>
        </w:category>
        <w:types>
          <w:type w:val="bbPlcHdr"/>
        </w:types>
        <w:behaviors>
          <w:behavior w:val="content"/>
        </w:behaviors>
        <w:guid w:val="{19DA692F-86E2-457A-952A-B5EB6CDF5EA3}"/>
      </w:docPartPr>
      <w:docPartBody>
        <w:p w:rsidR="006D0557" w:rsidRDefault="00A850FB" w:rsidP="00A850FB">
          <w:pPr>
            <w:pStyle w:val="43AE998371284E86A984E2EF9AB4F0BA3"/>
          </w:pPr>
          <w:bookmarkStart w:id="22" w:name="hbProof02"/>
          <w:r w:rsidRPr="00F76738">
            <w:rPr>
              <w:rStyle w:val="ContentControlPlaceholder"/>
            </w:rPr>
            <w:t>Hot Button 2 – Proof</w:t>
          </w:r>
          <w:bookmarkEnd w:id="22"/>
        </w:p>
      </w:docPartBody>
    </w:docPart>
    <w:docPart>
      <w:docPartPr>
        <w:name w:val="88A112BBEE6F4683826485299524E7BD"/>
        <w:category>
          <w:name w:val="General"/>
          <w:gallery w:val="placeholder"/>
        </w:category>
        <w:types>
          <w:type w:val="bbPlcHdr"/>
        </w:types>
        <w:behaviors>
          <w:behavior w:val="content"/>
        </w:behaviors>
        <w:guid w:val="{541FF5CE-E1C7-4057-8284-FEB924A85EF1}"/>
      </w:docPartPr>
      <w:docPartBody>
        <w:p w:rsidR="006D0557" w:rsidRDefault="00A850FB" w:rsidP="00A850FB">
          <w:pPr>
            <w:pStyle w:val="88A112BBEE6F4683826485299524E7BD3"/>
          </w:pPr>
          <w:bookmarkStart w:id="23" w:name="hbBenefit03"/>
          <w:r w:rsidRPr="00F76738">
            <w:rPr>
              <w:rStyle w:val="ContentControlPlaceholder"/>
            </w:rPr>
            <w:t>Hot Button 3 – Benefit</w:t>
          </w:r>
          <w:bookmarkEnd w:id="23"/>
        </w:p>
      </w:docPartBody>
    </w:docPart>
    <w:docPart>
      <w:docPartPr>
        <w:name w:val="30D2275BF216453FB9E6D0E974F09F96"/>
        <w:category>
          <w:name w:val="General"/>
          <w:gallery w:val="placeholder"/>
        </w:category>
        <w:types>
          <w:type w:val="bbPlcHdr"/>
        </w:types>
        <w:behaviors>
          <w:behavior w:val="content"/>
        </w:behaviors>
        <w:guid w:val="{14E8E42E-061B-4FF3-B1F5-570FCE54611A}"/>
      </w:docPartPr>
      <w:docPartBody>
        <w:p w:rsidR="006D0557" w:rsidRDefault="00A850FB" w:rsidP="00A850FB">
          <w:pPr>
            <w:pStyle w:val="30D2275BF216453FB9E6D0E974F09F963"/>
          </w:pPr>
          <w:bookmarkStart w:id="24" w:name="hbSolution03"/>
          <w:r w:rsidRPr="00F76738">
            <w:rPr>
              <w:rStyle w:val="ContentControlPlaceholder"/>
            </w:rPr>
            <w:t>Hot Button 3 – Solution</w:t>
          </w:r>
          <w:bookmarkEnd w:id="24"/>
        </w:p>
      </w:docPartBody>
    </w:docPart>
    <w:docPart>
      <w:docPartPr>
        <w:name w:val="B175111FCA054257A8C70DBF387E7589"/>
        <w:category>
          <w:name w:val="General"/>
          <w:gallery w:val="placeholder"/>
        </w:category>
        <w:types>
          <w:type w:val="bbPlcHdr"/>
        </w:types>
        <w:behaviors>
          <w:behavior w:val="content"/>
        </w:behaviors>
        <w:guid w:val="{9A5B6EFE-7E10-4F32-9697-1976F672D0A6}"/>
      </w:docPartPr>
      <w:docPartBody>
        <w:p w:rsidR="006D0557" w:rsidRDefault="00A850FB" w:rsidP="00A850FB">
          <w:pPr>
            <w:pStyle w:val="B175111FCA054257A8C70DBF387E75893"/>
          </w:pPr>
          <w:bookmarkStart w:id="25" w:name="hbProof03"/>
          <w:r w:rsidRPr="00F76738">
            <w:rPr>
              <w:rStyle w:val="ContentControlPlaceholder"/>
            </w:rPr>
            <w:t>Hot Button 3 – Proof</w:t>
          </w:r>
          <w:bookmarkEnd w:id="25"/>
        </w:p>
      </w:docPartBody>
    </w:docPart>
    <w:docPart>
      <w:docPartPr>
        <w:name w:val="9B8949E775E242E6A23AA0449601A372"/>
        <w:category>
          <w:name w:val="General"/>
          <w:gallery w:val="placeholder"/>
        </w:category>
        <w:types>
          <w:type w:val="bbPlcHdr"/>
        </w:types>
        <w:behaviors>
          <w:behavior w:val="content"/>
        </w:behaviors>
        <w:guid w:val="{F34B112C-19C4-41F0-BDFF-B09C711EE86D}"/>
      </w:docPartPr>
      <w:docPartBody>
        <w:p w:rsidR="006D0557" w:rsidRDefault="00A850FB" w:rsidP="00A850FB">
          <w:pPr>
            <w:pStyle w:val="9B8949E775E242E6A23AA0449601A3723"/>
          </w:pPr>
          <w:bookmarkStart w:id="26" w:name="hbBenefit04"/>
          <w:r w:rsidRPr="00F76738">
            <w:rPr>
              <w:rStyle w:val="ContentControlPlaceholder"/>
            </w:rPr>
            <w:t>Hot Button 4 – Benefit</w:t>
          </w:r>
          <w:bookmarkEnd w:id="26"/>
        </w:p>
      </w:docPartBody>
    </w:docPart>
    <w:docPart>
      <w:docPartPr>
        <w:name w:val="44AA489562FD4F08A56E28867F8EC3C2"/>
        <w:category>
          <w:name w:val="General"/>
          <w:gallery w:val="placeholder"/>
        </w:category>
        <w:types>
          <w:type w:val="bbPlcHdr"/>
        </w:types>
        <w:behaviors>
          <w:behavior w:val="content"/>
        </w:behaviors>
        <w:guid w:val="{A7D7E356-F51D-41F0-AD05-07CA2C7830F0}"/>
      </w:docPartPr>
      <w:docPartBody>
        <w:p w:rsidR="006D0557" w:rsidRDefault="00A850FB" w:rsidP="00A850FB">
          <w:pPr>
            <w:pStyle w:val="44AA489562FD4F08A56E28867F8EC3C23"/>
          </w:pPr>
          <w:bookmarkStart w:id="27" w:name="hbSolution04"/>
          <w:r w:rsidRPr="00F76738">
            <w:rPr>
              <w:rStyle w:val="ContentControlPlaceholder"/>
            </w:rPr>
            <w:t>Hot Button 4 – Solution</w:t>
          </w:r>
          <w:bookmarkEnd w:id="27"/>
        </w:p>
      </w:docPartBody>
    </w:docPart>
    <w:docPart>
      <w:docPartPr>
        <w:name w:val="9642259319EA40FBA546FD28879E91BA"/>
        <w:category>
          <w:name w:val="General"/>
          <w:gallery w:val="placeholder"/>
        </w:category>
        <w:types>
          <w:type w:val="bbPlcHdr"/>
        </w:types>
        <w:behaviors>
          <w:behavior w:val="content"/>
        </w:behaviors>
        <w:guid w:val="{C2413455-C52B-4710-AFA3-AEC4F5EF5E82}"/>
      </w:docPartPr>
      <w:docPartBody>
        <w:p w:rsidR="006D0557" w:rsidRDefault="00A850FB" w:rsidP="00A850FB">
          <w:pPr>
            <w:pStyle w:val="9642259319EA40FBA546FD28879E91BA3"/>
          </w:pPr>
          <w:bookmarkStart w:id="28" w:name="hbProof04"/>
          <w:r w:rsidRPr="00F76738">
            <w:rPr>
              <w:rStyle w:val="ContentControlPlaceholder"/>
            </w:rPr>
            <w:t>Hot Button 4 – Proof</w:t>
          </w:r>
          <w:bookmarkEnd w:id="28"/>
        </w:p>
      </w:docPartBody>
    </w:docPart>
    <w:docPart>
      <w:docPartPr>
        <w:name w:val="256E97F5282640809509209072E2D1EA"/>
        <w:category>
          <w:name w:val="General"/>
          <w:gallery w:val="placeholder"/>
        </w:category>
        <w:types>
          <w:type w:val="bbPlcHdr"/>
        </w:types>
        <w:behaviors>
          <w:behavior w:val="content"/>
        </w:behaviors>
        <w:guid w:val="{0E41F845-F18F-4718-AB9B-4BE9D25918C3}"/>
      </w:docPartPr>
      <w:docPartBody>
        <w:p w:rsidR="006D0557" w:rsidRDefault="00A850FB" w:rsidP="00A850FB">
          <w:pPr>
            <w:pStyle w:val="256E97F5282640809509209072E2D1EA3"/>
          </w:pPr>
          <w:bookmarkStart w:id="29" w:name="hbBenefit05"/>
          <w:r w:rsidRPr="00F76738">
            <w:rPr>
              <w:rStyle w:val="ContentControlPlaceholder"/>
            </w:rPr>
            <w:t>Hot Button 5 – Benefit</w:t>
          </w:r>
          <w:bookmarkEnd w:id="29"/>
        </w:p>
      </w:docPartBody>
    </w:docPart>
    <w:docPart>
      <w:docPartPr>
        <w:name w:val="E9BF693FCCCC41D88B62A919750DA7A3"/>
        <w:category>
          <w:name w:val="General"/>
          <w:gallery w:val="placeholder"/>
        </w:category>
        <w:types>
          <w:type w:val="bbPlcHdr"/>
        </w:types>
        <w:behaviors>
          <w:behavior w:val="content"/>
        </w:behaviors>
        <w:guid w:val="{A42A12B1-CB5E-4CFB-A618-B08D75FE99E6}"/>
      </w:docPartPr>
      <w:docPartBody>
        <w:p w:rsidR="006D0557" w:rsidRDefault="00A850FB" w:rsidP="00A850FB">
          <w:pPr>
            <w:pStyle w:val="E9BF693FCCCC41D88B62A919750DA7A33"/>
          </w:pPr>
          <w:bookmarkStart w:id="30" w:name="hbSolution05"/>
          <w:r w:rsidRPr="00F76738">
            <w:rPr>
              <w:rStyle w:val="ContentControlPlaceholder"/>
            </w:rPr>
            <w:t>Hot Button 5 – Solution</w:t>
          </w:r>
          <w:bookmarkEnd w:id="30"/>
        </w:p>
      </w:docPartBody>
    </w:docPart>
    <w:docPart>
      <w:docPartPr>
        <w:name w:val="FD11AB80D9D34445AC49E33F064562BC"/>
        <w:category>
          <w:name w:val="General"/>
          <w:gallery w:val="placeholder"/>
        </w:category>
        <w:types>
          <w:type w:val="bbPlcHdr"/>
        </w:types>
        <w:behaviors>
          <w:behavior w:val="content"/>
        </w:behaviors>
        <w:guid w:val="{F048F435-72F7-41E9-A75B-D86E3695B903}"/>
      </w:docPartPr>
      <w:docPartBody>
        <w:p w:rsidR="006D0557" w:rsidRDefault="00A850FB" w:rsidP="00A850FB">
          <w:pPr>
            <w:pStyle w:val="FD11AB80D9D34445AC49E33F064562BC3"/>
          </w:pPr>
          <w:bookmarkStart w:id="31" w:name="hbProof05"/>
          <w:r w:rsidRPr="00F76738">
            <w:rPr>
              <w:rStyle w:val="ContentControlPlaceholder"/>
            </w:rPr>
            <w:t>Hot Button 5 – Proof</w:t>
          </w:r>
          <w:bookmarkEnd w:id="31"/>
        </w:p>
      </w:docPartBody>
    </w:docPart>
    <w:docPart>
      <w:docPartPr>
        <w:name w:val="83E73464FE004177B3C96B905B4725DB"/>
        <w:category>
          <w:name w:val="General"/>
          <w:gallery w:val="placeholder"/>
        </w:category>
        <w:types>
          <w:type w:val="bbPlcHdr"/>
        </w:types>
        <w:behaviors>
          <w:behavior w:val="content"/>
        </w:behaviors>
        <w:guid w:val="{2A8FE944-C07D-49B0-80BF-EEC0113DC2D1}"/>
      </w:docPartPr>
      <w:docPartBody>
        <w:p w:rsidR="006D0557" w:rsidRDefault="00A850FB" w:rsidP="00A850FB">
          <w:pPr>
            <w:pStyle w:val="83E73464FE004177B3C96B905B4725DB3"/>
          </w:pPr>
          <w:bookmarkStart w:id="32" w:name="hbBenefit06"/>
          <w:r w:rsidRPr="00F76738">
            <w:rPr>
              <w:rStyle w:val="ContentControlPlaceholder"/>
            </w:rPr>
            <w:t>Hot Button 6 – Benefit</w:t>
          </w:r>
          <w:bookmarkEnd w:id="32"/>
        </w:p>
      </w:docPartBody>
    </w:docPart>
    <w:docPart>
      <w:docPartPr>
        <w:name w:val="32BEA472D4B344A28840FA6634F695FB"/>
        <w:category>
          <w:name w:val="General"/>
          <w:gallery w:val="placeholder"/>
        </w:category>
        <w:types>
          <w:type w:val="bbPlcHdr"/>
        </w:types>
        <w:behaviors>
          <w:behavior w:val="content"/>
        </w:behaviors>
        <w:guid w:val="{D7477BDA-85E0-48EF-B505-9BE5141D9306}"/>
      </w:docPartPr>
      <w:docPartBody>
        <w:p w:rsidR="006D0557" w:rsidRDefault="00A850FB" w:rsidP="00A850FB">
          <w:pPr>
            <w:pStyle w:val="32BEA472D4B344A28840FA6634F695FB3"/>
          </w:pPr>
          <w:bookmarkStart w:id="33" w:name="hbSolution06"/>
          <w:r w:rsidRPr="00F76738">
            <w:rPr>
              <w:rStyle w:val="ContentControlPlaceholder"/>
            </w:rPr>
            <w:t>Hot Button 6 – Solution</w:t>
          </w:r>
          <w:bookmarkEnd w:id="33"/>
        </w:p>
      </w:docPartBody>
    </w:docPart>
    <w:docPart>
      <w:docPartPr>
        <w:name w:val="020FBFFC055246C79A6422F10C34A8A6"/>
        <w:category>
          <w:name w:val="General"/>
          <w:gallery w:val="placeholder"/>
        </w:category>
        <w:types>
          <w:type w:val="bbPlcHdr"/>
        </w:types>
        <w:behaviors>
          <w:behavior w:val="content"/>
        </w:behaviors>
        <w:guid w:val="{D6F77E93-A6E5-45F6-B568-B0337556D8B2}"/>
      </w:docPartPr>
      <w:docPartBody>
        <w:p w:rsidR="006D0557" w:rsidRDefault="00A850FB" w:rsidP="00A850FB">
          <w:pPr>
            <w:pStyle w:val="020FBFFC055246C79A6422F10C34A8A63"/>
          </w:pPr>
          <w:bookmarkStart w:id="34" w:name="hbProof06"/>
          <w:r w:rsidRPr="00F76738">
            <w:rPr>
              <w:rStyle w:val="ContentControlPlaceholder"/>
            </w:rPr>
            <w:t>Hot Button 6 – Proof</w:t>
          </w:r>
          <w:bookmarkEnd w:id="34"/>
        </w:p>
      </w:docPartBody>
    </w:docPart>
    <w:docPart>
      <w:docPartPr>
        <w:name w:val="351A937A917342758060F10771B80A14"/>
        <w:category>
          <w:name w:val="General"/>
          <w:gallery w:val="placeholder"/>
        </w:category>
        <w:types>
          <w:type w:val="bbPlcHdr"/>
        </w:types>
        <w:behaviors>
          <w:behavior w:val="content"/>
        </w:behaviors>
        <w:guid w:val="{8C21310E-FF52-49D4-8C36-961F6F2D00CB}"/>
      </w:docPartPr>
      <w:docPartBody>
        <w:p w:rsidR="0062275E" w:rsidRDefault="009A32A4" w:rsidP="009A32A4">
          <w:pPr>
            <w:pStyle w:val="351A937A917342758060F10771B80A14"/>
          </w:pPr>
          <w:bookmarkStart w:id="35" w:name="introHotButton01"/>
          <w:r w:rsidRPr="00F76738">
            <w:rPr>
              <w:rStyle w:val="ContentControlPlaceholder"/>
            </w:rPr>
            <w:t>Hot button 1</w:t>
          </w:r>
          <w:bookmarkEnd w:id="35"/>
        </w:p>
      </w:docPartBody>
    </w:docPart>
    <w:docPart>
      <w:docPartPr>
        <w:name w:val="E8EF30D4EF9A451F89269FAA4A2EE917"/>
        <w:category>
          <w:name w:val="General"/>
          <w:gallery w:val="placeholder"/>
        </w:category>
        <w:types>
          <w:type w:val="bbPlcHdr"/>
        </w:types>
        <w:behaviors>
          <w:behavior w:val="content"/>
        </w:behaviors>
        <w:guid w:val="{A249C028-FDDB-492E-BCD9-8E1015533F46}"/>
      </w:docPartPr>
      <w:docPartBody>
        <w:p w:rsidR="0062275E" w:rsidRDefault="009A32A4" w:rsidP="009A32A4">
          <w:pPr>
            <w:pStyle w:val="E8EF30D4EF9A451F89269FAA4A2EE917"/>
          </w:pPr>
          <w:bookmarkStart w:id="36" w:name="introHotButton02"/>
          <w:r w:rsidRPr="00F76738">
            <w:rPr>
              <w:rStyle w:val="ContentControlPlaceholder"/>
            </w:rPr>
            <w:t>Hot button 2</w:t>
          </w:r>
          <w:bookmarkEnd w:id="36"/>
        </w:p>
      </w:docPartBody>
    </w:docPart>
    <w:docPart>
      <w:docPartPr>
        <w:name w:val="7515927B294B4E30B83FBC5690FC1E37"/>
        <w:category>
          <w:name w:val="General"/>
          <w:gallery w:val="placeholder"/>
        </w:category>
        <w:types>
          <w:type w:val="bbPlcHdr"/>
        </w:types>
        <w:behaviors>
          <w:behavior w:val="content"/>
        </w:behaviors>
        <w:guid w:val="{F86DFDC4-9DD0-48ED-BCEA-385FC1CA9043}"/>
      </w:docPartPr>
      <w:docPartBody>
        <w:p w:rsidR="0062275E" w:rsidRDefault="009A32A4" w:rsidP="009A32A4">
          <w:pPr>
            <w:pStyle w:val="7515927B294B4E30B83FBC5690FC1E37"/>
          </w:pPr>
          <w:bookmarkStart w:id="37" w:name="introHotButton03"/>
          <w:r w:rsidRPr="00F76738">
            <w:rPr>
              <w:rStyle w:val="ContentControlPlaceholder"/>
            </w:rPr>
            <w:t>Hot button 3</w:t>
          </w:r>
          <w:bookmarkEnd w:id="37"/>
        </w:p>
      </w:docPartBody>
    </w:docPart>
    <w:docPart>
      <w:docPartPr>
        <w:name w:val="3F15F3BAAF09470F80DAB2305FB71DED"/>
        <w:category>
          <w:name w:val="General"/>
          <w:gallery w:val="placeholder"/>
        </w:category>
        <w:types>
          <w:type w:val="bbPlcHdr"/>
        </w:types>
        <w:behaviors>
          <w:behavior w:val="content"/>
        </w:behaviors>
        <w:guid w:val="{B977C2B7-E6FD-4831-94E2-86430D95A161}"/>
      </w:docPartPr>
      <w:docPartBody>
        <w:p w:rsidR="0062275E" w:rsidRDefault="009A32A4" w:rsidP="009A32A4">
          <w:pPr>
            <w:pStyle w:val="3F15F3BAAF09470F80DAB2305FB71DED"/>
          </w:pPr>
          <w:bookmarkStart w:id="38" w:name="introHotButton04"/>
          <w:r w:rsidRPr="00F76738">
            <w:rPr>
              <w:rStyle w:val="ContentControlPlaceholder"/>
            </w:rPr>
            <w:t>Hot button 4</w:t>
          </w:r>
          <w:bookmarkEnd w:id="38"/>
        </w:p>
      </w:docPartBody>
    </w:docPart>
    <w:docPart>
      <w:docPartPr>
        <w:name w:val="50D333E14710479C98CC3B969E4716F7"/>
        <w:category>
          <w:name w:val="General"/>
          <w:gallery w:val="placeholder"/>
        </w:category>
        <w:types>
          <w:type w:val="bbPlcHdr"/>
        </w:types>
        <w:behaviors>
          <w:behavior w:val="content"/>
        </w:behaviors>
        <w:guid w:val="{8B5DB6F2-A2DF-4D8D-9341-0901F84A49DC}"/>
      </w:docPartPr>
      <w:docPartBody>
        <w:p w:rsidR="0062275E" w:rsidRDefault="009A32A4" w:rsidP="009A32A4">
          <w:pPr>
            <w:pStyle w:val="50D333E14710479C98CC3B969E4716F7"/>
          </w:pPr>
          <w:bookmarkStart w:id="39" w:name="introHotButton05"/>
          <w:r w:rsidRPr="00F76738">
            <w:rPr>
              <w:rStyle w:val="ContentControlPlaceholder"/>
            </w:rPr>
            <w:t>Hot button 5</w:t>
          </w:r>
          <w:bookmarkEnd w:id="39"/>
        </w:p>
      </w:docPartBody>
    </w:docPart>
    <w:docPart>
      <w:docPartPr>
        <w:name w:val="59636B517C014FA69102497AC6B7A901"/>
        <w:category>
          <w:name w:val="General"/>
          <w:gallery w:val="placeholder"/>
        </w:category>
        <w:types>
          <w:type w:val="bbPlcHdr"/>
        </w:types>
        <w:behaviors>
          <w:behavior w:val="content"/>
        </w:behaviors>
        <w:guid w:val="{0DFA65B4-7779-472D-AAFF-173CE40E6F28}"/>
      </w:docPartPr>
      <w:docPartBody>
        <w:p w:rsidR="0062275E" w:rsidRDefault="009A32A4" w:rsidP="009A32A4">
          <w:pPr>
            <w:pStyle w:val="59636B517C014FA69102497AC6B7A901"/>
          </w:pPr>
          <w:bookmarkStart w:id="40" w:name="introHotButton06"/>
          <w:r w:rsidRPr="00F76738">
            <w:rPr>
              <w:rStyle w:val="ContentControlPlaceholder"/>
            </w:rPr>
            <w:t>Hot button 6</w:t>
          </w:r>
          <w:bookmarkEnd w:id="40"/>
        </w:p>
      </w:docPartBody>
    </w:docPart>
    <w:docPart>
      <w:docPartPr>
        <w:name w:val="624137067810499B81D370CE53F1EE3C"/>
        <w:category>
          <w:name w:val="General"/>
          <w:gallery w:val="placeholder"/>
        </w:category>
        <w:types>
          <w:type w:val="bbPlcHdr"/>
        </w:types>
        <w:behaviors>
          <w:behavior w:val="content"/>
        </w:behaviors>
        <w:guid w:val="{938947C6-7E6E-4422-AB4D-A675600FC7CF}"/>
      </w:docPartPr>
      <w:docPartBody>
        <w:p w:rsidR="0062275E" w:rsidRDefault="009A32A4" w:rsidP="009A32A4">
          <w:pPr>
            <w:pStyle w:val="624137067810499B81D370CE53F1EE3C"/>
          </w:pPr>
          <w:bookmarkStart w:id="41" w:name="reviewSummary"/>
          <w:r w:rsidRPr="00F76738">
            <w:rPr>
              <w:rStyle w:val="ContentControlPlaceholder"/>
            </w:rPr>
            <w:t>Summary</w:t>
          </w:r>
          <w:bookmarkEnd w:id="41"/>
        </w:p>
      </w:docPartBody>
    </w:docPart>
    <w:docPart>
      <w:docPartPr>
        <w:name w:val="62AF0BE88D4E490286286D148BDEB3D1"/>
        <w:category>
          <w:name w:val="General"/>
          <w:gallery w:val="placeholder"/>
        </w:category>
        <w:types>
          <w:type w:val="bbPlcHdr"/>
        </w:types>
        <w:behaviors>
          <w:behavior w:val="content"/>
        </w:behaviors>
        <w:guid w:val="{10E5D470-CAC6-4398-BC24-9670E6633C0D}"/>
      </w:docPartPr>
      <w:docPartBody>
        <w:p w:rsidR="0062275E" w:rsidRDefault="009A32A4" w:rsidP="009A32A4">
          <w:pPr>
            <w:pStyle w:val="62AF0BE88D4E490286286D148BDEB3D1"/>
          </w:pPr>
          <w:bookmarkStart w:id="42" w:name="summaryVision"/>
          <w:r w:rsidRPr="00F76738">
            <w:rPr>
              <w:rStyle w:val="ContentControlPlaceholder"/>
            </w:rPr>
            <w:t>Vision</w:t>
          </w:r>
          <w:bookmarkEnd w:id="42"/>
        </w:p>
      </w:docPartBody>
    </w:docPart>
    <w:docPart>
      <w:docPartPr>
        <w:name w:val="D2736FD760074CE3A52A8B858AB1E645"/>
        <w:category>
          <w:name w:val="General"/>
          <w:gallery w:val="placeholder"/>
        </w:category>
        <w:types>
          <w:type w:val="bbPlcHdr"/>
        </w:types>
        <w:behaviors>
          <w:behavior w:val="content"/>
        </w:behaviors>
        <w:guid w:val="{91872097-89FA-47E0-8DEF-ECE7985E7F6D}"/>
      </w:docPartPr>
      <w:docPartBody>
        <w:p w:rsidR="0062275E" w:rsidRDefault="009A32A4" w:rsidP="009A32A4">
          <w:pPr>
            <w:pStyle w:val="D2736FD760074CE3A52A8B858AB1E645"/>
          </w:pPr>
          <w:bookmarkStart w:id="43" w:name="summaryLink"/>
          <w:r w:rsidRPr="00F76738">
            <w:rPr>
              <w:rStyle w:val="ContentControlPlaceholder"/>
            </w:rPr>
            <w:t>Link</w:t>
          </w:r>
          <w:bookmarkEnd w:id="43"/>
        </w:p>
      </w:docPartBody>
    </w:docPart>
    <w:docPart>
      <w:docPartPr>
        <w:name w:val="B3124B30FB5A4286AB1AD9AB62CF769D"/>
        <w:category>
          <w:name w:val="General"/>
          <w:gallery w:val="placeholder"/>
        </w:category>
        <w:types>
          <w:type w:val="bbPlcHdr"/>
        </w:types>
        <w:behaviors>
          <w:behavior w:val="content"/>
        </w:behaviors>
        <w:guid w:val="{E227C597-1029-47FF-9EF7-7DDA86FFFB4C}"/>
      </w:docPartPr>
      <w:docPartBody>
        <w:p w:rsidR="0062275E" w:rsidRDefault="009A32A4" w:rsidP="009A32A4">
          <w:pPr>
            <w:pStyle w:val="B3124B30FB5A4286AB1AD9AB62CF769D"/>
          </w:pPr>
          <w:bookmarkStart w:id="44" w:name="introPreview"/>
          <w:r w:rsidRPr="00F76738">
            <w:rPr>
              <w:rStyle w:val="ContentControlPlaceholder"/>
            </w:rPr>
            <w:t>Preview</w:t>
          </w:r>
          <w:bookmarkEnd w:id="44"/>
        </w:p>
      </w:docPartBody>
    </w:docPart>
    <w:docPart>
      <w:docPartPr>
        <w:name w:val="B8CC078D5C01436EBCAC1DAA787C1A9B"/>
        <w:category>
          <w:name w:val="General"/>
          <w:gallery w:val="placeholder"/>
        </w:category>
        <w:types>
          <w:type w:val="bbPlcHdr"/>
        </w:types>
        <w:behaviors>
          <w:behavior w:val="content"/>
        </w:behaviors>
        <w:guid w:val="{AF9F9A6D-18C0-415F-840B-DE4C960BE552}"/>
      </w:docPartPr>
      <w:docPartBody>
        <w:p w:rsidR="0062275E" w:rsidRDefault="009A32A4" w:rsidP="009A32A4">
          <w:pPr>
            <w:pStyle w:val="B8CC078D5C01436EBCAC1DAA787C1A9B"/>
          </w:pPr>
          <w:bookmarkStart w:id="45" w:name="introHotButton01"/>
          <w:r w:rsidRPr="00F76738">
            <w:rPr>
              <w:rStyle w:val="ContentControlPlaceholder"/>
            </w:rPr>
            <w:t>Hot button 1</w:t>
          </w:r>
          <w:bookmarkEnd w:id="45"/>
        </w:p>
      </w:docPartBody>
    </w:docPart>
    <w:docPart>
      <w:docPartPr>
        <w:name w:val="D63D1758137E4275B15E0C5942C03CA4"/>
        <w:category>
          <w:name w:val="General"/>
          <w:gallery w:val="placeholder"/>
        </w:category>
        <w:types>
          <w:type w:val="bbPlcHdr"/>
        </w:types>
        <w:behaviors>
          <w:behavior w:val="content"/>
        </w:behaviors>
        <w:guid w:val="{115AFE08-FC7E-4DBE-9D1B-A60E06278750}"/>
      </w:docPartPr>
      <w:docPartBody>
        <w:p w:rsidR="0062275E" w:rsidRDefault="009A32A4" w:rsidP="009A32A4">
          <w:pPr>
            <w:pStyle w:val="D63D1758137E4275B15E0C5942C03CA4"/>
          </w:pPr>
          <w:bookmarkStart w:id="46" w:name="introHotButton02"/>
          <w:r w:rsidRPr="00F76738">
            <w:rPr>
              <w:rStyle w:val="ContentControlPlaceholder"/>
            </w:rPr>
            <w:t>Hot button 2</w:t>
          </w:r>
          <w:bookmarkEnd w:id="46"/>
        </w:p>
      </w:docPartBody>
    </w:docPart>
    <w:docPart>
      <w:docPartPr>
        <w:name w:val="D750A8D8618949F19F0C6C9E900228D8"/>
        <w:category>
          <w:name w:val="General"/>
          <w:gallery w:val="placeholder"/>
        </w:category>
        <w:types>
          <w:type w:val="bbPlcHdr"/>
        </w:types>
        <w:behaviors>
          <w:behavior w:val="content"/>
        </w:behaviors>
        <w:guid w:val="{E278B080-77B3-4D7E-8FFC-614BC556F556}"/>
      </w:docPartPr>
      <w:docPartBody>
        <w:p w:rsidR="0062275E" w:rsidRDefault="009A32A4" w:rsidP="009A32A4">
          <w:pPr>
            <w:pStyle w:val="D750A8D8618949F19F0C6C9E900228D8"/>
          </w:pPr>
          <w:bookmarkStart w:id="47" w:name="introHotButton03"/>
          <w:r w:rsidRPr="00F76738">
            <w:rPr>
              <w:rStyle w:val="ContentControlPlaceholder"/>
            </w:rPr>
            <w:t>Hot button 3</w:t>
          </w:r>
          <w:bookmarkEnd w:id="47"/>
        </w:p>
      </w:docPartBody>
    </w:docPart>
    <w:docPart>
      <w:docPartPr>
        <w:name w:val="8F82583664144D6B9828E21072377D69"/>
        <w:category>
          <w:name w:val="General"/>
          <w:gallery w:val="placeholder"/>
        </w:category>
        <w:types>
          <w:type w:val="bbPlcHdr"/>
        </w:types>
        <w:behaviors>
          <w:behavior w:val="content"/>
        </w:behaviors>
        <w:guid w:val="{6F60448F-ACF5-49F5-9E87-295C5942D5A3}"/>
      </w:docPartPr>
      <w:docPartBody>
        <w:p w:rsidR="0062275E" w:rsidRDefault="009A32A4" w:rsidP="009A32A4">
          <w:pPr>
            <w:pStyle w:val="8F82583664144D6B9828E21072377D69"/>
          </w:pPr>
          <w:bookmarkStart w:id="48" w:name="introHotButton04"/>
          <w:r w:rsidRPr="00F76738">
            <w:rPr>
              <w:rStyle w:val="ContentControlPlaceholder"/>
            </w:rPr>
            <w:t>Hot button 4</w:t>
          </w:r>
          <w:bookmarkEnd w:id="48"/>
        </w:p>
      </w:docPartBody>
    </w:docPart>
    <w:docPart>
      <w:docPartPr>
        <w:name w:val="87F2C64FDC0947EEA0AA12217D3AB092"/>
        <w:category>
          <w:name w:val="General"/>
          <w:gallery w:val="placeholder"/>
        </w:category>
        <w:types>
          <w:type w:val="bbPlcHdr"/>
        </w:types>
        <w:behaviors>
          <w:behavior w:val="content"/>
        </w:behaviors>
        <w:guid w:val="{F7149167-9614-46A4-8B4E-968C16C4AB14}"/>
      </w:docPartPr>
      <w:docPartBody>
        <w:p w:rsidR="0062275E" w:rsidRDefault="009A32A4" w:rsidP="009A32A4">
          <w:pPr>
            <w:pStyle w:val="87F2C64FDC0947EEA0AA12217D3AB092"/>
          </w:pPr>
          <w:bookmarkStart w:id="49" w:name="introHotButton05"/>
          <w:r w:rsidRPr="00F76738">
            <w:rPr>
              <w:rStyle w:val="ContentControlPlaceholder"/>
            </w:rPr>
            <w:t>Hot button 5</w:t>
          </w:r>
          <w:bookmarkEnd w:id="49"/>
        </w:p>
      </w:docPartBody>
    </w:docPart>
    <w:docPart>
      <w:docPartPr>
        <w:name w:val="A574D59209484D85AD92666CCD26AFAE"/>
        <w:category>
          <w:name w:val="General"/>
          <w:gallery w:val="placeholder"/>
        </w:category>
        <w:types>
          <w:type w:val="bbPlcHdr"/>
        </w:types>
        <w:behaviors>
          <w:behavior w:val="content"/>
        </w:behaviors>
        <w:guid w:val="{923384B7-B1E9-4F88-8ACA-5B79C1C4939E}"/>
      </w:docPartPr>
      <w:docPartBody>
        <w:p w:rsidR="0062275E" w:rsidRDefault="009A32A4" w:rsidP="009A32A4">
          <w:pPr>
            <w:pStyle w:val="A574D59209484D85AD92666CCD26AFAE"/>
          </w:pPr>
          <w:bookmarkStart w:id="50" w:name="introHotButton06"/>
          <w:r w:rsidRPr="00F76738">
            <w:rPr>
              <w:rStyle w:val="ContentControlPlaceholder"/>
            </w:rPr>
            <w:t>Hot button 6</w:t>
          </w:r>
          <w:bookmarkEnd w:id="50"/>
        </w:p>
      </w:docPartBody>
    </w:docPart>
    <w:docPart>
      <w:docPartPr>
        <w:name w:val="6DBB68D6D1464A129A5EF543E82C106E"/>
        <w:category>
          <w:name w:val="General"/>
          <w:gallery w:val="placeholder"/>
        </w:category>
        <w:types>
          <w:type w:val="bbPlcHdr"/>
        </w:types>
        <w:behaviors>
          <w:behavior w:val="content"/>
        </w:behaviors>
        <w:guid w:val="{62336912-FBAC-4F16-8B06-E17A718600BE}"/>
      </w:docPartPr>
      <w:docPartBody>
        <w:p w:rsidR="0062275E" w:rsidRDefault="009A32A4" w:rsidP="009A32A4">
          <w:pPr>
            <w:pStyle w:val="6DBB68D6D1464A129A5EF543E82C106E"/>
          </w:pPr>
          <w:bookmarkStart w:id="51" w:name="introHotButton01"/>
          <w:r w:rsidRPr="00F76738">
            <w:rPr>
              <w:rStyle w:val="ContentControlPlaceholder"/>
            </w:rPr>
            <w:t>Hot button 1</w:t>
          </w:r>
          <w:bookmarkEnd w:id="51"/>
        </w:p>
      </w:docPartBody>
    </w:docPart>
    <w:docPart>
      <w:docPartPr>
        <w:name w:val="8FD074829F764F9E886247C64700D5B5"/>
        <w:category>
          <w:name w:val="General"/>
          <w:gallery w:val="placeholder"/>
        </w:category>
        <w:types>
          <w:type w:val="bbPlcHdr"/>
        </w:types>
        <w:behaviors>
          <w:behavior w:val="content"/>
        </w:behaviors>
        <w:guid w:val="{92EF745F-D00A-406D-9669-B5B8B5AFB71A}"/>
      </w:docPartPr>
      <w:docPartBody>
        <w:p w:rsidR="0062275E" w:rsidRDefault="009A32A4" w:rsidP="009A32A4">
          <w:pPr>
            <w:pStyle w:val="8FD074829F764F9E886247C64700D5B5"/>
          </w:pPr>
          <w:bookmarkStart w:id="52" w:name="hbSolution01"/>
          <w:r w:rsidRPr="00F76738">
            <w:rPr>
              <w:rStyle w:val="ContentControlPlaceholder"/>
            </w:rPr>
            <w:t>Hot Button 1 – Solution</w:t>
          </w:r>
          <w:bookmarkEnd w:id="52"/>
        </w:p>
      </w:docPartBody>
    </w:docPart>
    <w:docPart>
      <w:docPartPr>
        <w:name w:val="68CF581D71C54B8B90D5B33B84EB346C"/>
        <w:category>
          <w:name w:val="General"/>
          <w:gallery w:val="placeholder"/>
        </w:category>
        <w:types>
          <w:type w:val="bbPlcHdr"/>
        </w:types>
        <w:behaviors>
          <w:behavior w:val="content"/>
        </w:behaviors>
        <w:guid w:val="{39976595-87BE-4B1E-AB03-9C8A0529BAC1}"/>
      </w:docPartPr>
      <w:docPartBody>
        <w:p w:rsidR="0062275E" w:rsidRDefault="009A32A4" w:rsidP="009A32A4">
          <w:pPr>
            <w:pStyle w:val="68CF581D71C54B8B90D5B33B84EB346C"/>
          </w:pPr>
          <w:bookmarkStart w:id="53" w:name="hbBenefit01"/>
          <w:r w:rsidRPr="00F76738">
            <w:rPr>
              <w:rStyle w:val="ContentControlPlaceholder"/>
            </w:rPr>
            <w:t>Hot Button 1 – Benefit</w:t>
          </w:r>
          <w:bookmarkEnd w:id="53"/>
        </w:p>
      </w:docPartBody>
    </w:docPart>
    <w:docPart>
      <w:docPartPr>
        <w:name w:val="DA384C37319C4F3E903A77FCC85A4A38"/>
        <w:category>
          <w:name w:val="General"/>
          <w:gallery w:val="placeholder"/>
        </w:category>
        <w:types>
          <w:type w:val="bbPlcHdr"/>
        </w:types>
        <w:behaviors>
          <w:behavior w:val="content"/>
        </w:behaviors>
        <w:guid w:val="{91F321F4-2D78-4522-ABC0-AEAE947282A5}"/>
      </w:docPartPr>
      <w:docPartBody>
        <w:p w:rsidR="0062275E" w:rsidRDefault="009A32A4" w:rsidP="009A32A4">
          <w:pPr>
            <w:pStyle w:val="DA384C37319C4F3E903A77FCC85A4A38"/>
          </w:pPr>
          <w:bookmarkStart w:id="54" w:name="hbProof01"/>
          <w:r w:rsidRPr="00F76738">
            <w:rPr>
              <w:rStyle w:val="ContentControlPlaceholder"/>
            </w:rPr>
            <w:t>Hot Button 1 – Proof</w:t>
          </w:r>
          <w:bookmarkEnd w:id="54"/>
        </w:p>
      </w:docPartBody>
    </w:docPart>
    <w:docPart>
      <w:docPartPr>
        <w:name w:val="4391AF5AB7064119BE5ECD44EA772964"/>
        <w:category>
          <w:name w:val="General"/>
          <w:gallery w:val="placeholder"/>
        </w:category>
        <w:types>
          <w:type w:val="bbPlcHdr"/>
        </w:types>
        <w:behaviors>
          <w:behavior w:val="content"/>
        </w:behaviors>
        <w:guid w:val="{2A311D3E-7C66-47BC-8BE4-ACBB25106D0C}"/>
      </w:docPartPr>
      <w:docPartBody>
        <w:p w:rsidR="0062275E" w:rsidRDefault="009A32A4" w:rsidP="009A32A4">
          <w:pPr>
            <w:pStyle w:val="4391AF5AB7064119BE5ECD44EA772964"/>
          </w:pPr>
          <w:bookmarkStart w:id="55" w:name="introHotButton02"/>
          <w:r w:rsidRPr="00F76738">
            <w:rPr>
              <w:rStyle w:val="ContentControlPlaceholder"/>
            </w:rPr>
            <w:t>Hot button 2</w:t>
          </w:r>
          <w:bookmarkEnd w:id="55"/>
        </w:p>
      </w:docPartBody>
    </w:docPart>
    <w:docPart>
      <w:docPartPr>
        <w:name w:val="A739106D458842CF996F44C0A6178C4D"/>
        <w:category>
          <w:name w:val="General"/>
          <w:gallery w:val="placeholder"/>
        </w:category>
        <w:types>
          <w:type w:val="bbPlcHdr"/>
        </w:types>
        <w:behaviors>
          <w:behavior w:val="content"/>
        </w:behaviors>
        <w:guid w:val="{56E6AFC0-399E-446B-A553-F5A66C034827}"/>
      </w:docPartPr>
      <w:docPartBody>
        <w:p w:rsidR="0062275E" w:rsidRDefault="009A32A4" w:rsidP="009A32A4">
          <w:pPr>
            <w:pStyle w:val="A739106D458842CF996F44C0A6178C4D"/>
          </w:pPr>
          <w:bookmarkStart w:id="56" w:name="hbSolution02"/>
          <w:r w:rsidRPr="00F76738">
            <w:rPr>
              <w:rStyle w:val="ContentControlPlaceholder"/>
            </w:rPr>
            <w:t>Hot Button 2 – Solution</w:t>
          </w:r>
          <w:bookmarkEnd w:id="56"/>
        </w:p>
      </w:docPartBody>
    </w:docPart>
    <w:docPart>
      <w:docPartPr>
        <w:name w:val="69EF2DEDBEC2435BBE94952D79341EB2"/>
        <w:category>
          <w:name w:val="General"/>
          <w:gallery w:val="placeholder"/>
        </w:category>
        <w:types>
          <w:type w:val="bbPlcHdr"/>
        </w:types>
        <w:behaviors>
          <w:behavior w:val="content"/>
        </w:behaviors>
        <w:guid w:val="{D504670C-3019-416D-B745-68EE3DF46654}"/>
      </w:docPartPr>
      <w:docPartBody>
        <w:p w:rsidR="0062275E" w:rsidRDefault="009A32A4" w:rsidP="009A32A4">
          <w:pPr>
            <w:pStyle w:val="69EF2DEDBEC2435BBE94952D79341EB2"/>
          </w:pPr>
          <w:bookmarkStart w:id="57" w:name="hbBenefit02"/>
          <w:r w:rsidRPr="00F76738">
            <w:rPr>
              <w:rStyle w:val="ContentControlPlaceholder"/>
            </w:rPr>
            <w:t>Hot Button 2 – Benefit</w:t>
          </w:r>
          <w:bookmarkEnd w:id="57"/>
        </w:p>
      </w:docPartBody>
    </w:docPart>
    <w:docPart>
      <w:docPartPr>
        <w:name w:val="B3126BDC2EF74F049018C279808015AC"/>
        <w:category>
          <w:name w:val="General"/>
          <w:gallery w:val="placeholder"/>
        </w:category>
        <w:types>
          <w:type w:val="bbPlcHdr"/>
        </w:types>
        <w:behaviors>
          <w:behavior w:val="content"/>
        </w:behaviors>
        <w:guid w:val="{FC5401F9-1932-4E50-B7B7-5A84F11D5A1B}"/>
      </w:docPartPr>
      <w:docPartBody>
        <w:p w:rsidR="0062275E" w:rsidRDefault="009A32A4" w:rsidP="009A32A4">
          <w:pPr>
            <w:pStyle w:val="B3126BDC2EF74F049018C279808015AC"/>
          </w:pPr>
          <w:bookmarkStart w:id="58" w:name="hbProof02"/>
          <w:r w:rsidRPr="00F76738">
            <w:rPr>
              <w:rStyle w:val="ContentControlPlaceholder"/>
            </w:rPr>
            <w:t>Hot Button 2 – Proof</w:t>
          </w:r>
          <w:bookmarkEnd w:id="58"/>
        </w:p>
      </w:docPartBody>
    </w:docPart>
    <w:docPart>
      <w:docPartPr>
        <w:name w:val="1F5122477D204C30A41D545F07A22EB1"/>
        <w:category>
          <w:name w:val="General"/>
          <w:gallery w:val="placeholder"/>
        </w:category>
        <w:types>
          <w:type w:val="bbPlcHdr"/>
        </w:types>
        <w:behaviors>
          <w:behavior w:val="content"/>
        </w:behaviors>
        <w:guid w:val="{EF1C60B9-5348-44B8-83C3-05D2839A0CBB}"/>
      </w:docPartPr>
      <w:docPartBody>
        <w:p w:rsidR="0062275E" w:rsidRDefault="009A32A4" w:rsidP="009A32A4">
          <w:pPr>
            <w:pStyle w:val="1F5122477D204C30A41D545F07A22EB1"/>
          </w:pPr>
          <w:bookmarkStart w:id="59" w:name="introHotButton03"/>
          <w:r w:rsidRPr="00F76738">
            <w:rPr>
              <w:rStyle w:val="ContentControlPlaceholder"/>
            </w:rPr>
            <w:t>Hot button 3</w:t>
          </w:r>
          <w:bookmarkEnd w:id="59"/>
        </w:p>
      </w:docPartBody>
    </w:docPart>
    <w:docPart>
      <w:docPartPr>
        <w:name w:val="C98FFED763534432AC20C04FBC4F9EB0"/>
        <w:category>
          <w:name w:val="General"/>
          <w:gallery w:val="placeholder"/>
        </w:category>
        <w:types>
          <w:type w:val="bbPlcHdr"/>
        </w:types>
        <w:behaviors>
          <w:behavior w:val="content"/>
        </w:behaviors>
        <w:guid w:val="{B3B74970-095B-439F-B00E-2F6F872ACFAC}"/>
      </w:docPartPr>
      <w:docPartBody>
        <w:p w:rsidR="0062275E" w:rsidRDefault="009A32A4" w:rsidP="009A32A4">
          <w:pPr>
            <w:pStyle w:val="C98FFED763534432AC20C04FBC4F9EB0"/>
          </w:pPr>
          <w:bookmarkStart w:id="60" w:name="hbSolution03"/>
          <w:r w:rsidRPr="00F76738">
            <w:rPr>
              <w:rStyle w:val="ContentControlPlaceholder"/>
            </w:rPr>
            <w:t>Hot Button 3 – Solution</w:t>
          </w:r>
          <w:bookmarkEnd w:id="60"/>
        </w:p>
      </w:docPartBody>
    </w:docPart>
    <w:docPart>
      <w:docPartPr>
        <w:name w:val="2D549C520FC94213A612CFA75DB471C8"/>
        <w:category>
          <w:name w:val="General"/>
          <w:gallery w:val="placeholder"/>
        </w:category>
        <w:types>
          <w:type w:val="bbPlcHdr"/>
        </w:types>
        <w:behaviors>
          <w:behavior w:val="content"/>
        </w:behaviors>
        <w:guid w:val="{6A9CB22B-7B10-4275-97F6-6CA64F002D93}"/>
      </w:docPartPr>
      <w:docPartBody>
        <w:p w:rsidR="0062275E" w:rsidRDefault="009A32A4" w:rsidP="009A32A4">
          <w:pPr>
            <w:pStyle w:val="2D549C520FC94213A612CFA75DB471C8"/>
          </w:pPr>
          <w:bookmarkStart w:id="61" w:name="hbBenefit03"/>
          <w:r w:rsidRPr="00F76738">
            <w:rPr>
              <w:rStyle w:val="ContentControlPlaceholder"/>
            </w:rPr>
            <w:t>Hot Button 3 – Benefit</w:t>
          </w:r>
          <w:bookmarkEnd w:id="61"/>
        </w:p>
      </w:docPartBody>
    </w:docPart>
    <w:docPart>
      <w:docPartPr>
        <w:name w:val="67623B7A24884D8F88AAEF9CF0D738CA"/>
        <w:category>
          <w:name w:val="General"/>
          <w:gallery w:val="placeholder"/>
        </w:category>
        <w:types>
          <w:type w:val="bbPlcHdr"/>
        </w:types>
        <w:behaviors>
          <w:behavior w:val="content"/>
        </w:behaviors>
        <w:guid w:val="{49E66E30-BA19-4DA6-BDC4-336A724E2FC5}"/>
      </w:docPartPr>
      <w:docPartBody>
        <w:p w:rsidR="0062275E" w:rsidRDefault="009A32A4" w:rsidP="009A32A4">
          <w:pPr>
            <w:pStyle w:val="67623B7A24884D8F88AAEF9CF0D738CA"/>
          </w:pPr>
          <w:bookmarkStart w:id="62" w:name="hbProof03"/>
          <w:r w:rsidRPr="00F76738">
            <w:rPr>
              <w:rStyle w:val="ContentControlPlaceholder"/>
            </w:rPr>
            <w:t>Hot Button 3 – Proof</w:t>
          </w:r>
          <w:bookmarkEnd w:id="62"/>
        </w:p>
      </w:docPartBody>
    </w:docPart>
    <w:docPart>
      <w:docPartPr>
        <w:name w:val="38E9208A6FD6431FBE9B74FD0EDB4928"/>
        <w:category>
          <w:name w:val="General"/>
          <w:gallery w:val="placeholder"/>
        </w:category>
        <w:types>
          <w:type w:val="bbPlcHdr"/>
        </w:types>
        <w:behaviors>
          <w:behavior w:val="content"/>
        </w:behaviors>
        <w:guid w:val="{8215066D-BD9F-4CBD-B9AA-347625438C63}"/>
      </w:docPartPr>
      <w:docPartBody>
        <w:p w:rsidR="0062275E" w:rsidRDefault="009A32A4" w:rsidP="009A32A4">
          <w:pPr>
            <w:pStyle w:val="38E9208A6FD6431FBE9B74FD0EDB4928"/>
          </w:pPr>
          <w:bookmarkStart w:id="63" w:name="introHotButton04"/>
          <w:r w:rsidRPr="00F76738">
            <w:rPr>
              <w:rStyle w:val="ContentControlPlaceholder"/>
            </w:rPr>
            <w:t>Hot button 4</w:t>
          </w:r>
          <w:bookmarkEnd w:id="63"/>
        </w:p>
      </w:docPartBody>
    </w:docPart>
    <w:docPart>
      <w:docPartPr>
        <w:name w:val="E19C4DE87BF54B2E868C59AB6A199672"/>
        <w:category>
          <w:name w:val="General"/>
          <w:gallery w:val="placeholder"/>
        </w:category>
        <w:types>
          <w:type w:val="bbPlcHdr"/>
        </w:types>
        <w:behaviors>
          <w:behavior w:val="content"/>
        </w:behaviors>
        <w:guid w:val="{B42AABB1-3B29-4B86-ACD9-871AD2442DC6}"/>
      </w:docPartPr>
      <w:docPartBody>
        <w:p w:rsidR="0062275E" w:rsidRDefault="009A32A4" w:rsidP="009A32A4">
          <w:pPr>
            <w:pStyle w:val="E19C4DE87BF54B2E868C59AB6A199672"/>
          </w:pPr>
          <w:bookmarkStart w:id="64" w:name="hbSolution04"/>
          <w:r w:rsidRPr="00F76738">
            <w:rPr>
              <w:rStyle w:val="ContentControlPlaceholder"/>
            </w:rPr>
            <w:t>Hot Button 4 – Solution</w:t>
          </w:r>
          <w:bookmarkEnd w:id="64"/>
        </w:p>
      </w:docPartBody>
    </w:docPart>
    <w:docPart>
      <w:docPartPr>
        <w:name w:val="D36806BA9EEE4A89A279010C2BCA8505"/>
        <w:category>
          <w:name w:val="General"/>
          <w:gallery w:val="placeholder"/>
        </w:category>
        <w:types>
          <w:type w:val="bbPlcHdr"/>
        </w:types>
        <w:behaviors>
          <w:behavior w:val="content"/>
        </w:behaviors>
        <w:guid w:val="{881C68FE-4F44-4496-9979-EC84F90EA29C}"/>
      </w:docPartPr>
      <w:docPartBody>
        <w:p w:rsidR="0062275E" w:rsidRDefault="009A32A4" w:rsidP="009A32A4">
          <w:pPr>
            <w:pStyle w:val="D36806BA9EEE4A89A279010C2BCA8505"/>
          </w:pPr>
          <w:bookmarkStart w:id="65" w:name="hbBenefit04"/>
          <w:r w:rsidRPr="00F76738">
            <w:rPr>
              <w:rStyle w:val="ContentControlPlaceholder"/>
            </w:rPr>
            <w:t>Hot Button 4 – Benefit</w:t>
          </w:r>
          <w:bookmarkEnd w:id="65"/>
        </w:p>
      </w:docPartBody>
    </w:docPart>
    <w:docPart>
      <w:docPartPr>
        <w:name w:val="140795D4C561401EA77C7B2C34E1FF06"/>
        <w:category>
          <w:name w:val="General"/>
          <w:gallery w:val="placeholder"/>
        </w:category>
        <w:types>
          <w:type w:val="bbPlcHdr"/>
        </w:types>
        <w:behaviors>
          <w:behavior w:val="content"/>
        </w:behaviors>
        <w:guid w:val="{08ADA4C1-4306-4CF2-9294-C5DCEEBEDC94}"/>
      </w:docPartPr>
      <w:docPartBody>
        <w:p w:rsidR="0062275E" w:rsidRDefault="009A32A4" w:rsidP="009A32A4">
          <w:pPr>
            <w:pStyle w:val="140795D4C561401EA77C7B2C34E1FF06"/>
          </w:pPr>
          <w:bookmarkStart w:id="66" w:name="hbProof04"/>
          <w:r w:rsidRPr="00F76738">
            <w:rPr>
              <w:rStyle w:val="ContentControlPlaceholder"/>
            </w:rPr>
            <w:t>Hot Button 4 – Proof</w:t>
          </w:r>
          <w:bookmarkEnd w:id="66"/>
        </w:p>
      </w:docPartBody>
    </w:docPart>
    <w:docPart>
      <w:docPartPr>
        <w:name w:val="F14C021FAA624D6A8008AA273FADC299"/>
        <w:category>
          <w:name w:val="General"/>
          <w:gallery w:val="placeholder"/>
        </w:category>
        <w:types>
          <w:type w:val="bbPlcHdr"/>
        </w:types>
        <w:behaviors>
          <w:behavior w:val="content"/>
        </w:behaviors>
        <w:guid w:val="{D3E76DEE-C25C-4776-B6B9-FCE0B57B1E3C}"/>
      </w:docPartPr>
      <w:docPartBody>
        <w:p w:rsidR="0062275E" w:rsidRDefault="009A32A4" w:rsidP="009A32A4">
          <w:pPr>
            <w:pStyle w:val="F14C021FAA624D6A8008AA273FADC299"/>
          </w:pPr>
          <w:bookmarkStart w:id="67" w:name="introHotButton05"/>
          <w:r w:rsidRPr="00F76738">
            <w:rPr>
              <w:rStyle w:val="ContentControlPlaceholder"/>
            </w:rPr>
            <w:t>Hot button 5</w:t>
          </w:r>
          <w:bookmarkEnd w:id="67"/>
        </w:p>
      </w:docPartBody>
    </w:docPart>
    <w:docPart>
      <w:docPartPr>
        <w:name w:val="7B799B29361548108F410BCA82834E49"/>
        <w:category>
          <w:name w:val="General"/>
          <w:gallery w:val="placeholder"/>
        </w:category>
        <w:types>
          <w:type w:val="bbPlcHdr"/>
        </w:types>
        <w:behaviors>
          <w:behavior w:val="content"/>
        </w:behaviors>
        <w:guid w:val="{D738719F-DED1-475A-B762-449F327C2AF3}"/>
      </w:docPartPr>
      <w:docPartBody>
        <w:p w:rsidR="0062275E" w:rsidRDefault="009A32A4" w:rsidP="009A32A4">
          <w:pPr>
            <w:pStyle w:val="7B799B29361548108F410BCA82834E49"/>
          </w:pPr>
          <w:bookmarkStart w:id="68" w:name="hbSolution05"/>
          <w:r w:rsidRPr="00F76738">
            <w:rPr>
              <w:rStyle w:val="ContentControlPlaceholder"/>
            </w:rPr>
            <w:t>Hot Button 5 – Solution</w:t>
          </w:r>
          <w:bookmarkEnd w:id="68"/>
        </w:p>
      </w:docPartBody>
    </w:docPart>
    <w:docPart>
      <w:docPartPr>
        <w:name w:val="C0D5939451E648AE87B07FAB8ED55C50"/>
        <w:category>
          <w:name w:val="General"/>
          <w:gallery w:val="placeholder"/>
        </w:category>
        <w:types>
          <w:type w:val="bbPlcHdr"/>
        </w:types>
        <w:behaviors>
          <w:behavior w:val="content"/>
        </w:behaviors>
        <w:guid w:val="{9EE92DEC-6C3D-4C2F-94A5-845651294FF8}"/>
      </w:docPartPr>
      <w:docPartBody>
        <w:p w:rsidR="0062275E" w:rsidRDefault="009A32A4" w:rsidP="009A32A4">
          <w:pPr>
            <w:pStyle w:val="C0D5939451E648AE87B07FAB8ED55C50"/>
          </w:pPr>
          <w:bookmarkStart w:id="69" w:name="hbBenefit05"/>
          <w:r w:rsidRPr="00F76738">
            <w:rPr>
              <w:rStyle w:val="ContentControlPlaceholder"/>
            </w:rPr>
            <w:t>Hot Button 5 – Benefit</w:t>
          </w:r>
          <w:bookmarkEnd w:id="69"/>
        </w:p>
      </w:docPartBody>
    </w:docPart>
    <w:docPart>
      <w:docPartPr>
        <w:name w:val="EC6BADC3310B45FF901489BF18514D2D"/>
        <w:category>
          <w:name w:val="General"/>
          <w:gallery w:val="placeholder"/>
        </w:category>
        <w:types>
          <w:type w:val="bbPlcHdr"/>
        </w:types>
        <w:behaviors>
          <w:behavior w:val="content"/>
        </w:behaviors>
        <w:guid w:val="{AB2E0DCE-653A-442E-9096-54B110BB852D}"/>
      </w:docPartPr>
      <w:docPartBody>
        <w:p w:rsidR="0062275E" w:rsidRDefault="009A32A4" w:rsidP="009A32A4">
          <w:pPr>
            <w:pStyle w:val="EC6BADC3310B45FF901489BF18514D2D"/>
          </w:pPr>
          <w:bookmarkStart w:id="70" w:name="hbProof05"/>
          <w:r w:rsidRPr="00F76738">
            <w:rPr>
              <w:rStyle w:val="ContentControlPlaceholder"/>
            </w:rPr>
            <w:t>Hot Button 5 – Proof</w:t>
          </w:r>
          <w:bookmarkEnd w:id="70"/>
        </w:p>
      </w:docPartBody>
    </w:docPart>
    <w:docPart>
      <w:docPartPr>
        <w:name w:val="3081A7B3DFD54C6E890B6E0A5C8201F1"/>
        <w:category>
          <w:name w:val="General"/>
          <w:gallery w:val="placeholder"/>
        </w:category>
        <w:types>
          <w:type w:val="bbPlcHdr"/>
        </w:types>
        <w:behaviors>
          <w:behavior w:val="content"/>
        </w:behaviors>
        <w:guid w:val="{AE0CFC14-1B9C-4A2B-9876-AD4E31892FF9}"/>
      </w:docPartPr>
      <w:docPartBody>
        <w:p w:rsidR="0062275E" w:rsidRDefault="009A32A4" w:rsidP="009A32A4">
          <w:pPr>
            <w:pStyle w:val="3081A7B3DFD54C6E890B6E0A5C8201F1"/>
          </w:pPr>
          <w:bookmarkStart w:id="71" w:name="introHotButton06"/>
          <w:r w:rsidRPr="00F76738">
            <w:rPr>
              <w:rStyle w:val="ContentControlPlaceholder"/>
            </w:rPr>
            <w:t>Hot button 6</w:t>
          </w:r>
          <w:bookmarkEnd w:id="71"/>
        </w:p>
      </w:docPartBody>
    </w:docPart>
    <w:docPart>
      <w:docPartPr>
        <w:name w:val="54E97468A23841499ED55862E88DC74E"/>
        <w:category>
          <w:name w:val="General"/>
          <w:gallery w:val="placeholder"/>
        </w:category>
        <w:types>
          <w:type w:val="bbPlcHdr"/>
        </w:types>
        <w:behaviors>
          <w:behavior w:val="content"/>
        </w:behaviors>
        <w:guid w:val="{3017E584-28D4-46CD-B427-E6A69B5AC46B}"/>
      </w:docPartPr>
      <w:docPartBody>
        <w:p w:rsidR="0062275E" w:rsidRDefault="009A32A4" w:rsidP="009A32A4">
          <w:pPr>
            <w:pStyle w:val="54E97468A23841499ED55862E88DC74E"/>
          </w:pPr>
          <w:bookmarkStart w:id="72" w:name="hbSolution06"/>
          <w:r w:rsidRPr="00F76738">
            <w:rPr>
              <w:rStyle w:val="ContentControlPlaceholder"/>
            </w:rPr>
            <w:t>Hot Button 6 – Solution</w:t>
          </w:r>
          <w:bookmarkEnd w:id="72"/>
        </w:p>
      </w:docPartBody>
    </w:docPart>
    <w:docPart>
      <w:docPartPr>
        <w:name w:val="A199500C0B1B4B89A1E927169007C59C"/>
        <w:category>
          <w:name w:val="General"/>
          <w:gallery w:val="placeholder"/>
        </w:category>
        <w:types>
          <w:type w:val="bbPlcHdr"/>
        </w:types>
        <w:behaviors>
          <w:behavior w:val="content"/>
        </w:behaviors>
        <w:guid w:val="{FDAFEE31-F33E-4954-A2EB-FDA6879C80C3}"/>
      </w:docPartPr>
      <w:docPartBody>
        <w:p w:rsidR="0062275E" w:rsidRDefault="009A32A4" w:rsidP="009A32A4">
          <w:pPr>
            <w:pStyle w:val="A199500C0B1B4B89A1E927169007C59C"/>
          </w:pPr>
          <w:bookmarkStart w:id="73" w:name="hbBenefit06"/>
          <w:r w:rsidRPr="00F76738">
            <w:rPr>
              <w:rStyle w:val="ContentControlPlaceholder"/>
            </w:rPr>
            <w:t>Hot Button 6 – Benefit</w:t>
          </w:r>
          <w:bookmarkEnd w:id="73"/>
        </w:p>
      </w:docPartBody>
    </w:docPart>
    <w:docPart>
      <w:docPartPr>
        <w:name w:val="7962762C516A408A9052B753792D9C9E"/>
        <w:category>
          <w:name w:val="General"/>
          <w:gallery w:val="placeholder"/>
        </w:category>
        <w:types>
          <w:type w:val="bbPlcHdr"/>
        </w:types>
        <w:behaviors>
          <w:behavior w:val="content"/>
        </w:behaviors>
        <w:guid w:val="{5DE1422F-6E04-4351-98C5-9BAF9C8251CD}"/>
      </w:docPartPr>
      <w:docPartBody>
        <w:p w:rsidR="0062275E" w:rsidRDefault="009A32A4" w:rsidP="009A32A4">
          <w:pPr>
            <w:pStyle w:val="7962762C516A408A9052B753792D9C9E"/>
          </w:pPr>
          <w:bookmarkStart w:id="74" w:name="hbProof06"/>
          <w:r w:rsidRPr="00F76738">
            <w:rPr>
              <w:rStyle w:val="ContentControlPlaceholder"/>
            </w:rPr>
            <w:t>Hot Button 6 – Proof</w:t>
          </w:r>
          <w:bookmarkEnd w:id="74"/>
        </w:p>
      </w:docPartBody>
    </w:docPart>
    <w:docPart>
      <w:docPartPr>
        <w:name w:val="928649282F2649FF8FF21FE4E6A964F1"/>
        <w:category>
          <w:name w:val="General"/>
          <w:gallery w:val="placeholder"/>
        </w:category>
        <w:types>
          <w:type w:val="bbPlcHdr"/>
        </w:types>
        <w:behaviors>
          <w:behavior w:val="content"/>
        </w:behaviors>
        <w:guid w:val="{7F5287C2-B04B-4741-81ED-94A0B25AD713}"/>
      </w:docPartPr>
      <w:docPartBody>
        <w:p w:rsidR="0062275E" w:rsidRDefault="009A32A4" w:rsidP="009A32A4">
          <w:pPr>
            <w:pStyle w:val="928649282F2649FF8FF21FE4E6A964F1"/>
          </w:pPr>
          <w:bookmarkStart w:id="75" w:name="reviewNextStep01"/>
          <w:r w:rsidRPr="00F76738">
            <w:rPr>
              <w:rStyle w:val="ContentControlPlaceholder"/>
            </w:rPr>
            <w:t>Next Step 1</w:t>
          </w:r>
          <w:bookmarkEnd w:id="75"/>
        </w:p>
      </w:docPartBody>
    </w:docPart>
    <w:docPart>
      <w:docPartPr>
        <w:name w:val="72DC677F5F434E329D6060B112FF24D1"/>
        <w:category>
          <w:name w:val="General"/>
          <w:gallery w:val="placeholder"/>
        </w:category>
        <w:types>
          <w:type w:val="bbPlcHdr"/>
        </w:types>
        <w:behaviors>
          <w:behavior w:val="content"/>
        </w:behaviors>
        <w:guid w:val="{5EBE8923-402A-4713-BC24-86D9630F4A51}"/>
      </w:docPartPr>
      <w:docPartBody>
        <w:p w:rsidR="0062275E" w:rsidRDefault="009A32A4" w:rsidP="009A32A4">
          <w:pPr>
            <w:pStyle w:val="72DC677F5F434E329D6060B112FF24D1"/>
          </w:pPr>
          <w:bookmarkStart w:id="76" w:name="reviewNextStep02"/>
          <w:r w:rsidRPr="00F76738">
            <w:rPr>
              <w:rStyle w:val="ContentControlPlaceholder"/>
            </w:rPr>
            <w:t>Next Step 2</w:t>
          </w:r>
          <w:bookmarkEnd w:id="76"/>
        </w:p>
      </w:docPartBody>
    </w:docPart>
    <w:docPart>
      <w:docPartPr>
        <w:name w:val="B740B00B2F034978AD216DEC80A6D1C9"/>
        <w:category>
          <w:name w:val="General"/>
          <w:gallery w:val="placeholder"/>
        </w:category>
        <w:types>
          <w:type w:val="bbPlcHdr"/>
        </w:types>
        <w:behaviors>
          <w:behavior w:val="content"/>
        </w:behaviors>
        <w:guid w:val="{B6C29DC1-1C16-44E4-9ECA-BAD4D55FA4D8}"/>
      </w:docPartPr>
      <w:docPartBody>
        <w:p w:rsidR="0062275E" w:rsidRDefault="009A32A4" w:rsidP="009A32A4">
          <w:pPr>
            <w:pStyle w:val="B740B00B2F034978AD216DEC80A6D1C9"/>
          </w:pPr>
          <w:bookmarkStart w:id="77" w:name="reviewNextStep03"/>
          <w:r w:rsidRPr="00F76738">
            <w:rPr>
              <w:rStyle w:val="ContentControlPlaceholder"/>
            </w:rPr>
            <w:t>Next Step 3</w:t>
          </w:r>
          <w:bookmarkEnd w:id="77"/>
        </w:p>
      </w:docPartBody>
    </w:docPart>
    <w:docPart>
      <w:docPartPr>
        <w:name w:val="214288B9AE2047548CD47154685DF22D"/>
        <w:category>
          <w:name w:val="General"/>
          <w:gallery w:val="placeholder"/>
        </w:category>
        <w:types>
          <w:type w:val="bbPlcHdr"/>
        </w:types>
        <w:behaviors>
          <w:behavior w:val="content"/>
        </w:behaviors>
        <w:guid w:val="{681D55E0-53BB-4C09-A6AA-76F200C52C00}"/>
      </w:docPartPr>
      <w:docPartBody>
        <w:p w:rsidR="0062275E" w:rsidRDefault="009A32A4" w:rsidP="009A32A4">
          <w:pPr>
            <w:pStyle w:val="214288B9AE2047548CD47154685DF22D"/>
          </w:pPr>
          <w:bookmarkStart w:id="78" w:name="reviewNextStep04"/>
          <w:r w:rsidRPr="00F76738">
            <w:rPr>
              <w:rStyle w:val="ContentControlPlaceholder"/>
            </w:rPr>
            <w:t>Next Step 4</w:t>
          </w:r>
          <w:bookmarkEnd w:id="78"/>
        </w:p>
      </w:docPartBody>
    </w:docPart>
    <w:docPart>
      <w:docPartPr>
        <w:name w:val="C19B02749463408789076D215329A004"/>
        <w:category>
          <w:name w:val="General"/>
          <w:gallery w:val="placeholder"/>
        </w:category>
        <w:types>
          <w:type w:val="bbPlcHdr"/>
        </w:types>
        <w:behaviors>
          <w:behavior w:val="content"/>
        </w:behaviors>
        <w:guid w:val="{9342F6E5-3AC2-4506-A631-2737D0B3B3FF}"/>
      </w:docPartPr>
      <w:docPartBody>
        <w:p w:rsidR="0062275E" w:rsidRDefault="009A32A4" w:rsidP="009A32A4">
          <w:pPr>
            <w:pStyle w:val="C19B02749463408789076D215329A004"/>
          </w:pPr>
          <w:bookmarkStart w:id="79" w:name="reviewNextStep05"/>
          <w:r w:rsidRPr="00F76738">
            <w:rPr>
              <w:rStyle w:val="ContentControlPlaceholder"/>
            </w:rPr>
            <w:t>Next Step 5</w:t>
          </w:r>
          <w:bookmarkEnd w:id="79"/>
        </w:p>
      </w:docPartBody>
    </w:docPart>
    <w:docPart>
      <w:docPartPr>
        <w:name w:val="3F374F8479974BE786978A26014E12D4"/>
        <w:category>
          <w:name w:val="General"/>
          <w:gallery w:val="placeholder"/>
        </w:category>
        <w:types>
          <w:type w:val="bbPlcHdr"/>
        </w:types>
        <w:behaviors>
          <w:behavior w:val="content"/>
        </w:behaviors>
        <w:guid w:val="{2734A6E2-14FC-4E42-8BE2-8B761F4775E1}"/>
      </w:docPartPr>
      <w:docPartBody>
        <w:p w:rsidR="0062275E" w:rsidRDefault="009A32A4" w:rsidP="009A32A4">
          <w:pPr>
            <w:pStyle w:val="3F374F8479974BE786978A26014E12D4"/>
          </w:pPr>
          <w:bookmarkStart w:id="80" w:name="reviewNextStep06"/>
          <w:r w:rsidRPr="00F76738">
            <w:rPr>
              <w:rStyle w:val="ContentControlPlaceholder"/>
            </w:rPr>
            <w:t>Next Step 6</w:t>
          </w:r>
          <w:bookmarkEnd w:id="80"/>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557"/>
    <w:rsid w:val="000E1850"/>
    <w:rsid w:val="001D0513"/>
    <w:rsid w:val="00397EAC"/>
    <w:rsid w:val="003C6146"/>
    <w:rsid w:val="004F6C18"/>
    <w:rsid w:val="00506E32"/>
    <w:rsid w:val="00586BB5"/>
    <w:rsid w:val="005B4F47"/>
    <w:rsid w:val="0062275E"/>
    <w:rsid w:val="006B4C04"/>
    <w:rsid w:val="006D0557"/>
    <w:rsid w:val="00742730"/>
    <w:rsid w:val="00925F1C"/>
    <w:rsid w:val="009A32A4"/>
    <w:rsid w:val="00A850FB"/>
    <w:rsid w:val="00B57612"/>
    <w:rsid w:val="00B62D3B"/>
    <w:rsid w:val="00B8466C"/>
    <w:rsid w:val="00D9609F"/>
    <w:rsid w:val="00E93A3B"/>
    <w:rsid w:val="00EC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50FB"/>
    <w:rPr>
      <w:color w:val="808080"/>
    </w:rPr>
  </w:style>
  <w:style w:type="character" w:customStyle="1" w:styleId="ContentControlPlaceholder">
    <w:name w:val="Content Control Placeholder"/>
    <w:basedOn w:val="DefaultParagraphFont"/>
    <w:uiPriority w:val="1"/>
    <w:qFormat/>
    <w:rsid w:val="009A32A4"/>
    <w:rPr>
      <w:rFonts w:ascii="Cambria" w:hAnsi="Cambria" w:cs="Arial"/>
      <w:color w:val="808080" w:themeColor="background1" w:themeShade="80"/>
      <w:sz w:val="16"/>
      <w:szCs w:val="16"/>
    </w:rPr>
  </w:style>
  <w:style w:type="paragraph" w:customStyle="1" w:styleId="8A8410E65CD9421586061E83F19D5FCF7">
    <w:name w:val="8A8410E65CD9421586061E83F19D5FCF7"/>
    <w:rsid w:val="00A850FB"/>
    <w:pPr>
      <w:spacing w:after="0" w:line="240" w:lineRule="auto"/>
    </w:pPr>
    <w:rPr>
      <w:rFonts w:ascii="Cambria" w:eastAsiaTheme="minorHAnsi" w:hAnsi="Cambria"/>
      <w:sz w:val="20"/>
    </w:rPr>
  </w:style>
  <w:style w:type="paragraph" w:customStyle="1" w:styleId="2D12017EDED24E37B549771FA8DCE4B97">
    <w:name w:val="2D12017EDED24E37B549771FA8DCE4B97"/>
    <w:rsid w:val="00A850FB"/>
    <w:pPr>
      <w:spacing w:after="0" w:line="240" w:lineRule="auto"/>
    </w:pPr>
    <w:rPr>
      <w:rFonts w:ascii="Cambria" w:eastAsiaTheme="minorHAnsi" w:hAnsi="Cambria"/>
      <w:sz w:val="20"/>
    </w:rPr>
  </w:style>
  <w:style w:type="paragraph" w:customStyle="1" w:styleId="EDDEC4B85C15424EA6005A0F2CCD87606">
    <w:name w:val="EDDEC4B85C15424EA6005A0F2CCD87606"/>
    <w:rsid w:val="00A850FB"/>
    <w:pPr>
      <w:spacing w:after="0" w:line="240" w:lineRule="auto"/>
    </w:pPr>
    <w:rPr>
      <w:rFonts w:ascii="Cambria" w:eastAsiaTheme="minorHAnsi" w:hAnsi="Cambria"/>
      <w:sz w:val="20"/>
    </w:rPr>
  </w:style>
  <w:style w:type="paragraph" w:customStyle="1" w:styleId="72E3D29F1F644BADAC804F13275F55175">
    <w:name w:val="72E3D29F1F644BADAC804F13275F55175"/>
    <w:rsid w:val="00A850FB"/>
    <w:pPr>
      <w:spacing w:after="0" w:line="240" w:lineRule="auto"/>
    </w:pPr>
    <w:rPr>
      <w:rFonts w:ascii="Cambria" w:eastAsiaTheme="minorHAnsi" w:hAnsi="Cambria"/>
      <w:sz w:val="20"/>
    </w:rPr>
  </w:style>
  <w:style w:type="paragraph" w:customStyle="1" w:styleId="60C34C89EAA4450A86A571F45783BAAD5">
    <w:name w:val="60C34C89EAA4450A86A571F45783BAAD5"/>
    <w:rsid w:val="00A850FB"/>
    <w:pPr>
      <w:spacing w:after="0" w:line="240" w:lineRule="auto"/>
    </w:pPr>
    <w:rPr>
      <w:rFonts w:ascii="Cambria" w:eastAsiaTheme="minorHAnsi" w:hAnsi="Cambria"/>
      <w:sz w:val="20"/>
    </w:rPr>
  </w:style>
  <w:style w:type="paragraph" w:customStyle="1" w:styleId="220A49E1F67A4670A51D185D9E2170693">
    <w:name w:val="220A49E1F67A4670A51D185D9E2170693"/>
    <w:rsid w:val="00A850FB"/>
    <w:pPr>
      <w:spacing w:after="0" w:line="240" w:lineRule="auto"/>
    </w:pPr>
    <w:rPr>
      <w:rFonts w:ascii="Cambria" w:eastAsiaTheme="minorHAnsi" w:hAnsi="Cambria"/>
      <w:sz w:val="20"/>
    </w:rPr>
  </w:style>
  <w:style w:type="paragraph" w:customStyle="1" w:styleId="07A2040847E0406AAA2FF0942D1BAD2E3">
    <w:name w:val="07A2040847E0406AAA2FF0942D1BAD2E3"/>
    <w:rsid w:val="00A850FB"/>
    <w:pPr>
      <w:spacing w:after="0" w:line="240" w:lineRule="auto"/>
    </w:pPr>
    <w:rPr>
      <w:rFonts w:ascii="Cambria" w:eastAsiaTheme="minorHAnsi" w:hAnsi="Cambria"/>
      <w:sz w:val="20"/>
    </w:rPr>
  </w:style>
  <w:style w:type="paragraph" w:customStyle="1" w:styleId="49ACCA1F1C6940A2B847550126347ADF3">
    <w:name w:val="49ACCA1F1C6940A2B847550126347ADF3"/>
    <w:rsid w:val="00A850FB"/>
    <w:pPr>
      <w:spacing w:after="0" w:line="240" w:lineRule="auto"/>
    </w:pPr>
    <w:rPr>
      <w:rFonts w:ascii="Cambria" w:eastAsiaTheme="minorHAnsi" w:hAnsi="Cambria"/>
      <w:sz w:val="20"/>
    </w:rPr>
  </w:style>
  <w:style w:type="paragraph" w:customStyle="1" w:styleId="77E240C955974DAD90A90B254CFA12C23">
    <w:name w:val="77E240C955974DAD90A90B254CFA12C23"/>
    <w:rsid w:val="00A850FB"/>
    <w:pPr>
      <w:spacing w:after="0" w:line="240" w:lineRule="auto"/>
    </w:pPr>
    <w:rPr>
      <w:rFonts w:ascii="Cambria" w:eastAsiaTheme="minorHAnsi" w:hAnsi="Cambria"/>
      <w:sz w:val="20"/>
    </w:rPr>
  </w:style>
  <w:style w:type="paragraph" w:customStyle="1" w:styleId="6303F9AFA795489098312B93D462BC313">
    <w:name w:val="6303F9AFA795489098312B93D462BC313"/>
    <w:rsid w:val="00A850FB"/>
    <w:pPr>
      <w:spacing w:after="0" w:line="240" w:lineRule="auto"/>
    </w:pPr>
    <w:rPr>
      <w:rFonts w:ascii="Cambria" w:eastAsiaTheme="minorHAnsi" w:hAnsi="Cambria"/>
      <w:sz w:val="20"/>
    </w:rPr>
  </w:style>
  <w:style w:type="paragraph" w:customStyle="1" w:styleId="F49C1923FBA54C9695714A246843DDE53">
    <w:name w:val="F49C1923FBA54C9695714A246843DDE53"/>
    <w:rsid w:val="00A850FB"/>
    <w:pPr>
      <w:spacing w:after="0" w:line="240" w:lineRule="auto"/>
    </w:pPr>
    <w:rPr>
      <w:rFonts w:ascii="Cambria" w:eastAsiaTheme="minorHAnsi" w:hAnsi="Cambria"/>
      <w:sz w:val="20"/>
    </w:rPr>
  </w:style>
  <w:style w:type="paragraph" w:customStyle="1" w:styleId="A85F86FBA5714F6DA8EC3248E0F126A94">
    <w:name w:val="A85F86FBA5714F6DA8EC3248E0F126A94"/>
    <w:rsid w:val="00A850FB"/>
    <w:pPr>
      <w:spacing w:after="0" w:line="240" w:lineRule="auto"/>
    </w:pPr>
    <w:rPr>
      <w:rFonts w:ascii="Cambria" w:eastAsiaTheme="minorHAnsi" w:hAnsi="Cambria"/>
      <w:sz w:val="20"/>
    </w:rPr>
  </w:style>
  <w:style w:type="paragraph" w:customStyle="1" w:styleId="48A29156DDFA4049BDE8BD52736104AE4">
    <w:name w:val="48A29156DDFA4049BDE8BD52736104AE4"/>
    <w:rsid w:val="00A850FB"/>
    <w:pPr>
      <w:spacing w:after="0" w:line="240" w:lineRule="auto"/>
    </w:pPr>
    <w:rPr>
      <w:rFonts w:ascii="Cambria" w:eastAsiaTheme="minorHAnsi" w:hAnsi="Cambria"/>
      <w:sz w:val="20"/>
    </w:rPr>
  </w:style>
  <w:style w:type="paragraph" w:customStyle="1" w:styleId="3D2F5071C2094B629F9F861C814885D93">
    <w:name w:val="3D2F5071C2094B629F9F861C814885D93"/>
    <w:rsid w:val="00A850FB"/>
    <w:pPr>
      <w:spacing w:after="0" w:line="240" w:lineRule="auto"/>
    </w:pPr>
    <w:rPr>
      <w:rFonts w:ascii="Cambria" w:eastAsiaTheme="minorHAnsi" w:hAnsi="Cambria"/>
      <w:sz w:val="20"/>
    </w:rPr>
  </w:style>
  <w:style w:type="paragraph" w:customStyle="1" w:styleId="27DE2D2B94E24C5780A469735EC5FB5E3">
    <w:name w:val="27DE2D2B94E24C5780A469735EC5FB5E3"/>
    <w:rsid w:val="00A850FB"/>
    <w:pPr>
      <w:spacing w:after="0" w:line="240" w:lineRule="auto"/>
    </w:pPr>
    <w:rPr>
      <w:rFonts w:ascii="Cambria" w:eastAsiaTheme="minorHAnsi" w:hAnsi="Cambria"/>
      <w:sz w:val="20"/>
    </w:rPr>
  </w:style>
  <w:style w:type="paragraph" w:customStyle="1" w:styleId="43AE998371284E86A984E2EF9AB4F0BA3">
    <w:name w:val="43AE998371284E86A984E2EF9AB4F0BA3"/>
    <w:rsid w:val="00A850FB"/>
    <w:pPr>
      <w:spacing w:after="0" w:line="240" w:lineRule="auto"/>
    </w:pPr>
    <w:rPr>
      <w:rFonts w:ascii="Cambria" w:eastAsiaTheme="minorHAnsi" w:hAnsi="Cambria"/>
      <w:sz w:val="20"/>
    </w:rPr>
  </w:style>
  <w:style w:type="paragraph" w:customStyle="1" w:styleId="88A112BBEE6F4683826485299524E7BD3">
    <w:name w:val="88A112BBEE6F4683826485299524E7BD3"/>
    <w:rsid w:val="00A850FB"/>
    <w:pPr>
      <w:spacing w:after="0" w:line="240" w:lineRule="auto"/>
    </w:pPr>
    <w:rPr>
      <w:rFonts w:ascii="Cambria" w:eastAsiaTheme="minorHAnsi" w:hAnsi="Cambria"/>
      <w:sz w:val="20"/>
    </w:rPr>
  </w:style>
  <w:style w:type="paragraph" w:customStyle="1" w:styleId="30D2275BF216453FB9E6D0E974F09F963">
    <w:name w:val="30D2275BF216453FB9E6D0E974F09F963"/>
    <w:rsid w:val="00A850FB"/>
    <w:pPr>
      <w:spacing w:after="0" w:line="240" w:lineRule="auto"/>
    </w:pPr>
    <w:rPr>
      <w:rFonts w:ascii="Cambria" w:eastAsiaTheme="minorHAnsi" w:hAnsi="Cambria"/>
      <w:sz w:val="20"/>
    </w:rPr>
  </w:style>
  <w:style w:type="paragraph" w:customStyle="1" w:styleId="B175111FCA054257A8C70DBF387E75893">
    <w:name w:val="B175111FCA054257A8C70DBF387E75893"/>
    <w:rsid w:val="00A850FB"/>
    <w:pPr>
      <w:spacing w:after="0" w:line="240" w:lineRule="auto"/>
    </w:pPr>
    <w:rPr>
      <w:rFonts w:ascii="Cambria" w:eastAsiaTheme="minorHAnsi" w:hAnsi="Cambria"/>
      <w:sz w:val="20"/>
    </w:rPr>
  </w:style>
  <w:style w:type="paragraph" w:customStyle="1" w:styleId="9B8949E775E242E6A23AA0449601A3723">
    <w:name w:val="9B8949E775E242E6A23AA0449601A3723"/>
    <w:rsid w:val="00A850FB"/>
    <w:pPr>
      <w:spacing w:after="0" w:line="240" w:lineRule="auto"/>
    </w:pPr>
    <w:rPr>
      <w:rFonts w:ascii="Cambria" w:eastAsiaTheme="minorHAnsi" w:hAnsi="Cambria"/>
      <w:sz w:val="20"/>
    </w:rPr>
  </w:style>
  <w:style w:type="paragraph" w:customStyle="1" w:styleId="44AA489562FD4F08A56E28867F8EC3C23">
    <w:name w:val="44AA489562FD4F08A56E28867F8EC3C23"/>
    <w:rsid w:val="00A850FB"/>
    <w:pPr>
      <w:spacing w:after="0" w:line="240" w:lineRule="auto"/>
    </w:pPr>
    <w:rPr>
      <w:rFonts w:ascii="Cambria" w:eastAsiaTheme="minorHAnsi" w:hAnsi="Cambria"/>
      <w:sz w:val="20"/>
    </w:rPr>
  </w:style>
  <w:style w:type="paragraph" w:customStyle="1" w:styleId="9642259319EA40FBA546FD28879E91BA3">
    <w:name w:val="9642259319EA40FBA546FD28879E91BA3"/>
    <w:rsid w:val="00A850FB"/>
    <w:pPr>
      <w:spacing w:after="0" w:line="240" w:lineRule="auto"/>
    </w:pPr>
    <w:rPr>
      <w:rFonts w:ascii="Cambria" w:eastAsiaTheme="minorHAnsi" w:hAnsi="Cambria"/>
      <w:sz w:val="20"/>
    </w:rPr>
  </w:style>
  <w:style w:type="paragraph" w:customStyle="1" w:styleId="256E97F5282640809509209072E2D1EA3">
    <w:name w:val="256E97F5282640809509209072E2D1EA3"/>
    <w:rsid w:val="00A850FB"/>
    <w:pPr>
      <w:spacing w:after="0" w:line="240" w:lineRule="auto"/>
    </w:pPr>
    <w:rPr>
      <w:rFonts w:ascii="Cambria" w:eastAsiaTheme="minorHAnsi" w:hAnsi="Cambria"/>
      <w:sz w:val="20"/>
    </w:rPr>
  </w:style>
  <w:style w:type="paragraph" w:customStyle="1" w:styleId="E9BF693FCCCC41D88B62A919750DA7A33">
    <w:name w:val="E9BF693FCCCC41D88B62A919750DA7A33"/>
    <w:rsid w:val="00A850FB"/>
    <w:pPr>
      <w:spacing w:after="0" w:line="240" w:lineRule="auto"/>
    </w:pPr>
    <w:rPr>
      <w:rFonts w:ascii="Cambria" w:eastAsiaTheme="minorHAnsi" w:hAnsi="Cambria"/>
      <w:sz w:val="20"/>
    </w:rPr>
  </w:style>
  <w:style w:type="paragraph" w:customStyle="1" w:styleId="FD11AB80D9D34445AC49E33F064562BC3">
    <w:name w:val="FD11AB80D9D34445AC49E33F064562BC3"/>
    <w:rsid w:val="00A850FB"/>
    <w:pPr>
      <w:spacing w:after="0" w:line="240" w:lineRule="auto"/>
    </w:pPr>
    <w:rPr>
      <w:rFonts w:ascii="Cambria" w:eastAsiaTheme="minorHAnsi" w:hAnsi="Cambria"/>
      <w:sz w:val="20"/>
    </w:rPr>
  </w:style>
  <w:style w:type="paragraph" w:customStyle="1" w:styleId="83E73464FE004177B3C96B905B4725DB3">
    <w:name w:val="83E73464FE004177B3C96B905B4725DB3"/>
    <w:rsid w:val="00A850FB"/>
    <w:pPr>
      <w:spacing w:after="0" w:line="240" w:lineRule="auto"/>
    </w:pPr>
    <w:rPr>
      <w:rFonts w:ascii="Cambria" w:eastAsiaTheme="minorHAnsi" w:hAnsi="Cambria"/>
      <w:sz w:val="20"/>
    </w:rPr>
  </w:style>
  <w:style w:type="paragraph" w:customStyle="1" w:styleId="32BEA472D4B344A28840FA6634F695FB3">
    <w:name w:val="32BEA472D4B344A28840FA6634F695FB3"/>
    <w:rsid w:val="00A850FB"/>
    <w:pPr>
      <w:spacing w:after="0" w:line="240" w:lineRule="auto"/>
    </w:pPr>
    <w:rPr>
      <w:rFonts w:ascii="Cambria" w:eastAsiaTheme="minorHAnsi" w:hAnsi="Cambria"/>
      <w:sz w:val="20"/>
    </w:rPr>
  </w:style>
  <w:style w:type="paragraph" w:customStyle="1" w:styleId="020FBFFC055246C79A6422F10C34A8A63">
    <w:name w:val="020FBFFC055246C79A6422F10C34A8A63"/>
    <w:rsid w:val="00A850FB"/>
    <w:pPr>
      <w:spacing w:after="0" w:line="240" w:lineRule="auto"/>
    </w:pPr>
    <w:rPr>
      <w:rFonts w:ascii="Cambria" w:eastAsiaTheme="minorHAnsi" w:hAnsi="Cambria"/>
      <w:sz w:val="20"/>
    </w:rPr>
  </w:style>
  <w:style w:type="paragraph" w:customStyle="1" w:styleId="E416944C89634FACA17AF2A30D293C283">
    <w:name w:val="E416944C89634FACA17AF2A30D293C283"/>
    <w:rsid w:val="00A850FB"/>
    <w:pPr>
      <w:spacing w:after="0" w:line="240" w:lineRule="auto"/>
    </w:pPr>
    <w:rPr>
      <w:rFonts w:ascii="Cambria" w:eastAsiaTheme="minorHAnsi" w:hAnsi="Cambria"/>
      <w:sz w:val="20"/>
    </w:rPr>
  </w:style>
  <w:style w:type="paragraph" w:customStyle="1" w:styleId="842A20B272544A299E363485C49D30DD3">
    <w:name w:val="842A20B272544A299E363485C49D30DD3"/>
    <w:rsid w:val="00A850FB"/>
    <w:pPr>
      <w:spacing w:after="0" w:line="240" w:lineRule="auto"/>
    </w:pPr>
    <w:rPr>
      <w:rFonts w:ascii="Cambria" w:eastAsiaTheme="minorHAnsi" w:hAnsi="Cambria"/>
      <w:sz w:val="20"/>
    </w:rPr>
  </w:style>
  <w:style w:type="paragraph" w:customStyle="1" w:styleId="F643CA81AE6D4B8B8A6F903A5EE12B044">
    <w:name w:val="F643CA81AE6D4B8B8A6F903A5EE12B044"/>
    <w:rsid w:val="00A850FB"/>
    <w:pPr>
      <w:spacing w:after="0" w:line="240" w:lineRule="auto"/>
    </w:pPr>
    <w:rPr>
      <w:rFonts w:ascii="Cambria" w:eastAsiaTheme="minorHAnsi" w:hAnsi="Cambria"/>
      <w:sz w:val="20"/>
    </w:rPr>
  </w:style>
  <w:style w:type="paragraph" w:customStyle="1" w:styleId="AF82F8896FDB49428E423424BF25297D4">
    <w:name w:val="AF82F8896FDB49428E423424BF25297D4"/>
    <w:rsid w:val="00A850FB"/>
    <w:pPr>
      <w:spacing w:after="0" w:line="240" w:lineRule="auto"/>
    </w:pPr>
    <w:rPr>
      <w:rFonts w:ascii="Cambria" w:eastAsiaTheme="minorHAnsi" w:hAnsi="Cambria"/>
      <w:sz w:val="20"/>
    </w:rPr>
  </w:style>
  <w:style w:type="paragraph" w:customStyle="1" w:styleId="780F36DDE10E49E3BB581B53ABAE2EBC4">
    <w:name w:val="780F36DDE10E49E3BB581B53ABAE2EBC4"/>
    <w:rsid w:val="00A850FB"/>
    <w:pPr>
      <w:spacing w:after="0" w:line="240" w:lineRule="auto"/>
    </w:pPr>
    <w:rPr>
      <w:rFonts w:ascii="Cambria" w:eastAsiaTheme="minorHAnsi" w:hAnsi="Cambria"/>
      <w:sz w:val="20"/>
    </w:rPr>
  </w:style>
  <w:style w:type="paragraph" w:customStyle="1" w:styleId="E3D96DB1D8234B6DAC6B7EFF680D47814">
    <w:name w:val="E3D96DB1D8234B6DAC6B7EFF680D47814"/>
    <w:rsid w:val="00A850FB"/>
    <w:pPr>
      <w:spacing w:after="0" w:line="240" w:lineRule="auto"/>
    </w:pPr>
    <w:rPr>
      <w:rFonts w:ascii="Cambria" w:eastAsiaTheme="minorHAnsi" w:hAnsi="Cambria"/>
      <w:sz w:val="20"/>
    </w:rPr>
  </w:style>
  <w:style w:type="paragraph" w:customStyle="1" w:styleId="6AB8527F82094C44BE49D551E13523C34">
    <w:name w:val="6AB8527F82094C44BE49D551E13523C34"/>
    <w:rsid w:val="00A850FB"/>
    <w:pPr>
      <w:spacing w:after="0" w:line="240" w:lineRule="auto"/>
    </w:pPr>
    <w:rPr>
      <w:rFonts w:ascii="Cambria" w:eastAsiaTheme="minorHAnsi" w:hAnsi="Cambria"/>
      <w:sz w:val="20"/>
    </w:rPr>
  </w:style>
  <w:style w:type="paragraph" w:customStyle="1" w:styleId="351A937A917342758060F10771B80A14">
    <w:name w:val="351A937A917342758060F10771B80A14"/>
    <w:rsid w:val="009A32A4"/>
  </w:style>
  <w:style w:type="paragraph" w:customStyle="1" w:styleId="E8EF30D4EF9A451F89269FAA4A2EE917">
    <w:name w:val="E8EF30D4EF9A451F89269FAA4A2EE917"/>
    <w:rsid w:val="009A32A4"/>
  </w:style>
  <w:style w:type="paragraph" w:customStyle="1" w:styleId="7515927B294B4E30B83FBC5690FC1E37">
    <w:name w:val="7515927B294B4E30B83FBC5690FC1E37"/>
    <w:rsid w:val="009A32A4"/>
  </w:style>
  <w:style w:type="paragraph" w:customStyle="1" w:styleId="3F15F3BAAF09470F80DAB2305FB71DED">
    <w:name w:val="3F15F3BAAF09470F80DAB2305FB71DED"/>
    <w:rsid w:val="009A32A4"/>
  </w:style>
  <w:style w:type="paragraph" w:customStyle="1" w:styleId="50D333E14710479C98CC3B969E4716F7">
    <w:name w:val="50D333E14710479C98CC3B969E4716F7"/>
    <w:rsid w:val="009A32A4"/>
  </w:style>
  <w:style w:type="paragraph" w:customStyle="1" w:styleId="59636B517C014FA69102497AC6B7A901">
    <w:name w:val="59636B517C014FA69102497AC6B7A901"/>
    <w:rsid w:val="009A32A4"/>
  </w:style>
  <w:style w:type="paragraph" w:customStyle="1" w:styleId="624137067810499B81D370CE53F1EE3C">
    <w:name w:val="624137067810499B81D370CE53F1EE3C"/>
    <w:rsid w:val="009A32A4"/>
  </w:style>
  <w:style w:type="paragraph" w:customStyle="1" w:styleId="62AF0BE88D4E490286286D148BDEB3D1">
    <w:name w:val="62AF0BE88D4E490286286D148BDEB3D1"/>
    <w:rsid w:val="009A32A4"/>
  </w:style>
  <w:style w:type="paragraph" w:customStyle="1" w:styleId="D2736FD760074CE3A52A8B858AB1E645">
    <w:name w:val="D2736FD760074CE3A52A8B858AB1E645"/>
    <w:rsid w:val="009A32A4"/>
  </w:style>
  <w:style w:type="paragraph" w:customStyle="1" w:styleId="B3124B30FB5A4286AB1AD9AB62CF769D">
    <w:name w:val="B3124B30FB5A4286AB1AD9AB62CF769D"/>
    <w:rsid w:val="009A32A4"/>
  </w:style>
  <w:style w:type="paragraph" w:customStyle="1" w:styleId="B8CC078D5C01436EBCAC1DAA787C1A9B">
    <w:name w:val="B8CC078D5C01436EBCAC1DAA787C1A9B"/>
    <w:rsid w:val="009A32A4"/>
  </w:style>
  <w:style w:type="paragraph" w:customStyle="1" w:styleId="D63D1758137E4275B15E0C5942C03CA4">
    <w:name w:val="D63D1758137E4275B15E0C5942C03CA4"/>
    <w:rsid w:val="009A32A4"/>
  </w:style>
  <w:style w:type="paragraph" w:customStyle="1" w:styleId="D750A8D8618949F19F0C6C9E900228D8">
    <w:name w:val="D750A8D8618949F19F0C6C9E900228D8"/>
    <w:rsid w:val="009A32A4"/>
  </w:style>
  <w:style w:type="paragraph" w:customStyle="1" w:styleId="8F82583664144D6B9828E21072377D69">
    <w:name w:val="8F82583664144D6B9828E21072377D69"/>
    <w:rsid w:val="009A32A4"/>
  </w:style>
  <w:style w:type="paragraph" w:customStyle="1" w:styleId="87F2C64FDC0947EEA0AA12217D3AB092">
    <w:name w:val="87F2C64FDC0947EEA0AA12217D3AB092"/>
    <w:rsid w:val="009A32A4"/>
  </w:style>
  <w:style w:type="paragraph" w:customStyle="1" w:styleId="A574D59209484D85AD92666CCD26AFAE">
    <w:name w:val="A574D59209484D85AD92666CCD26AFAE"/>
    <w:rsid w:val="009A32A4"/>
  </w:style>
  <w:style w:type="paragraph" w:customStyle="1" w:styleId="6DBB68D6D1464A129A5EF543E82C106E">
    <w:name w:val="6DBB68D6D1464A129A5EF543E82C106E"/>
    <w:rsid w:val="009A32A4"/>
  </w:style>
  <w:style w:type="paragraph" w:customStyle="1" w:styleId="8FD074829F764F9E886247C64700D5B5">
    <w:name w:val="8FD074829F764F9E886247C64700D5B5"/>
    <w:rsid w:val="009A32A4"/>
  </w:style>
  <w:style w:type="paragraph" w:customStyle="1" w:styleId="68CF581D71C54B8B90D5B33B84EB346C">
    <w:name w:val="68CF581D71C54B8B90D5B33B84EB346C"/>
    <w:rsid w:val="009A32A4"/>
  </w:style>
  <w:style w:type="paragraph" w:customStyle="1" w:styleId="DA384C37319C4F3E903A77FCC85A4A38">
    <w:name w:val="DA384C37319C4F3E903A77FCC85A4A38"/>
    <w:rsid w:val="009A32A4"/>
  </w:style>
  <w:style w:type="paragraph" w:customStyle="1" w:styleId="4391AF5AB7064119BE5ECD44EA772964">
    <w:name w:val="4391AF5AB7064119BE5ECD44EA772964"/>
    <w:rsid w:val="009A32A4"/>
  </w:style>
  <w:style w:type="paragraph" w:customStyle="1" w:styleId="A739106D458842CF996F44C0A6178C4D">
    <w:name w:val="A739106D458842CF996F44C0A6178C4D"/>
    <w:rsid w:val="009A32A4"/>
  </w:style>
  <w:style w:type="paragraph" w:customStyle="1" w:styleId="69EF2DEDBEC2435BBE94952D79341EB2">
    <w:name w:val="69EF2DEDBEC2435BBE94952D79341EB2"/>
    <w:rsid w:val="009A32A4"/>
  </w:style>
  <w:style w:type="paragraph" w:customStyle="1" w:styleId="B3126BDC2EF74F049018C279808015AC">
    <w:name w:val="B3126BDC2EF74F049018C279808015AC"/>
    <w:rsid w:val="009A32A4"/>
  </w:style>
  <w:style w:type="paragraph" w:customStyle="1" w:styleId="1F5122477D204C30A41D545F07A22EB1">
    <w:name w:val="1F5122477D204C30A41D545F07A22EB1"/>
    <w:rsid w:val="009A32A4"/>
  </w:style>
  <w:style w:type="paragraph" w:customStyle="1" w:styleId="C98FFED763534432AC20C04FBC4F9EB0">
    <w:name w:val="C98FFED763534432AC20C04FBC4F9EB0"/>
    <w:rsid w:val="009A32A4"/>
  </w:style>
  <w:style w:type="paragraph" w:customStyle="1" w:styleId="2D549C520FC94213A612CFA75DB471C8">
    <w:name w:val="2D549C520FC94213A612CFA75DB471C8"/>
    <w:rsid w:val="009A32A4"/>
  </w:style>
  <w:style w:type="paragraph" w:customStyle="1" w:styleId="67623B7A24884D8F88AAEF9CF0D738CA">
    <w:name w:val="67623B7A24884D8F88AAEF9CF0D738CA"/>
    <w:rsid w:val="009A32A4"/>
  </w:style>
  <w:style w:type="paragraph" w:customStyle="1" w:styleId="38E9208A6FD6431FBE9B74FD0EDB4928">
    <w:name w:val="38E9208A6FD6431FBE9B74FD0EDB4928"/>
    <w:rsid w:val="009A32A4"/>
  </w:style>
  <w:style w:type="paragraph" w:customStyle="1" w:styleId="E19C4DE87BF54B2E868C59AB6A199672">
    <w:name w:val="E19C4DE87BF54B2E868C59AB6A199672"/>
    <w:rsid w:val="009A32A4"/>
  </w:style>
  <w:style w:type="paragraph" w:customStyle="1" w:styleId="D36806BA9EEE4A89A279010C2BCA8505">
    <w:name w:val="D36806BA9EEE4A89A279010C2BCA8505"/>
    <w:rsid w:val="009A32A4"/>
  </w:style>
  <w:style w:type="paragraph" w:customStyle="1" w:styleId="140795D4C561401EA77C7B2C34E1FF06">
    <w:name w:val="140795D4C561401EA77C7B2C34E1FF06"/>
    <w:rsid w:val="009A32A4"/>
  </w:style>
  <w:style w:type="paragraph" w:customStyle="1" w:styleId="F14C021FAA624D6A8008AA273FADC299">
    <w:name w:val="F14C021FAA624D6A8008AA273FADC299"/>
    <w:rsid w:val="009A32A4"/>
  </w:style>
  <w:style w:type="paragraph" w:customStyle="1" w:styleId="7B799B29361548108F410BCA82834E49">
    <w:name w:val="7B799B29361548108F410BCA82834E49"/>
    <w:rsid w:val="009A32A4"/>
  </w:style>
  <w:style w:type="paragraph" w:customStyle="1" w:styleId="C0D5939451E648AE87B07FAB8ED55C50">
    <w:name w:val="C0D5939451E648AE87B07FAB8ED55C50"/>
    <w:rsid w:val="009A32A4"/>
  </w:style>
  <w:style w:type="paragraph" w:customStyle="1" w:styleId="EC6BADC3310B45FF901489BF18514D2D">
    <w:name w:val="EC6BADC3310B45FF901489BF18514D2D"/>
    <w:rsid w:val="009A32A4"/>
  </w:style>
  <w:style w:type="paragraph" w:customStyle="1" w:styleId="3081A7B3DFD54C6E890B6E0A5C8201F1">
    <w:name w:val="3081A7B3DFD54C6E890B6E0A5C8201F1"/>
    <w:rsid w:val="009A32A4"/>
  </w:style>
  <w:style w:type="paragraph" w:customStyle="1" w:styleId="54E97468A23841499ED55862E88DC74E">
    <w:name w:val="54E97468A23841499ED55862E88DC74E"/>
    <w:rsid w:val="009A32A4"/>
  </w:style>
  <w:style w:type="paragraph" w:customStyle="1" w:styleId="A199500C0B1B4B89A1E927169007C59C">
    <w:name w:val="A199500C0B1B4B89A1E927169007C59C"/>
    <w:rsid w:val="009A32A4"/>
  </w:style>
  <w:style w:type="paragraph" w:customStyle="1" w:styleId="7962762C516A408A9052B753792D9C9E">
    <w:name w:val="7962762C516A408A9052B753792D9C9E"/>
    <w:rsid w:val="009A32A4"/>
  </w:style>
  <w:style w:type="paragraph" w:customStyle="1" w:styleId="928649282F2649FF8FF21FE4E6A964F1">
    <w:name w:val="928649282F2649FF8FF21FE4E6A964F1"/>
    <w:rsid w:val="009A32A4"/>
  </w:style>
  <w:style w:type="paragraph" w:customStyle="1" w:styleId="72DC677F5F434E329D6060B112FF24D1">
    <w:name w:val="72DC677F5F434E329D6060B112FF24D1"/>
    <w:rsid w:val="009A32A4"/>
  </w:style>
  <w:style w:type="paragraph" w:customStyle="1" w:styleId="B740B00B2F034978AD216DEC80A6D1C9">
    <w:name w:val="B740B00B2F034978AD216DEC80A6D1C9"/>
    <w:rsid w:val="009A32A4"/>
  </w:style>
  <w:style w:type="paragraph" w:customStyle="1" w:styleId="214288B9AE2047548CD47154685DF22D">
    <w:name w:val="214288B9AE2047548CD47154685DF22D"/>
    <w:rsid w:val="009A32A4"/>
  </w:style>
  <w:style w:type="paragraph" w:customStyle="1" w:styleId="C19B02749463408789076D215329A004">
    <w:name w:val="C19B02749463408789076D215329A004"/>
    <w:rsid w:val="009A32A4"/>
  </w:style>
  <w:style w:type="paragraph" w:customStyle="1" w:styleId="3F374F8479974BE786978A26014E12D4">
    <w:name w:val="3F374F8479974BE786978A26014E12D4"/>
    <w:rsid w:val="009A3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D871B-EBC5-44A4-96BD-5BE41B7F5739}">
  <ds:schemaRefs>
    <ds:schemaRef ds:uri="http://schemas.microsoft.com/office/2006/metadata/properties"/>
  </ds:schemaRefs>
</ds:datastoreItem>
</file>

<file path=customXml/itemProps2.xml><?xml version="1.0" encoding="utf-8"?>
<ds:datastoreItem xmlns:ds="http://schemas.openxmlformats.org/officeDocument/2006/customXml" ds:itemID="{3C552A3E-694E-467C-BB2B-944FECC50336}">
  <ds:schemaRefs>
    <ds:schemaRef ds:uri="http://schemas.openxmlformats.org/officeDocument/2006/bibliography"/>
  </ds:schemaRefs>
</ds:datastoreItem>
</file>

<file path=customXml/itemProps3.xml><?xml version="1.0" encoding="utf-8"?>
<ds:datastoreItem xmlns:ds="http://schemas.openxmlformats.org/officeDocument/2006/customXml" ds:itemID="{C9D39BF7-853F-46CE-A2D0-651B855D6EB4}">
  <ds:schemaRefs>
    <ds:schemaRef ds:uri="http://schemas.microsoft.com/sharepoint/v3/contenttype/forms"/>
  </ds:schemaRefs>
</ds:datastoreItem>
</file>

<file path=customXml/itemProps4.xml><?xml version="1.0" encoding="utf-8"?>
<ds:datastoreItem xmlns:ds="http://schemas.openxmlformats.org/officeDocument/2006/customXml" ds:itemID="{E936AFE6-9F80-4CC3-B404-FC45B90D20DE}"/>
</file>

<file path=docProps/app.xml><?xml version="1.0" encoding="utf-8"?>
<Properties xmlns="http://schemas.openxmlformats.org/officeDocument/2006/extended-properties" xmlns:vt="http://schemas.openxmlformats.org/officeDocument/2006/docPropsVTypes">
  <Template>Shipley Styles_r10</Template>
  <TotalTime>1</TotalTime>
  <Pages>13</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Executive Summary Planning Worksheet</vt:lpstr>
    </vt:vector>
  </TitlesOfParts>
  <Company>Shipley Associates</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Planning Worksheet</dc:title>
  <dc:creator>Shipley Associates</dc:creator>
  <dc:description>Use this tool to organize and mock up an executive summary with up to six hot buttons. More hot buttons can be added using in-tool macros. Additional mockup pages can be added following instructions on form.</dc:description>
  <cp:lastModifiedBy>Gwyn Allred</cp:lastModifiedBy>
  <cp:revision>5</cp:revision>
  <cp:lastPrinted>2017-03-19T00:00:00Z</cp:lastPrinted>
  <dcterms:created xsi:type="dcterms:W3CDTF">2018-05-24T14:45:00Z</dcterms:created>
  <dcterms:modified xsi:type="dcterms:W3CDTF">2021-08-11T15:12:00Z</dcterms:modified>
  <cp:category>Tools and Templates</cp:category>
  <dc:language>English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0x01010015BA5BCAC04D2749814D77B626AFFDAF</vt:lpwstr>
  </property>
</Properties>
</file>